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2A2192" w14:textId="263F9D08" w:rsidR="00F565BA" w:rsidRPr="006B42CE" w:rsidRDefault="00824F7E" w:rsidP="00143CD2">
      <w:pPr>
        <w:pStyle w:val="Title"/>
        <w:rPr>
          <w:sz w:val="48"/>
          <w:szCs w:val="48"/>
        </w:rPr>
      </w:pPr>
      <w:r>
        <w:rPr>
          <w:sz w:val="48"/>
          <w:szCs w:val="48"/>
        </w:rPr>
        <w:t xml:space="preserve">AE_5335 Project: Turbojet Component Matching </w:t>
      </w:r>
    </w:p>
    <w:p w14:paraId="39569244" w14:textId="48B2681E" w:rsidR="00F565BA" w:rsidRPr="006B42CE" w:rsidRDefault="00824F7E" w:rsidP="00F565BA">
      <w:pPr>
        <w:jc w:val="center"/>
        <w:rPr>
          <w:sz w:val="32"/>
          <w:szCs w:val="32"/>
        </w:rPr>
      </w:pPr>
      <w:r>
        <w:rPr>
          <w:sz w:val="32"/>
          <w:szCs w:val="32"/>
        </w:rPr>
        <w:t>Gari</w:t>
      </w:r>
      <w:r w:rsidRPr="006B42CE">
        <w:rPr>
          <w:sz w:val="32"/>
          <w:szCs w:val="32"/>
        </w:rPr>
        <w:t xml:space="preserve"> </w:t>
      </w:r>
      <w:r>
        <w:rPr>
          <w:sz w:val="32"/>
          <w:szCs w:val="32"/>
        </w:rPr>
        <w:t>M</w:t>
      </w:r>
      <w:r w:rsidR="00F565BA" w:rsidRPr="006B42CE">
        <w:rPr>
          <w:sz w:val="32"/>
          <w:szCs w:val="32"/>
        </w:rPr>
        <w:t xml:space="preserve">. </w:t>
      </w:r>
      <w:r>
        <w:rPr>
          <w:sz w:val="32"/>
          <w:szCs w:val="32"/>
        </w:rPr>
        <w:t>Pahayo</w:t>
      </w:r>
      <w:r w:rsidR="00F565BA" w:rsidRPr="006B42CE">
        <w:rPr>
          <w:sz w:val="32"/>
          <w:szCs w:val="32"/>
          <w:vertAlign w:val="superscript"/>
        </w:rPr>
        <w:footnoteReference w:id="1"/>
      </w:r>
      <w:r w:rsidR="00F565BA" w:rsidRPr="006B42CE">
        <w:rPr>
          <w:sz w:val="32"/>
          <w:szCs w:val="32"/>
        </w:rPr>
        <w:t xml:space="preserve">  </w:t>
      </w:r>
    </w:p>
    <w:p w14:paraId="49360555" w14:textId="7E669B11" w:rsidR="00F565BA" w:rsidRPr="006B42CE" w:rsidRDefault="00824F7E" w:rsidP="00F565BA">
      <w:pPr>
        <w:spacing w:after="240"/>
        <w:jc w:val="center"/>
        <w:rPr>
          <w:i/>
          <w:sz w:val="24"/>
          <w:szCs w:val="24"/>
        </w:rPr>
      </w:pPr>
      <w:r>
        <w:rPr>
          <w:i/>
          <w:sz w:val="24"/>
          <w:szCs w:val="24"/>
        </w:rPr>
        <w:t xml:space="preserve">Missouri </w:t>
      </w:r>
      <w:r w:rsidRPr="00824F7E">
        <w:rPr>
          <w:i/>
          <w:sz w:val="24"/>
          <w:szCs w:val="24"/>
        </w:rPr>
        <w:t>University of</w:t>
      </w:r>
      <w:r>
        <w:rPr>
          <w:i/>
          <w:sz w:val="24"/>
          <w:szCs w:val="24"/>
        </w:rPr>
        <w:t xml:space="preserve"> Science and Technology</w:t>
      </w:r>
      <w:r w:rsidR="00F565BA" w:rsidRPr="006B42CE">
        <w:rPr>
          <w:i/>
          <w:sz w:val="24"/>
          <w:szCs w:val="24"/>
        </w:rPr>
        <w:t xml:space="preserve">, </w:t>
      </w:r>
      <w:r>
        <w:rPr>
          <w:i/>
          <w:sz w:val="24"/>
          <w:szCs w:val="24"/>
        </w:rPr>
        <w:t>Rolla</w:t>
      </w:r>
      <w:r w:rsidR="00F565BA" w:rsidRPr="006B42CE">
        <w:rPr>
          <w:i/>
          <w:sz w:val="24"/>
          <w:szCs w:val="24"/>
        </w:rPr>
        <w:t xml:space="preserve">, </w:t>
      </w:r>
      <w:r>
        <w:rPr>
          <w:i/>
          <w:sz w:val="24"/>
          <w:szCs w:val="24"/>
        </w:rPr>
        <w:t>Missouri</w:t>
      </w:r>
      <w:r w:rsidR="00F565BA" w:rsidRPr="006B42CE">
        <w:rPr>
          <w:i/>
          <w:sz w:val="24"/>
          <w:szCs w:val="24"/>
        </w:rPr>
        <w:t xml:space="preserve">, </w:t>
      </w:r>
      <w:r>
        <w:rPr>
          <w:i/>
          <w:sz w:val="24"/>
          <w:szCs w:val="24"/>
        </w:rPr>
        <w:t>65409</w:t>
      </w:r>
      <w:r w:rsidR="00F565BA" w:rsidRPr="006B42CE">
        <w:rPr>
          <w:i/>
          <w:sz w:val="24"/>
          <w:szCs w:val="24"/>
        </w:rPr>
        <w:t xml:space="preserve">, </w:t>
      </w:r>
      <w:r>
        <w:rPr>
          <w:i/>
          <w:sz w:val="24"/>
          <w:szCs w:val="24"/>
        </w:rPr>
        <w:t>USA</w:t>
      </w:r>
    </w:p>
    <w:p w14:paraId="198E9A78" w14:textId="314175F3" w:rsidR="00F565BA" w:rsidRDefault="008D3240" w:rsidP="00F565BA">
      <w:pPr>
        <w:keepNext/>
        <w:numPr>
          <w:ilvl w:val="0"/>
          <w:numId w:val="2"/>
        </w:numPr>
        <w:tabs>
          <w:tab w:val="clear" w:pos="360"/>
          <w:tab w:val="num" w:pos="180"/>
        </w:tabs>
        <w:spacing w:before="240" w:after="60"/>
        <w:ind w:left="180" w:hanging="180"/>
        <w:jc w:val="center"/>
        <w:outlineLvl w:val="0"/>
        <w:rPr>
          <w:b/>
          <w:kern w:val="32"/>
          <w:sz w:val="22"/>
        </w:rPr>
      </w:pPr>
      <w:r>
        <w:rPr>
          <w:b/>
          <w:kern w:val="32"/>
          <w:sz w:val="22"/>
        </w:rPr>
        <w:t>Table of Contents</w:t>
      </w:r>
    </w:p>
    <w:p w14:paraId="6DCD6148" w14:textId="246788E3" w:rsidR="008D3240" w:rsidRDefault="008D3240" w:rsidP="008D3240">
      <w:pPr>
        <w:keepNext/>
        <w:spacing w:before="240" w:after="60"/>
        <w:ind w:left="180"/>
        <w:outlineLvl w:val="0"/>
        <w:rPr>
          <w:b/>
          <w:kern w:val="32"/>
          <w:sz w:val="22"/>
        </w:rPr>
      </w:pPr>
      <w:r>
        <w:rPr>
          <w:b/>
          <w:kern w:val="32"/>
          <w:sz w:val="22"/>
        </w:rPr>
        <w:t>I</w:t>
      </w:r>
      <w:r w:rsidR="00AE39F4">
        <w:rPr>
          <w:b/>
          <w:kern w:val="32"/>
          <w:sz w:val="22"/>
        </w:rPr>
        <w:t>ntroduction………………………………………………………………………………………………………… 1</w:t>
      </w:r>
    </w:p>
    <w:p w14:paraId="2E5AF775" w14:textId="6C54D50D" w:rsidR="00AE39F4" w:rsidRDefault="00AE39F4" w:rsidP="008D3240">
      <w:pPr>
        <w:keepNext/>
        <w:spacing w:before="240" w:after="60"/>
        <w:ind w:left="180"/>
        <w:outlineLvl w:val="0"/>
        <w:rPr>
          <w:b/>
          <w:kern w:val="32"/>
          <w:sz w:val="22"/>
        </w:rPr>
      </w:pPr>
      <w:r>
        <w:rPr>
          <w:b/>
          <w:kern w:val="32"/>
          <w:sz w:val="22"/>
        </w:rPr>
        <w:t>Project Details……………………………………………………………………………………………………… 1</w:t>
      </w:r>
    </w:p>
    <w:p w14:paraId="336CB399" w14:textId="3DAC535E" w:rsidR="00AE39F4" w:rsidRDefault="00AE39F4" w:rsidP="008D3240">
      <w:pPr>
        <w:keepNext/>
        <w:spacing w:before="240" w:after="60"/>
        <w:ind w:left="180"/>
        <w:outlineLvl w:val="0"/>
        <w:rPr>
          <w:b/>
          <w:kern w:val="32"/>
          <w:sz w:val="22"/>
        </w:rPr>
      </w:pPr>
      <w:r>
        <w:rPr>
          <w:b/>
          <w:kern w:val="32"/>
          <w:sz w:val="22"/>
        </w:rPr>
        <w:t>Results……………………………………………………………………………………………………………… 2</w:t>
      </w:r>
    </w:p>
    <w:p w14:paraId="3B1D9874" w14:textId="4471A03F" w:rsidR="00AE39F4" w:rsidRDefault="00AE39F4" w:rsidP="008D3240">
      <w:pPr>
        <w:keepNext/>
        <w:spacing w:before="240" w:after="60"/>
        <w:ind w:left="180"/>
        <w:outlineLvl w:val="0"/>
        <w:rPr>
          <w:b/>
          <w:kern w:val="32"/>
          <w:sz w:val="22"/>
        </w:rPr>
      </w:pPr>
      <w:r>
        <w:rPr>
          <w:b/>
          <w:kern w:val="32"/>
          <w:sz w:val="22"/>
        </w:rPr>
        <w:t>Methodology………………………………………………………………………………………………………. 13</w:t>
      </w:r>
    </w:p>
    <w:p w14:paraId="1E673AF6" w14:textId="1F66BC7B" w:rsidR="00AE39F4" w:rsidRDefault="00AE39F4" w:rsidP="008D3240">
      <w:pPr>
        <w:keepNext/>
        <w:spacing w:before="240" w:after="60"/>
        <w:ind w:left="180"/>
        <w:outlineLvl w:val="0"/>
        <w:rPr>
          <w:b/>
          <w:kern w:val="32"/>
          <w:sz w:val="22"/>
        </w:rPr>
      </w:pPr>
      <w:r>
        <w:rPr>
          <w:b/>
          <w:kern w:val="32"/>
          <w:sz w:val="22"/>
        </w:rPr>
        <w:t>App. A……………………………………………………………………………………………………………… 14</w:t>
      </w:r>
    </w:p>
    <w:p w14:paraId="0842D199" w14:textId="581A3E8F" w:rsidR="00AE39F4" w:rsidRDefault="00AE39F4" w:rsidP="008D3240">
      <w:pPr>
        <w:keepNext/>
        <w:spacing w:before="240" w:after="60"/>
        <w:ind w:left="180"/>
        <w:outlineLvl w:val="0"/>
        <w:rPr>
          <w:b/>
          <w:kern w:val="32"/>
          <w:sz w:val="22"/>
        </w:rPr>
      </w:pPr>
      <w:r>
        <w:rPr>
          <w:b/>
          <w:kern w:val="32"/>
          <w:sz w:val="22"/>
        </w:rPr>
        <w:t>App. B……………………………………………………………………………………………………………… 18</w:t>
      </w:r>
    </w:p>
    <w:p w14:paraId="39C9470C" w14:textId="7ACD3DD8" w:rsidR="00AE39F4" w:rsidRDefault="00AE39F4" w:rsidP="008D3240">
      <w:pPr>
        <w:keepNext/>
        <w:spacing w:before="240" w:after="60"/>
        <w:ind w:left="180"/>
        <w:outlineLvl w:val="0"/>
        <w:rPr>
          <w:b/>
          <w:kern w:val="32"/>
          <w:sz w:val="22"/>
        </w:rPr>
      </w:pPr>
      <w:r>
        <w:rPr>
          <w:b/>
          <w:kern w:val="32"/>
          <w:sz w:val="22"/>
        </w:rPr>
        <w:t>App. C……………………………………………………………………………………………………………… 20</w:t>
      </w:r>
    </w:p>
    <w:p w14:paraId="2CAD5FE4" w14:textId="35F57F0C" w:rsidR="00AE39F4" w:rsidRPr="00F565BA" w:rsidRDefault="00AE39F4" w:rsidP="001F721F">
      <w:pPr>
        <w:keepNext/>
        <w:spacing w:before="240" w:after="60"/>
        <w:ind w:left="180"/>
        <w:outlineLvl w:val="0"/>
        <w:rPr>
          <w:b/>
          <w:kern w:val="32"/>
          <w:sz w:val="22"/>
        </w:rPr>
      </w:pPr>
      <w:r>
        <w:rPr>
          <w:b/>
          <w:kern w:val="32"/>
          <w:sz w:val="22"/>
        </w:rPr>
        <w:t>App. D……………………………………………………………………………………………………………… 22</w:t>
      </w:r>
    </w:p>
    <w:p w14:paraId="21950738" w14:textId="77777777" w:rsidR="00F565BA" w:rsidRPr="00F565BA" w:rsidRDefault="00F565BA" w:rsidP="00F565BA">
      <w:pPr>
        <w:keepNext/>
        <w:numPr>
          <w:ilvl w:val="0"/>
          <w:numId w:val="2"/>
        </w:numPr>
        <w:tabs>
          <w:tab w:val="clear" w:pos="360"/>
          <w:tab w:val="num" w:pos="180"/>
        </w:tabs>
        <w:spacing w:before="240" w:after="60"/>
        <w:ind w:left="180" w:hanging="180"/>
        <w:jc w:val="center"/>
        <w:outlineLvl w:val="0"/>
        <w:rPr>
          <w:b/>
          <w:kern w:val="32"/>
          <w:sz w:val="22"/>
        </w:rPr>
      </w:pPr>
      <w:r w:rsidRPr="00F565BA">
        <w:rPr>
          <w:b/>
          <w:kern w:val="32"/>
          <w:sz w:val="22"/>
        </w:rPr>
        <w:t>Introduction</w:t>
      </w:r>
    </w:p>
    <w:p w14:paraId="32E2A7A4" w14:textId="113B25DD" w:rsidR="00F565BA" w:rsidRPr="00F565BA" w:rsidRDefault="00793A46" w:rsidP="001F721F">
      <w:pPr>
        <w:tabs>
          <w:tab w:val="left" w:pos="288"/>
        </w:tabs>
      </w:pPr>
      <w:r>
        <w:tab/>
      </w:r>
      <w:r w:rsidR="009E62E1">
        <w:t>This</w:t>
      </w:r>
      <w:r w:rsidR="00F565BA" w:rsidRPr="00F565BA">
        <w:t xml:space="preserve"> document is </w:t>
      </w:r>
      <w:r>
        <w:t>the completed project. The project will be given with the results found. A methodology section will also be given for each part. Code and other information will be given in the appendix.</w:t>
      </w:r>
    </w:p>
    <w:p w14:paraId="650FF5FA" w14:textId="77777777" w:rsidR="00F565BA" w:rsidRPr="00F565BA" w:rsidRDefault="00F565BA" w:rsidP="00F565BA">
      <w:pPr>
        <w:tabs>
          <w:tab w:val="left" w:pos="288"/>
        </w:tabs>
        <w:rPr>
          <w:b/>
          <w:color w:val="000000"/>
        </w:rPr>
      </w:pPr>
    </w:p>
    <w:p w14:paraId="305C61D8" w14:textId="2528580B" w:rsidR="00F565BA" w:rsidRDefault="00793A46" w:rsidP="00F565BA">
      <w:pPr>
        <w:keepNext/>
        <w:numPr>
          <w:ilvl w:val="0"/>
          <w:numId w:val="2"/>
        </w:numPr>
        <w:tabs>
          <w:tab w:val="clear" w:pos="360"/>
          <w:tab w:val="num" w:pos="180"/>
        </w:tabs>
        <w:spacing w:before="240" w:after="60"/>
        <w:ind w:left="180" w:hanging="180"/>
        <w:jc w:val="center"/>
        <w:outlineLvl w:val="0"/>
        <w:rPr>
          <w:b/>
          <w:kern w:val="32"/>
          <w:sz w:val="22"/>
        </w:rPr>
      </w:pPr>
      <w:r>
        <w:rPr>
          <w:b/>
          <w:kern w:val="32"/>
          <w:sz w:val="22"/>
        </w:rPr>
        <w:t xml:space="preserve">Project </w:t>
      </w:r>
      <w:r w:rsidR="00250218">
        <w:rPr>
          <w:b/>
          <w:kern w:val="32"/>
          <w:sz w:val="22"/>
        </w:rPr>
        <w:t>details</w:t>
      </w:r>
    </w:p>
    <w:p w14:paraId="7DF22A5A" w14:textId="77777777" w:rsidR="00250218" w:rsidRDefault="00250218" w:rsidP="001F721F">
      <w:pPr>
        <w:keepNext/>
        <w:spacing w:before="240" w:after="60"/>
        <w:ind w:left="180"/>
        <w:outlineLvl w:val="0"/>
        <w:rPr>
          <w:b/>
          <w:kern w:val="32"/>
          <w:sz w:val="22"/>
        </w:rPr>
      </w:pPr>
    </w:p>
    <w:p w14:paraId="59194AC6" w14:textId="09674DEA" w:rsidR="00250218" w:rsidRDefault="00250218" w:rsidP="001F721F">
      <w:pPr>
        <w:spacing w:after="14" w:line="238" w:lineRule="auto"/>
        <w:ind w:left="-1725" w:right="665"/>
        <w:jc w:val="right"/>
      </w:pPr>
      <w:r>
        <w:rPr>
          <w:b/>
        </w:rPr>
        <w:t xml:space="preserve">AE 5535                                                                           Assigned: March 5, 2021 </w:t>
      </w:r>
      <w:r>
        <w:rPr>
          <w:rFonts w:ascii="Arial" w:eastAsia="Arial" w:hAnsi="Arial" w:cs="Arial"/>
        </w:rPr>
        <w:tab/>
      </w:r>
      <w:r>
        <w:rPr>
          <w:b/>
        </w:rPr>
        <w:t xml:space="preserve">                                                                                        Due: March 29, 2021</w:t>
      </w:r>
      <w:r>
        <w:rPr>
          <w:b/>
        </w:rPr>
        <w:tab/>
        <w:t xml:space="preserve"> </w:t>
      </w:r>
    </w:p>
    <w:p w14:paraId="3A566BAA" w14:textId="77777777" w:rsidR="00250218" w:rsidRDefault="00250218">
      <w:pPr>
        <w:spacing w:line="259" w:lineRule="auto"/>
      </w:pPr>
      <w:r>
        <w:t xml:space="preserve"> </w:t>
      </w:r>
    </w:p>
    <w:p w14:paraId="206D3B84" w14:textId="77777777" w:rsidR="00250218" w:rsidRDefault="00250218">
      <w:pPr>
        <w:spacing w:line="259" w:lineRule="auto"/>
        <w:ind w:right="1912"/>
        <w:jc w:val="center"/>
      </w:pPr>
      <w:r>
        <w:rPr>
          <w:b/>
          <w:i/>
          <w:u w:val="single" w:color="000000"/>
        </w:rPr>
        <w:t>Project:  Turbojet Engine Design/Off-Design Performance Analysis</w:t>
      </w:r>
      <w:r>
        <w:rPr>
          <w:b/>
          <w:i/>
        </w:rPr>
        <w:t xml:space="preserve"> </w:t>
      </w:r>
    </w:p>
    <w:p w14:paraId="1990F9DE" w14:textId="77777777" w:rsidR="00250218" w:rsidRDefault="00250218">
      <w:pPr>
        <w:spacing w:line="259" w:lineRule="auto"/>
      </w:pPr>
      <w:r>
        <w:t xml:space="preserve"> </w:t>
      </w:r>
    </w:p>
    <w:p w14:paraId="69CE74FD" w14:textId="240D40F9" w:rsidR="00250218" w:rsidRDefault="00250218">
      <w:pPr>
        <w:ind w:left="355" w:right="6"/>
      </w:pPr>
      <w:r>
        <w:t xml:space="preserve">Consider a single-spool fixed-area turbojet missile-class engine which has compressor and turbine maps attached.  The engine has a simple converging nozzle. </w:t>
      </w:r>
    </w:p>
    <w:p w14:paraId="306B08B8" w14:textId="67AD8A67" w:rsidR="00250218" w:rsidRDefault="00250218">
      <w:pPr>
        <w:spacing w:after="39"/>
        <w:ind w:left="355" w:right="6"/>
      </w:pPr>
      <w:r>
        <w:t xml:space="preserve">(i.e., station 8 is the exit of the engine).  For consistency and simplicity, assume that </w:t>
      </w:r>
      <w:r>
        <w:rPr>
          <w:rFonts w:ascii="Cambria Math" w:eastAsia="Cambria Math" w:hAnsi="Cambria Math" w:cs="Cambria Math"/>
        </w:rPr>
        <w:t>𝑚</w:t>
      </w:r>
      <w:r>
        <w:rPr>
          <w:rFonts w:ascii="Cambria Math" w:eastAsia="Cambria Math" w:hAnsi="Cambria Math" w:cs="Cambria Math"/>
          <w:sz w:val="22"/>
        </w:rPr>
        <w:t xml:space="preserve">̇ </w:t>
      </w:r>
      <w:r>
        <w:rPr>
          <w:rFonts w:ascii="Cambria Math" w:eastAsia="Cambria Math" w:hAnsi="Cambria Math" w:cs="Cambria Math"/>
          <w:sz w:val="22"/>
          <w:vertAlign w:val="subscript"/>
        </w:rPr>
        <w:t>𝑓𝑢𝑒𝑙</w:t>
      </w:r>
      <w:r>
        <w:rPr>
          <w:sz w:val="22"/>
        </w:rPr>
        <w:t xml:space="preserve"> &lt;&lt; </w:t>
      </w:r>
      <w:r>
        <w:rPr>
          <w:rFonts w:ascii="Cambria Math" w:eastAsia="Cambria Math" w:hAnsi="Cambria Math" w:cs="Cambria Math"/>
        </w:rPr>
        <w:t>𝑚</w:t>
      </w:r>
      <w:r>
        <w:rPr>
          <w:rFonts w:ascii="Cambria Math" w:eastAsia="Cambria Math" w:hAnsi="Cambria Math" w:cs="Cambria Math"/>
          <w:sz w:val="22"/>
        </w:rPr>
        <w:t xml:space="preserve">̇ </w:t>
      </w:r>
      <w:r>
        <w:rPr>
          <w:rFonts w:ascii="Cambria Math" w:eastAsia="Cambria Math" w:hAnsi="Cambria Math" w:cs="Cambria Math"/>
          <w:sz w:val="22"/>
          <w:vertAlign w:val="subscript"/>
        </w:rPr>
        <w:t>𝑎𝑖𝑟</w:t>
      </w:r>
      <w:r>
        <w:t xml:space="preserve"> (i.e., f &lt;&lt; 1).  The engine “design point” values are as follows: </w:t>
      </w:r>
    </w:p>
    <w:p w14:paraId="153A4985" w14:textId="77777777" w:rsidR="00250218" w:rsidRDefault="00250218">
      <w:pPr>
        <w:spacing w:line="259" w:lineRule="auto"/>
        <w:ind w:left="720"/>
      </w:pPr>
      <w:r>
        <w:t xml:space="preserve"> </w:t>
      </w:r>
    </w:p>
    <w:p w14:paraId="78234283" w14:textId="018F7F8D" w:rsidR="00250218" w:rsidRDefault="00250218">
      <w:pPr>
        <w:ind w:left="730" w:right="6"/>
      </w:pPr>
      <w:r>
        <w:t>M</w:t>
      </w:r>
      <w:r>
        <w:rPr>
          <w:vertAlign w:val="subscript"/>
        </w:rPr>
        <w:t>0</w:t>
      </w:r>
      <w:r>
        <w:t xml:space="preserve"> = 0.8                  Altitude = sea level (T</w:t>
      </w:r>
      <w:r>
        <w:rPr>
          <w:vertAlign w:val="subscript"/>
        </w:rPr>
        <w:t>0</w:t>
      </w:r>
      <w:r>
        <w:t xml:space="preserve"> = 288K, P</w:t>
      </w:r>
      <w:r>
        <w:rPr>
          <w:vertAlign w:val="subscript"/>
        </w:rPr>
        <w:t>0</w:t>
      </w:r>
      <w:r>
        <w:t xml:space="preserve"> = 101325 N/m</w:t>
      </w:r>
      <w:r>
        <w:rPr>
          <w:vertAlign w:val="superscript"/>
        </w:rPr>
        <w:t>2</w:t>
      </w:r>
      <w:r>
        <w:t xml:space="preserve">) </w:t>
      </w:r>
    </w:p>
    <w:p w14:paraId="7BBB9B90" w14:textId="77777777" w:rsidR="00250218" w:rsidRDefault="00250218">
      <w:pPr>
        <w:spacing w:after="24" w:line="259" w:lineRule="auto"/>
        <w:ind w:left="720"/>
      </w:pPr>
      <w:r>
        <w:t xml:space="preserve"> </w:t>
      </w:r>
    </w:p>
    <w:p w14:paraId="674BECCE" w14:textId="29D04650" w:rsidR="00250218" w:rsidRDefault="00250218">
      <w:pPr>
        <w:spacing w:after="31"/>
        <w:ind w:left="734" w:right="6"/>
      </w:pPr>
      <m:oMath>
        <m:r>
          <w:rPr>
            <w:rFonts w:ascii="Cambria Math" w:eastAsia="Segoe UI Symbol" w:hAnsi="Cambria Math" w:cs="Segoe UI Symbol"/>
            <w:sz w:val="25"/>
          </w:rPr>
          <m:t>π</m:t>
        </m:r>
      </m:oMath>
      <w:r>
        <w:rPr>
          <w:i/>
          <w:sz w:val="21"/>
          <w:vertAlign w:val="subscript"/>
        </w:rPr>
        <w:t>C</w:t>
      </w:r>
      <w:r>
        <w:t xml:space="preserve"> = 15            A</w:t>
      </w:r>
      <w:r>
        <w:rPr>
          <w:vertAlign w:val="subscript"/>
        </w:rPr>
        <w:t xml:space="preserve">1 </w:t>
      </w:r>
      <w:r>
        <w:t>(inlet face area) = 0.00318 m</w:t>
      </w:r>
      <w:r>
        <w:rPr>
          <w:vertAlign w:val="superscript"/>
        </w:rPr>
        <w:t xml:space="preserve">2 </w:t>
      </w:r>
      <w:r>
        <w:t xml:space="preserve">      </w:t>
      </w:r>
      <w:r>
        <w:rPr>
          <w:rFonts w:ascii="Segoe UI Symbol" w:eastAsia="Segoe UI Symbol" w:hAnsi="Segoe UI Symbol" w:cs="Segoe UI Symbol"/>
          <w:sz w:val="25"/>
        </w:rPr>
        <w:t>π</w:t>
      </w:r>
      <w:r>
        <w:rPr>
          <w:i/>
          <w:sz w:val="21"/>
          <w:vertAlign w:val="subscript"/>
        </w:rPr>
        <w:t>b</w:t>
      </w:r>
      <w:r>
        <w:t xml:space="preserve"> = 1.0              </w:t>
      </w:r>
      <w:r>
        <w:rPr>
          <w:rFonts w:ascii="Segoe UI Symbol" w:eastAsia="Segoe UI Symbol" w:hAnsi="Segoe UI Symbol" w:cs="Segoe UI Symbol"/>
          <w:sz w:val="25"/>
        </w:rPr>
        <w:t>η</w:t>
      </w:r>
      <w:r>
        <w:rPr>
          <w:i/>
          <w:sz w:val="21"/>
          <w:vertAlign w:val="subscript"/>
        </w:rPr>
        <w:t>t</w:t>
      </w:r>
      <w:r>
        <w:t xml:space="preserve"> = .90 </w:t>
      </w:r>
    </w:p>
    <w:p w14:paraId="66C880A9" w14:textId="77777777" w:rsidR="00250218" w:rsidRDefault="00250218">
      <w:pPr>
        <w:spacing w:line="259" w:lineRule="auto"/>
        <w:ind w:left="720"/>
      </w:pPr>
      <w:r>
        <w:t xml:space="preserve"> </w:t>
      </w:r>
    </w:p>
    <w:p w14:paraId="34FCCDD4" w14:textId="77777777" w:rsidR="00250218" w:rsidRDefault="00250218">
      <w:pPr>
        <w:ind w:left="730" w:right="6"/>
      </w:pPr>
      <w:r>
        <w:t>M</w:t>
      </w:r>
      <w:r>
        <w:rPr>
          <w:vertAlign w:val="subscript"/>
        </w:rPr>
        <w:t>2</w:t>
      </w:r>
      <w:r>
        <w:t xml:space="preserve"> = 0.5               RPM</w:t>
      </w:r>
      <w:r>
        <w:rPr>
          <w:vertAlign w:val="subscript"/>
        </w:rPr>
        <w:t>design</w:t>
      </w:r>
      <w:r>
        <w:t xml:space="preserve"> = 60,000 RPM      T</w:t>
      </w:r>
      <w:r>
        <w:rPr>
          <w:vertAlign w:val="subscript"/>
        </w:rPr>
        <w:t>t4</w:t>
      </w:r>
      <w:r>
        <w:t xml:space="preserve"> = 1500K          </w:t>
      </w:r>
      <w:r>
        <w:rPr>
          <w:rFonts w:ascii="Cambria Math" w:eastAsia="Cambria Math" w:hAnsi="Cambria Math" w:cs="Cambria Math"/>
        </w:rPr>
        <w:t>𝜋</w:t>
      </w:r>
      <w:r>
        <w:rPr>
          <w:rFonts w:ascii="Cambria Math" w:eastAsia="Cambria Math" w:hAnsi="Cambria Math" w:cs="Cambria Math"/>
          <w:vertAlign w:val="subscript"/>
        </w:rPr>
        <w:t>𝑑</w:t>
      </w:r>
      <w:r>
        <w:t xml:space="preserve"> = .9904 </w:t>
      </w:r>
    </w:p>
    <w:p w14:paraId="61711036" w14:textId="77777777" w:rsidR="00250218" w:rsidRDefault="00250218">
      <w:pPr>
        <w:spacing w:line="259" w:lineRule="auto"/>
        <w:ind w:left="720"/>
      </w:pPr>
      <w:r>
        <w:t xml:space="preserve"> </w:t>
      </w:r>
    </w:p>
    <w:p w14:paraId="4987CB6C" w14:textId="77777777" w:rsidR="00250218" w:rsidRDefault="00250218" w:rsidP="001F721F">
      <w:pPr>
        <w:numPr>
          <w:ilvl w:val="0"/>
          <w:numId w:val="30"/>
        </w:numPr>
        <w:spacing w:line="248" w:lineRule="auto"/>
        <w:ind w:right="6" w:hanging="360"/>
        <w:jc w:val="left"/>
      </w:pPr>
      <w:r>
        <w:t>The flow is choked at both turbine inlet and nozzle throats.  Assume fuel-air ratio is much less than 1.0 throughout all your work (including in part B and C) and use constant specific heats, etc.  (γ=1.4, C</w:t>
      </w:r>
      <w:r>
        <w:rPr>
          <w:vertAlign w:val="subscript"/>
        </w:rPr>
        <w:t>P</w:t>
      </w:r>
      <w:r>
        <w:t xml:space="preserve"> = 1004.5 J/kg-K, R = 287 J/kg-K.)  The </w:t>
      </w:r>
      <w:r>
        <w:lastRenderedPageBreak/>
        <w:t>heating value of the fuel is 4.45x10</w:t>
      </w:r>
      <w:r>
        <w:rPr>
          <w:vertAlign w:val="superscript"/>
        </w:rPr>
        <w:t xml:space="preserve">7 </w:t>
      </w:r>
      <w:r>
        <w:t>J/kg (fuel).  At the design point, the compressor maintains constant axial velocity (i.e., u</w:t>
      </w:r>
      <w:r>
        <w:rPr>
          <w:vertAlign w:val="subscript"/>
        </w:rPr>
        <w:t>3</w:t>
      </w:r>
      <w:r>
        <w:t xml:space="preserve"> = u</w:t>
      </w:r>
      <w:r>
        <w:rPr>
          <w:vertAlign w:val="subscript"/>
        </w:rPr>
        <w:t>2</w:t>
      </w:r>
      <w:r>
        <w:t>) and the turbine exit velocity is 80% of the turbine entrance velocity (i.e., u</w:t>
      </w:r>
      <w:r>
        <w:rPr>
          <w:vertAlign w:val="subscript"/>
        </w:rPr>
        <w:t>5</w:t>
      </w:r>
      <w:r>
        <w:t>=0.8u</w:t>
      </w:r>
      <w:r>
        <w:rPr>
          <w:vertAlign w:val="subscript"/>
        </w:rPr>
        <w:t>4</w:t>
      </w:r>
      <w:r>
        <w:t xml:space="preserve">).  Also assume that the engine is sized to mandate </w:t>
      </w:r>
      <w:r>
        <w:rPr>
          <w:i/>
        </w:rPr>
        <w:t>full mass capture</w:t>
      </w:r>
      <w:r>
        <w:t xml:space="preserve"> at this ‘design point’. </w:t>
      </w:r>
    </w:p>
    <w:p w14:paraId="7993C5F9" w14:textId="77777777" w:rsidR="00250218" w:rsidRDefault="00250218">
      <w:pPr>
        <w:spacing w:line="259" w:lineRule="auto"/>
        <w:ind w:left="720"/>
      </w:pPr>
      <w:r>
        <w:t xml:space="preserve"> </w:t>
      </w:r>
    </w:p>
    <w:p w14:paraId="351ED632" w14:textId="77777777" w:rsidR="00250218" w:rsidRDefault="00250218">
      <w:pPr>
        <w:ind w:left="730" w:right="6"/>
      </w:pPr>
      <w:r>
        <w:t xml:space="preserve">Completely define the on-design engine fluid dynamics, areas. and performance.  Specifically, fill out the relevant information (data table and other information) relevant to this section as given below.   </w:t>
      </w:r>
    </w:p>
    <w:p w14:paraId="7B0C1600" w14:textId="77777777" w:rsidR="00250218" w:rsidRDefault="00250218">
      <w:pPr>
        <w:spacing w:line="259" w:lineRule="auto"/>
        <w:ind w:left="720"/>
      </w:pPr>
      <w:r>
        <w:t xml:space="preserve"> </w:t>
      </w:r>
    </w:p>
    <w:p w14:paraId="19B4F60A" w14:textId="20C5E0FE" w:rsidR="00250218" w:rsidRDefault="00250218" w:rsidP="001F721F">
      <w:pPr>
        <w:numPr>
          <w:ilvl w:val="0"/>
          <w:numId w:val="30"/>
        </w:numPr>
        <w:spacing w:line="248" w:lineRule="auto"/>
        <w:ind w:right="6" w:hanging="360"/>
        <w:jc w:val="left"/>
      </w:pPr>
      <w:r>
        <w:t xml:space="preserve">Determine, tabulate (fill in information on the attached data table provided below for this section), and plot on the compressor map the steady-state operating line for this engine.  Use a convergence requirement (between right hand side and left-hand side of the nozzle matching criteria) of at least 0.01 for all operating points.   </w:t>
      </w:r>
    </w:p>
    <w:p w14:paraId="4E4F90CF" w14:textId="77777777" w:rsidR="00250218" w:rsidRDefault="00250218">
      <w:pPr>
        <w:spacing w:line="259" w:lineRule="auto"/>
        <w:ind w:left="720"/>
      </w:pPr>
      <w:r>
        <w:t xml:space="preserve"> </w:t>
      </w:r>
    </w:p>
    <w:p w14:paraId="5D73315C" w14:textId="0B65B0C7" w:rsidR="00250218" w:rsidRDefault="00250218">
      <w:pPr>
        <w:ind w:left="730" w:right="6"/>
      </w:pPr>
      <w:r>
        <w:t xml:space="preserve">Assume that that the flow remains choked at both </w:t>
      </w:r>
      <w:r>
        <w:rPr>
          <w:i/>
        </w:rPr>
        <w:t>turbine</w:t>
      </w:r>
      <w:r>
        <w:t xml:space="preserve"> inlet and nozzle throats for the operating range of interest and that the turbine efficiency (</w:t>
      </w:r>
      <w:r>
        <w:rPr>
          <w:rFonts w:ascii="Segoe UI Symbol" w:eastAsia="Segoe UI Symbol" w:hAnsi="Segoe UI Symbol" w:cs="Segoe UI Symbol"/>
          <w:sz w:val="25"/>
        </w:rPr>
        <w:t>η</w:t>
      </w:r>
      <w:r>
        <w:rPr>
          <w:i/>
          <w:sz w:val="21"/>
          <w:vertAlign w:val="subscript"/>
        </w:rPr>
        <w:t xml:space="preserve">t </w:t>
      </w:r>
      <w:r>
        <w:t xml:space="preserve">) is constant for the development of the operating line.  Perform your analysis if the engine control system prevents compressor ratios higher than 19, shaft RPM greater than 66000 and burner exit temperatures higher than 1800K.  After the operating line is developed, comment very briefly on the effect of the approximation of constant turbine efficiency by examining the turbine performance map provided and comparing the approximated turbine characteristics against the actual turbine performance map. </w:t>
      </w:r>
    </w:p>
    <w:p w14:paraId="2739804C" w14:textId="77777777" w:rsidR="00250218" w:rsidRDefault="00250218">
      <w:pPr>
        <w:spacing w:line="259" w:lineRule="auto"/>
        <w:ind w:left="720"/>
      </w:pPr>
      <w:r>
        <w:t xml:space="preserve"> </w:t>
      </w:r>
    </w:p>
    <w:p w14:paraId="63FBB056" w14:textId="35AF2423" w:rsidR="00250218" w:rsidRDefault="00250218" w:rsidP="001F721F">
      <w:pPr>
        <w:numPr>
          <w:ilvl w:val="0"/>
          <w:numId w:val="30"/>
        </w:numPr>
        <w:spacing w:line="248" w:lineRule="auto"/>
        <w:ind w:right="6" w:hanging="360"/>
        <w:jc w:val="left"/>
      </w:pPr>
      <w:r>
        <w:t xml:space="preserve">Develop the performance envelope of this engine by calculating and plotting raw engine thrust (uninstalled), turbo-machinery RPM, and engine spillage characteristics for flight Mach numbers from zero to 2.4, a full range of possible fuel throttle settings. </w:t>
      </w:r>
    </w:p>
    <w:p w14:paraId="49A8AD15" w14:textId="77777777" w:rsidR="00250218" w:rsidRDefault="00250218">
      <w:pPr>
        <w:ind w:left="355" w:right="6"/>
      </w:pPr>
      <w:r>
        <w:t xml:space="preserve">(ranging – as possible - from 20% of design throttle to max feasible throttle, in </w:t>
      </w:r>
    </w:p>
    <w:p w14:paraId="6704D04C" w14:textId="77777777" w:rsidR="00250218" w:rsidRDefault="00250218">
      <w:pPr>
        <w:spacing w:after="66"/>
        <w:ind w:left="355" w:right="6"/>
      </w:pPr>
      <w:r>
        <w:t xml:space="preserve">increments of 20% design fuel flow rate), and three altitudes (sea level, 4500m, and 9000m).  Assume in this performance analysis that the inlet (diffuser) total pressure drop is given using the following empirical inlet relationship:  </w:t>
      </w:r>
      <w:r>
        <w:rPr>
          <w:rFonts w:ascii="Cambria Math" w:eastAsia="Cambria Math" w:hAnsi="Cambria Math" w:cs="Cambria Math"/>
        </w:rPr>
        <w:t>𝜋</w:t>
      </w:r>
      <w:r>
        <w:rPr>
          <w:rFonts w:ascii="Cambria Math" w:eastAsia="Cambria Math" w:hAnsi="Cambria Math" w:cs="Cambria Math"/>
          <w:vertAlign w:val="subscript"/>
        </w:rPr>
        <w:t xml:space="preserve">𝑑 </w:t>
      </w:r>
      <w:r>
        <w:rPr>
          <w:rFonts w:ascii="Cambria Math" w:eastAsia="Cambria Math" w:hAnsi="Cambria Math" w:cs="Cambria Math"/>
        </w:rPr>
        <w:t>= 1 − 0.015 ∗</w:t>
      </w:r>
    </w:p>
    <w:p w14:paraId="3EB7F35D" w14:textId="77777777" w:rsidR="00250218" w:rsidRDefault="00250218">
      <w:pPr>
        <w:ind w:left="355" w:right="6"/>
      </w:pPr>
      <w:r>
        <w:rPr>
          <w:rFonts w:ascii="Cambria Math" w:eastAsia="Cambria Math" w:hAnsi="Cambria Math" w:cs="Cambria Math"/>
        </w:rPr>
        <w:t>𝑀</w:t>
      </w:r>
      <w:r>
        <w:rPr>
          <w:rFonts w:ascii="Cambria Math" w:eastAsia="Cambria Math" w:hAnsi="Cambria Math" w:cs="Cambria Math"/>
          <w:vertAlign w:val="subscript"/>
        </w:rPr>
        <w:t>𝑜</w:t>
      </w:r>
      <w:r>
        <w:rPr>
          <w:rFonts w:ascii="Cambria Math" w:eastAsia="Cambria Math" w:hAnsi="Cambria Math" w:cs="Cambria Math"/>
          <w:vertAlign w:val="superscript"/>
        </w:rPr>
        <w:t>2</w:t>
      </w:r>
      <w:r>
        <w:t xml:space="preserve">.    This will result in nine plots (see attached summary of required plots). </w:t>
      </w:r>
    </w:p>
    <w:p w14:paraId="32000503" w14:textId="77777777" w:rsidR="00250218" w:rsidRDefault="00250218">
      <w:pPr>
        <w:spacing w:line="259" w:lineRule="auto"/>
        <w:ind w:left="360"/>
      </w:pPr>
      <w:r>
        <w:t xml:space="preserve"> </w:t>
      </w:r>
    </w:p>
    <w:p w14:paraId="45CD0FD8" w14:textId="77777777" w:rsidR="00250218" w:rsidRDefault="00250218">
      <w:pPr>
        <w:spacing w:line="259" w:lineRule="auto"/>
        <w:ind w:left="360"/>
      </w:pPr>
      <w:r>
        <w:t xml:space="preserve"> </w:t>
      </w:r>
    </w:p>
    <w:p w14:paraId="66E59D72" w14:textId="77777777" w:rsidR="00250218" w:rsidRDefault="00250218">
      <w:pPr>
        <w:ind w:left="355" w:right="6"/>
      </w:pPr>
      <w:r>
        <w:rPr>
          <w:b/>
          <w:u w:val="single" w:color="000000"/>
        </w:rPr>
        <w:t>Presentation (besides the requested data/plots):</w:t>
      </w:r>
      <w:r>
        <w:t xml:space="preserve">  Besides the requested data tables, information, operating line plot, and nine operating envelope plots, also include in appendices work (neatly presented) and code(s) used and methodology description, etc.  I am looking for an intelligible summary of your work that is not everything you did, but provides a clear picture of what you did, how you did it. </w:t>
      </w:r>
    </w:p>
    <w:p w14:paraId="11D5FF4D" w14:textId="77777777" w:rsidR="00250218" w:rsidRDefault="00250218">
      <w:pPr>
        <w:spacing w:line="259" w:lineRule="auto"/>
        <w:ind w:left="360"/>
      </w:pPr>
      <w:r>
        <w:t xml:space="preserve"> </w:t>
      </w:r>
    </w:p>
    <w:p w14:paraId="59AFDB21" w14:textId="5B24C6EC" w:rsidR="00250218" w:rsidRDefault="00250218">
      <w:pPr>
        <w:spacing w:line="259" w:lineRule="auto"/>
        <w:ind w:left="360"/>
      </w:pPr>
      <w:r>
        <w:rPr>
          <w:i/>
        </w:rPr>
        <w:t>Note:  This project will be graded based on 70% technical content, 30% presentation</w:t>
      </w:r>
      <w:r>
        <w:t xml:space="preserve">. </w:t>
      </w:r>
    </w:p>
    <w:p w14:paraId="2CF03F6D" w14:textId="17BDFD76" w:rsidR="003D2BE7" w:rsidRDefault="003D2BE7">
      <w:pPr>
        <w:spacing w:line="259" w:lineRule="auto"/>
        <w:ind w:left="360"/>
      </w:pPr>
    </w:p>
    <w:p w14:paraId="0670FDF8" w14:textId="793D60EE" w:rsidR="00250218" w:rsidRPr="001F721F" w:rsidRDefault="00DB143D" w:rsidP="001F721F">
      <w:pPr>
        <w:keepNext/>
        <w:numPr>
          <w:ilvl w:val="0"/>
          <w:numId w:val="2"/>
        </w:numPr>
        <w:tabs>
          <w:tab w:val="clear" w:pos="360"/>
          <w:tab w:val="num" w:pos="180"/>
        </w:tabs>
        <w:spacing w:before="240" w:after="60"/>
        <w:ind w:left="180" w:hanging="180"/>
        <w:jc w:val="center"/>
        <w:outlineLvl w:val="0"/>
        <w:rPr>
          <w:b/>
          <w:kern w:val="32"/>
          <w:sz w:val="22"/>
        </w:rPr>
      </w:pPr>
      <w:r>
        <w:rPr>
          <w:b/>
          <w:bCs/>
        </w:rPr>
        <w:t>Results</w:t>
      </w:r>
    </w:p>
    <w:p w14:paraId="766018EE" w14:textId="77777777" w:rsidR="005D5F96" w:rsidRDefault="00DB143D">
      <w:pPr>
        <w:spacing w:line="259" w:lineRule="auto"/>
        <w:ind w:left="180"/>
      </w:pPr>
      <w:r>
        <w:t>Numberi</w:t>
      </w:r>
      <w:r w:rsidR="005D5F96">
        <w:t xml:space="preserve">ng of the stations follows AIAA conventions. The face of the engine would be station 1 and the nozzle would be station 8. </w:t>
      </w:r>
    </w:p>
    <w:p w14:paraId="51CB1848" w14:textId="77777777" w:rsidR="007B13FF" w:rsidRDefault="007B13FF" w:rsidP="007B13FF">
      <w:pPr>
        <w:spacing w:line="259" w:lineRule="auto"/>
        <w:ind w:left="180"/>
        <w:jc w:val="center"/>
      </w:pPr>
      <w:r>
        <w:rPr>
          <w:noProof/>
        </w:rPr>
        <w:drawing>
          <wp:inline distT="0" distB="0" distL="0" distR="0" wp14:anchorId="49CE7309" wp14:editId="7315BB63">
            <wp:extent cx="3905250" cy="1815147"/>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976423" cy="1848228"/>
                    </a:xfrm>
                    <a:prstGeom prst="rect">
                      <a:avLst/>
                    </a:prstGeom>
                  </pic:spPr>
                </pic:pic>
              </a:graphicData>
            </a:graphic>
          </wp:inline>
        </w:drawing>
      </w:r>
    </w:p>
    <w:p w14:paraId="395A7088" w14:textId="3A0C74C1" w:rsidR="00F15346" w:rsidRPr="001F721F" w:rsidRDefault="007B13FF" w:rsidP="001F721F">
      <w:pPr>
        <w:spacing w:line="259" w:lineRule="auto"/>
        <w:ind w:left="180"/>
        <w:jc w:val="center"/>
        <w:rPr>
          <w:b/>
          <w:bCs/>
        </w:rPr>
        <w:sectPr w:rsidR="00F15346" w:rsidRPr="001F721F" w:rsidSect="003D2BE7">
          <w:pgSz w:w="12240" w:h="15840"/>
          <w:pgMar w:top="1463" w:right="853" w:bottom="720" w:left="763" w:header="720" w:footer="720" w:gutter="0"/>
          <w:cols w:space="720"/>
          <w:docGrid w:linePitch="272"/>
        </w:sectPr>
      </w:pPr>
      <w:r>
        <w:rPr>
          <w:b/>
          <w:bCs/>
        </w:rPr>
        <w:t>Fig</w:t>
      </w:r>
      <w:r w:rsidR="00527F15">
        <w:rPr>
          <w:b/>
          <w:bCs/>
        </w:rPr>
        <w:t>.</w:t>
      </w:r>
      <w:r>
        <w:rPr>
          <w:b/>
          <w:bCs/>
        </w:rPr>
        <w:t xml:space="preserve"> 1 Numbering Scheme</w:t>
      </w:r>
    </w:p>
    <w:p w14:paraId="282EB6D1" w14:textId="080C3F79" w:rsidR="00250218" w:rsidRPr="001F721F" w:rsidRDefault="00250218" w:rsidP="001F721F">
      <w:pPr>
        <w:spacing w:line="259" w:lineRule="auto"/>
        <w:ind w:right="10480"/>
      </w:pPr>
    </w:p>
    <w:p w14:paraId="6EF21E40" w14:textId="1E449E24" w:rsidR="00F565BA" w:rsidRPr="00CF2394" w:rsidRDefault="003D2BE7" w:rsidP="00F565BA">
      <w:pPr>
        <w:numPr>
          <w:ilvl w:val="0"/>
          <w:numId w:val="3"/>
        </w:numPr>
        <w:tabs>
          <w:tab w:val="left" w:pos="288"/>
        </w:tabs>
        <w:spacing w:before="240"/>
        <w:outlineLvl w:val="1"/>
        <w:rPr>
          <w:b/>
        </w:rPr>
      </w:pPr>
      <w:r>
        <w:rPr>
          <w:b/>
          <w:bCs/>
        </w:rPr>
        <w:t>Part A</w:t>
      </w:r>
    </w:p>
    <w:p w14:paraId="5648C1A6" w14:textId="55D12DF5" w:rsidR="00527F15" w:rsidRPr="00CF2394" w:rsidRDefault="00527F15" w:rsidP="001F721F">
      <w:pPr>
        <w:tabs>
          <w:tab w:val="left" w:pos="288"/>
        </w:tabs>
        <w:spacing w:before="240"/>
        <w:jc w:val="center"/>
        <w:outlineLvl w:val="1"/>
        <w:rPr>
          <w:b/>
        </w:rPr>
      </w:pPr>
      <w:r>
        <w:rPr>
          <w:b/>
          <w:bCs/>
        </w:rPr>
        <w:t>Table 1 Part A Data</w:t>
      </w:r>
    </w:p>
    <w:p w14:paraId="2E32376C" w14:textId="77ABC78F" w:rsidR="003D2BE7" w:rsidRDefault="001F721F" w:rsidP="001F721F">
      <w:pPr>
        <w:tabs>
          <w:tab w:val="left" w:pos="288"/>
        </w:tabs>
        <w:spacing w:before="240"/>
        <w:jc w:val="center"/>
        <w:outlineLvl w:val="1"/>
        <w:rPr>
          <w:b/>
        </w:rPr>
      </w:pPr>
      <w:r>
        <w:rPr>
          <w:b/>
        </w:rPr>
        <w:object w:dxaOrig="10275" w:dyaOrig="6345" w14:anchorId="429A8D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3.75pt;height:317.25pt" o:ole="">
            <v:imagedata r:id="rId9" o:title=""/>
          </v:shape>
          <o:OLEObject Type="Link" ProgID="Excel.Sheet.12" ShapeID="_x0000_i1025" DrawAspect="Content" r:id="rId10" UpdateMode="Always">
            <o:LinkType>EnhancedMetaFile</o:LinkType>
            <o:LockedField>false</o:LockedField>
            <o:FieldCodes>\f 0 \* MERGEFORMAT</o:FieldCodes>
          </o:OLEObject>
        </w:object>
      </w:r>
    </w:p>
    <w:p w14:paraId="16F41792" w14:textId="77777777" w:rsidR="007B13FF" w:rsidRDefault="007B13FF" w:rsidP="001F721F">
      <w:pPr>
        <w:tabs>
          <w:tab w:val="left" w:pos="288"/>
        </w:tabs>
        <w:spacing w:before="240"/>
        <w:jc w:val="center"/>
        <w:outlineLvl w:val="1"/>
        <w:rPr>
          <w:b/>
        </w:rPr>
      </w:pPr>
    </w:p>
    <w:p w14:paraId="33F1F2B2" w14:textId="63F86317" w:rsidR="002B61C0" w:rsidRDefault="002B61C0" w:rsidP="003D2BE7">
      <w:pPr>
        <w:tabs>
          <w:tab w:val="left" w:pos="288"/>
        </w:tabs>
        <w:spacing w:before="240"/>
        <w:outlineLvl w:val="1"/>
        <w:rPr>
          <w:b/>
        </w:rPr>
      </w:pPr>
    </w:p>
    <w:p w14:paraId="4CFBE2A0" w14:textId="77777777" w:rsidR="007B13FF" w:rsidRDefault="007B13FF" w:rsidP="003D2BE7">
      <w:pPr>
        <w:tabs>
          <w:tab w:val="left" w:pos="288"/>
        </w:tabs>
        <w:spacing w:before="240"/>
        <w:outlineLvl w:val="1"/>
        <w:rPr>
          <w:b/>
        </w:rPr>
      </w:pPr>
    </w:p>
    <w:p w14:paraId="25962DB3" w14:textId="00BF0078" w:rsidR="002B61C0" w:rsidRDefault="002B61C0">
      <w:pPr>
        <w:pStyle w:val="Heading2"/>
      </w:pPr>
      <w:r>
        <w:lastRenderedPageBreak/>
        <w:t>Part B</w:t>
      </w:r>
    </w:p>
    <w:p w14:paraId="220CBF13" w14:textId="70F5C8A9" w:rsidR="007B13FF" w:rsidRPr="001F721F" w:rsidRDefault="006027E0" w:rsidP="001F721F">
      <w:pPr>
        <w:pStyle w:val="Text"/>
        <w:jc w:val="center"/>
        <w:rPr>
          <w:b/>
          <w:bCs/>
        </w:rPr>
      </w:pPr>
      <w:r>
        <w:rPr>
          <w:b/>
          <w:bCs/>
        </w:rPr>
        <w:t>Table 2 Part B Data</w:t>
      </w:r>
    </w:p>
    <w:p w14:paraId="69D25141" w14:textId="26D915E7" w:rsidR="007B13FF" w:rsidRDefault="00C26155" w:rsidP="006027E0">
      <w:pPr>
        <w:pStyle w:val="Text"/>
        <w:jc w:val="center"/>
      </w:pPr>
      <w:r>
        <w:object w:dxaOrig="13149" w:dyaOrig="2687" w14:anchorId="5553BEA7">
          <v:shape id="_x0000_i1026" type="#_x0000_t75" style="width:657.75pt;height:134.25pt" o:ole="">
            <v:imagedata r:id="rId11" o:title=""/>
          </v:shape>
          <o:OLEObject Type="Embed" ProgID="Excel.Sheet.12" ShapeID="_x0000_i1026" DrawAspect="Content" ObjectID="_1678558788" r:id="rId12"/>
        </w:object>
      </w:r>
    </w:p>
    <w:p w14:paraId="02215B14" w14:textId="54AFCEB4" w:rsidR="006027E0" w:rsidRDefault="006027E0" w:rsidP="006027E0">
      <w:pPr>
        <w:pStyle w:val="Text"/>
        <w:jc w:val="center"/>
      </w:pPr>
    </w:p>
    <w:p w14:paraId="7799B152" w14:textId="759D4C50" w:rsidR="006027E0" w:rsidRDefault="006027E0" w:rsidP="006027E0">
      <w:pPr>
        <w:pStyle w:val="Text"/>
      </w:pPr>
      <w:r>
        <w:tab/>
        <w:t xml:space="preserve">As seen in table 2, </w:t>
      </w:r>
      <w:r w:rsidR="00E74621">
        <w:t>The total temperature ratio across the turbine and total pressure ratio across the turbine do not vary much. This is due to the assumption that the turbine efficiency is constant. This is indicative of the analytical method of solving fixed-area turbojets (FATs). These slig</w:t>
      </w:r>
      <w:r w:rsidR="00522BF1">
        <w:t>ht changes/nearly constant values can be seen on the turbine map (figure 3).</w:t>
      </w:r>
    </w:p>
    <w:p w14:paraId="24BC4E14" w14:textId="77777777" w:rsidR="009E20A9" w:rsidRDefault="009E20A9" w:rsidP="006027E0">
      <w:pPr>
        <w:pStyle w:val="Text"/>
        <w:sectPr w:rsidR="009E20A9" w:rsidSect="003D2BE7">
          <w:footerReference w:type="even" r:id="rId13"/>
          <w:footerReference w:type="default" r:id="rId14"/>
          <w:pgSz w:w="15840" w:h="12240" w:orient="landscape"/>
          <w:pgMar w:top="1440" w:right="1440" w:bottom="1440" w:left="1440" w:header="720" w:footer="576" w:gutter="0"/>
          <w:cols w:space="720"/>
          <w:docGrid w:linePitch="272"/>
        </w:sectPr>
      </w:pPr>
    </w:p>
    <w:p w14:paraId="1677F6DC" w14:textId="59AC4AED" w:rsidR="00522BF1" w:rsidRDefault="00577EB5" w:rsidP="001F721F">
      <w:pPr>
        <w:pStyle w:val="Text"/>
        <w:ind w:firstLine="0"/>
      </w:pPr>
      <w:r>
        <w:lastRenderedPageBreak/>
        <w:tab/>
        <w:t xml:space="preserve">Figure 2 shows the operating points </w:t>
      </w:r>
      <w:r w:rsidR="00C26155">
        <w:t xml:space="preserve">along the speed lines </w:t>
      </w:r>
      <w:r>
        <w:t>on the compressor map.</w:t>
      </w:r>
    </w:p>
    <w:p w14:paraId="28FCD28F" w14:textId="557647B9" w:rsidR="009E20A9" w:rsidRDefault="00522BF1">
      <w:pPr>
        <w:pStyle w:val="Text"/>
        <w:jc w:val="center"/>
      </w:pPr>
      <w:r>
        <w:rPr>
          <w:noProof/>
        </w:rPr>
        <w:drawing>
          <wp:inline distT="0" distB="0" distL="0" distR="0" wp14:anchorId="2721258B" wp14:editId="59E34D62">
            <wp:extent cx="6296025" cy="5612232"/>
            <wp:effectExtent l="0" t="0" r="0" b="7620"/>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6370267" cy="5678411"/>
                    </a:xfrm>
                    <a:prstGeom prst="rect">
                      <a:avLst/>
                    </a:prstGeom>
                  </pic:spPr>
                </pic:pic>
              </a:graphicData>
            </a:graphic>
          </wp:inline>
        </w:drawing>
      </w:r>
    </w:p>
    <w:p w14:paraId="4096DE92" w14:textId="3BCD7E62" w:rsidR="009E20A9" w:rsidRPr="001F721F" w:rsidRDefault="00577EB5" w:rsidP="00522BF1">
      <w:pPr>
        <w:pStyle w:val="Text"/>
        <w:jc w:val="center"/>
        <w:rPr>
          <w:b/>
          <w:bCs/>
        </w:rPr>
        <w:sectPr w:rsidR="009E20A9" w:rsidRPr="001F721F" w:rsidSect="001F721F">
          <w:pgSz w:w="12240" w:h="15840"/>
          <w:pgMar w:top="1440" w:right="1440" w:bottom="1440" w:left="1440" w:header="720" w:footer="576" w:gutter="0"/>
          <w:cols w:space="720"/>
          <w:docGrid w:linePitch="272"/>
        </w:sectPr>
      </w:pPr>
      <w:r>
        <w:rPr>
          <w:b/>
          <w:bCs/>
        </w:rPr>
        <w:t>F</w:t>
      </w:r>
      <w:r w:rsidR="009E20A9">
        <w:rPr>
          <w:b/>
          <w:bCs/>
        </w:rPr>
        <w:t>i</w:t>
      </w:r>
      <w:r>
        <w:rPr>
          <w:b/>
          <w:bCs/>
        </w:rPr>
        <w:t>g. 2 Operating Line</w:t>
      </w:r>
    </w:p>
    <w:p w14:paraId="7DCC266F" w14:textId="77777777" w:rsidR="009E20A9" w:rsidRDefault="009B02C5" w:rsidP="00522BF1">
      <w:pPr>
        <w:pStyle w:val="Text"/>
        <w:jc w:val="center"/>
      </w:pPr>
      <w:r>
        <w:rPr>
          <w:noProof/>
        </w:rPr>
        <w:lastRenderedPageBreak/>
        <w:drawing>
          <wp:inline distT="0" distB="0" distL="0" distR="0" wp14:anchorId="58FE6896" wp14:editId="25EC89CE">
            <wp:extent cx="6584529" cy="37719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6705398" cy="3841139"/>
                    </a:xfrm>
                    <a:prstGeom prst="rect">
                      <a:avLst/>
                    </a:prstGeom>
                  </pic:spPr>
                </pic:pic>
              </a:graphicData>
            </a:graphic>
          </wp:inline>
        </w:drawing>
      </w:r>
    </w:p>
    <w:p w14:paraId="597FF169" w14:textId="77777777" w:rsidR="009B02C5" w:rsidRDefault="009B02C5" w:rsidP="00522BF1">
      <w:pPr>
        <w:pStyle w:val="Text"/>
        <w:jc w:val="center"/>
        <w:rPr>
          <w:b/>
          <w:bCs/>
        </w:rPr>
      </w:pPr>
      <w:r>
        <w:rPr>
          <w:b/>
          <w:bCs/>
        </w:rPr>
        <w:t>Fig. 3 Turbine Map</w:t>
      </w:r>
    </w:p>
    <w:p w14:paraId="1E3867CE" w14:textId="77777777" w:rsidR="00F15346" w:rsidRDefault="009B02C5" w:rsidP="00F15346">
      <w:pPr>
        <w:pStyle w:val="Text"/>
        <w:jc w:val="left"/>
      </w:pPr>
      <w:r>
        <w:tab/>
        <w:t xml:space="preserve">As stated above, total pressure ratio across </w:t>
      </w:r>
      <w:r w:rsidR="00A60372">
        <w:t>the turbine</w:t>
      </w:r>
      <w:r w:rsidR="00245359">
        <w:t xml:space="preserve"> is more or less constant</w:t>
      </w:r>
      <w:r w:rsidR="00E54A63">
        <w:t>.</w:t>
      </w:r>
    </w:p>
    <w:p w14:paraId="1C4A4266" w14:textId="77777777" w:rsidR="00E54A63" w:rsidRDefault="00E54A63" w:rsidP="00E54A63">
      <w:pPr>
        <w:pStyle w:val="Heading2"/>
      </w:pPr>
      <w:r>
        <w:t>Part C</w:t>
      </w:r>
    </w:p>
    <w:p w14:paraId="7CCF4864" w14:textId="2FEA8BC7" w:rsidR="002A2D43" w:rsidRDefault="00E54A63" w:rsidP="002A2D43">
      <w:pPr>
        <w:pStyle w:val="Text"/>
      </w:pPr>
      <w:r>
        <w:tab/>
        <w:t>P</w:t>
      </w:r>
      <w:r w:rsidR="003639E4">
        <w:t xml:space="preserve">art C is further broken into three </w:t>
      </w:r>
      <w:r w:rsidR="006E091B">
        <w:t>sub-</w:t>
      </w:r>
      <w:r w:rsidR="003639E4">
        <w:t>parts, where in each part consists of three graphs</w:t>
      </w:r>
      <w:r w:rsidR="006E091B">
        <w:t>, meaning that there a total of nine graphs. Each sub-part is altitude constrained and the performance envelopes are examined.</w:t>
      </w:r>
      <w:r w:rsidR="00C46C80">
        <w:t xml:space="preserve"> </w:t>
      </w:r>
      <w:r w:rsidR="0003792E">
        <w:t xml:space="preserve">The green lines represent the speed lines given in Part B. Only the lowest and highest speed line, and speed lines between the min and max are the speed lines with values between min and max in ascending/descending order. Lines of constant fuel flow rate are marked </w:t>
      </w:r>
      <w:r w:rsidR="00CF2394">
        <w:t>with red, and follow the same rules as the speed lines, unless explicitly told the so.</w:t>
      </w:r>
      <w:r w:rsidR="002A2D43">
        <w:t xml:space="preserve"> Additionally, fuel lines are incremented by 20%. (The color of the speed lines and the fuel line were deliberate, as red and green are complimentary colors and have a high contrast).</w:t>
      </w:r>
    </w:p>
    <w:p w14:paraId="5401243D" w14:textId="4AD814EC" w:rsidR="002A2D43" w:rsidRDefault="002A2D43" w:rsidP="002A2D43">
      <w:pPr>
        <w:pStyle w:val="Text"/>
      </w:pPr>
    </w:p>
    <w:p w14:paraId="5EA776A0" w14:textId="597ED09C" w:rsidR="002A2D43" w:rsidRDefault="002A2D43" w:rsidP="002A2D43">
      <w:pPr>
        <w:pStyle w:val="Text"/>
      </w:pPr>
    </w:p>
    <w:p w14:paraId="7115CD81" w14:textId="6C79D016" w:rsidR="002A2D43" w:rsidRDefault="002A2D43" w:rsidP="002A2D43">
      <w:pPr>
        <w:pStyle w:val="Text"/>
      </w:pPr>
    </w:p>
    <w:p w14:paraId="1830D082" w14:textId="23BBD016" w:rsidR="002A2D43" w:rsidRDefault="002A2D43" w:rsidP="002A2D43">
      <w:pPr>
        <w:pStyle w:val="Text"/>
      </w:pPr>
    </w:p>
    <w:p w14:paraId="772AB30E" w14:textId="77777777" w:rsidR="002A2D43" w:rsidRDefault="002A2D43" w:rsidP="001F721F">
      <w:pPr>
        <w:pStyle w:val="Text"/>
      </w:pPr>
    </w:p>
    <w:p w14:paraId="51BE0E0D" w14:textId="52AAE5F5" w:rsidR="003639E4" w:rsidRDefault="003639E4" w:rsidP="00E54A63">
      <w:pPr>
        <w:pStyle w:val="Text"/>
        <w:rPr>
          <w:b/>
          <w:bCs/>
        </w:rPr>
      </w:pPr>
      <w:r>
        <w:rPr>
          <w:b/>
          <w:bCs/>
        </w:rPr>
        <w:lastRenderedPageBreak/>
        <w:t xml:space="preserve">Sea Level (0m) </w:t>
      </w:r>
    </w:p>
    <w:p w14:paraId="0144C046" w14:textId="0C704CDF" w:rsidR="00582180" w:rsidRDefault="00582180" w:rsidP="00582180">
      <w:pPr>
        <w:pStyle w:val="Text"/>
        <w:jc w:val="center"/>
        <w:rPr>
          <w:b/>
          <w:bCs/>
        </w:rPr>
      </w:pPr>
      <w:r>
        <w:rPr>
          <w:b/>
          <w:bCs/>
          <w:noProof/>
        </w:rPr>
        <w:drawing>
          <wp:inline distT="0" distB="0" distL="0" distR="0" wp14:anchorId="33BB3C07" wp14:editId="3E49DDCC">
            <wp:extent cx="4895850" cy="3677641"/>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34475" cy="3706655"/>
                    </a:xfrm>
                    <a:prstGeom prst="rect">
                      <a:avLst/>
                    </a:prstGeom>
                  </pic:spPr>
                </pic:pic>
              </a:graphicData>
            </a:graphic>
          </wp:inline>
        </w:drawing>
      </w:r>
    </w:p>
    <w:p w14:paraId="4B41C068" w14:textId="32CEACA2" w:rsidR="00582180" w:rsidRDefault="00080367" w:rsidP="00582180">
      <w:pPr>
        <w:pStyle w:val="Text"/>
        <w:jc w:val="center"/>
        <w:rPr>
          <w:b/>
          <w:bCs/>
        </w:rPr>
      </w:pPr>
      <w:r>
        <w:rPr>
          <w:b/>
          <w:bCs/>
        </w:rPr>
        <w:t>Fig. 4 Thrust vs Flight Mach at Sea Level (0m)</w:t>
      </w:r>
    </w:p>
    <w:p w14:paraId="3DC18E4E" w14:textId="700B763B" w:rsidR="00080367" w:rsidRDefault="00406242" w:rsidP="00582180">
      <w:pPr>
        <w:pStyle w:val="Text"/>
        <w:jc w:val="center"/>
        <w:rPr>
          <w:b/>
          <w:bCs/>
        </w:rPr>
      </w:pPr>
      <w:r>
        <w:rPr>
          <w:noProof/>
        </w:rPr>
        <w:drawing>
          <wp:inline distT="0" distB="0" distL="0" distR="0" wp14:anchorId="02C3A861" wp14:editId="7FFC24F2">
            <wp:extent cx="4265609" cy="322897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9075" cy="3239168"/>
                    </a:xfrm>
                    <a:prstGeom prst="rect">
                      <a:avLst/>
                    </a:prstGeom>
                  </pic:spPr>
                </pic:pic>
              </a:graphicData>
            </a:graphic>
          </wp:inline>
        </w:drawing>
      </w:r>
    </w:p>
    <w:p w14:paraId="6B50818B" w14:textId="1682359B" w:rsidR="004F05D8" w:rsidRPr="001F721F" w:rsidRDefault="004F05D8" w:rsidP="00582180">
      <w:pPr>
        <w:pStyle w:val="Text"/>
        <w:jc w:val="center"/>
        <w:rPr>
          <w:b/>
          <w:bCs/>
        </w:rPr>
      </w:pPr>
      <w:r>
        <w:rPr>
          <w:b/>
          <w:bCs/>
        </w:rPr>
        <w:t xml:space="preserve">Fig. 5 </w:t>
      </w:r>
      <w:r w:rsidR="0060495B">
        <w:rPr>
          <w:b/>
          <w:bCs/>
        </w:rPr>
        <w:t>RPM vs Flight Mach at 0m</w:t>
      </w:r>
    </w:p>
    <w:p w14:paraId="7CF26FE5" w14:textId="77777777" w:rsidR="00080367" w:rsidRPr="001F721F" w:rsidRDefault="00080367" w:rsidP="001F721F">
      <w:pPr>
        <w:pStyle w:val="Text"/>
        <w:jc w:val="center"/>
        <w:rPr>
          <w:b/>
          <w:bCs/>
        </w:rPr>
      </w:pPr>
    </w:p>
    <w:p w14:paraId="3A601CDF" w14:textId="77777777" w:rsidR="003639E4" w:rsidRDefault="003639E4" w:rsidP="00E54A63">
      <w:pPr>
        <w:pStyle w:val="Text"/>
        <w:rPr>
          <w:b/>
          <w:bCs/>
        </w:rPr>
      </w:pPr>
    </w:p>
    <w:p w14:paraId="70ABB525" w14:textId="77777777" w:rsidR="00C46C80" w:rsidRDefault="00187EBD" w:rsidP="00406242">
      <w:pPr>
        <w:pStyle w:val="Text"/>
        <w:jc w:val="center"/>
        <w:rPr>
          <w:b/>
          <w:bCs/>
        </w:rPr>
      </w:pPr>
      <w:r>
        <w:rPr>
          <w:noProof/>
        </w:rPr>
        <w:drawing>
          <wp:inline distT="0" distB="0" distL="0" distR="0" wp14:anchorId="725A05C1" wp14:editId="3FEEE334">
            <wp:extent cx="5943600" cy="44869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86910"/>
                    </a:xfrm>
                    <a:prstGeom prst="rect">
                      <a:avLst/>
                    </a:prstGeom>
                  </pic:spPr>
                </pic:pic>
              </a:graphicData>
            </a:graphic>
          </wp:inline>
        </w:drawing>
      </w:r>
    </w:p>
    <w:p w14:paraId="7B8B42CA" w14:textId="536AC0E7" w:rsidR="00187EBD" w:rsidRDefault="00187EBD" w:rsidP="00406242">
      <w:pPr>
        <w:pStyle w:val="Text"/>
        <w:jc w:val="center"/>
        <w:rPr>
          <w:b/>
          <w:bCs/>
        </w:rPr>
      </w:pPr>
      <w:r>
        <w:rPr>
          <w:b/>
          <w:bCs/>
        </w:rPr>
        <w:t>Fig. 6</w:t>
      </w:r>
      <w:r w:rsidR="0060495B">
        <w:rPr>
          <w:b/>
          <w:bCs/>
        </w:rPr>
        <w:t xml:space="preserve"> Spillage vs Flight Mach At Sea Level</w:t>
      </w:r>
    </w:p>
    <w:p w14:paraId="7518C494" w14:textId="77777777" w:rsidR="00187EBD" w:rsidRDefault="00187EBD" w:rsidP="00406242">
      <w:pPr>
        <w:pStyle w:val="Text"/>
        <w:jc w:val="center"/>
        <w:rPr>
          <w:b/>
          <w:bCs/>
        </w:rPr>
      </w:pPr>
    </w:p>
    <w:p w14:paraId="218E7E4B" w14:textId="77777777" w:rsidR="00187EBD" w:rsidRDefault="00187EBD" w:rsidP="00406242">
      <w:pPr>
        <w:pStyle w:val="Text"/>
        <w:jc w:val="center"/>
        <w:rPr>
          <w:b/>
          <w:bCs/>
        </w:rPr>
      </w:pPr>
    </w:p>
    <w:p w14:paraId="10A92EA1" w14:textId="77777777" w:rsidR="00187EBD" w:rsidRDefault="00187EBD" w:rsidP="00406242">
      <w:pPr>
        <w:pStyle w:val="Text"/>
        <w:jc w:val="center"/>
        <w:rPr>
          <w:b/>
          <w:bCs/>
        </w:rPr>
      </w:pPr>
    </w:p>
    <w:p w14:paraId="3DBDCE3F" w14:textId="77777777" w:rsidR="00187EBD" w:rsidRDefault="00187EBD" w:rsidP="00406242">
      <w:pPr>
        <w:pStyle w:val="Text"/>
        <w:jc w:val="center"/>
        <w:rPr>
          <w:b/>
          <w:bCs/>
        </w:rPr>
      </w:pPr>
    </w:p>
    <w:p w14:paraId="0DB9587D" w14:textId="77777777" w:rsidR="00187EBD" w:rsidRDefault="00187EBD" w:rsidP="00406242">
      <w:pPr>
        <w:pStyle w:val="Text"/>
        <w:jc w:val="center"/>
        <w:rPr>
          <w:b/>
          <w:bCs/>
        </w:rPr>
      </w:pPr>
    </w:p>
    <w:p w14:paraId="6471A3E0" w14:textId="77777777" w:rsidR="00187EBD" w:rsidRDefault="00187EBD" w:rsidP="00406242">
      <w:pPr>
        <w:pStyle w:val="Text"/>
        <w:jc w:val="center"/>
        <w:rPr>
          <w:b/>
          <w:bCs/>
        </w:rPr>
      </w:pPr>
    </w:p>
    <w:p w14:paraId="42D63670" w14:textId="77777777" w:rsidR="00187EBD" w:rsidRDefault="00187EBD" w:rsidP="00406242">
      <w:pPr>
        <w:pStyle w:val="Text"/>
        <w:jc w:val="center"/>
        <w:rPr>
          <w:b/>
          <w:bCs/>
        </w:rPr>
      </w:pPr>
    </w:p>
    <w:p w14:paraId="479A2EB6" w14:textId="77777777" w:rsidR="00187EBD" w:rsidRDefault="00187EBD" w:rsidP="00406242">
      <w:pPr>
        <w:pStyle w:val="Text"/>
        <w:jc w:val="center"/>
        <w:rPr>
          <w:b/>
          <w:bCs/>
        </w:rPr>
      </w:pPr>
    </w:p>
    <w:p w14:paraId="4BC4A547" w14:textId="77777777" w:rsidR="00187EBD" w:rsidRDefault="00187EBD" w:rsidP="00406242">
      <w:pPr>
        <w:pStyle w:val="Text"/>
        <w:jc w:val="center"/>
        <w:rPr>
          <w:b/>
          <w:bCs/>
        </w:rPr>
      </w:pPr>
    </w:p>
    <w:p w14:paraId="159820EA" w14:textId="77777777" w:rsidR="00187EBD" w:rsidRDefault="00187EBD" w:rsidP="001F721F">
      <w:pPr>
        <w:pStyle w:val="Text"/>
        <w:ind w:firstLine="0"/>
        <w:rPr>
          <w:b/>
          <w:bCs/>
        </w:rPr>
      </w:pPr>
    </w:p>
    <w:p w14:paraId="5FFFB167" w14:textId="77777777" w:rsidR="00187EBD" w:rsidRDefault="001C1604" w:rsidP="001C1604">
      <w:pPr>
        <w:pStyle w:val="Text"/>
        <w:rPr>
          <w:b/>
          <w:bCs/>
        </w:rPr>
      </w:pPr>
      <w:r>
        <w:rPr>
          <w:b/>
          <w:bCs/>
        </w:rPr>
        <w:lastRenderedPageBreak/>
        <w:t>4500 m</w:t>
      </w:r>
    </w:p>
    <w:p w14:paraId="3BAA1F6D" w14:textId="3DFA9B50" w:rsidR="001C1604" w:rsidRDefault="001C1604" w:rsidP="001C1604">
      <w:pPr>
        <w:pStyle w:val="Text"/>
        <w:jc w:val="center"/>
        <w:rPr>
          <w:b/>
          <w:bCs/>
        </w:rPr>
      </w:pPr>
      <w:r>
        <w:rPr>
          <w:b/>
          <w:bCs/>
          <w:noProof/>
        </w:rPr>
        <w:drawing>
          <wp:inline distT="0" distB="0" distL="0" distR="0" wp14:anchorId="527064BD" wp14:editId="3F8E195C">
            <wp:extent cx="4914900" cy="3816398"/>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927529" cy="3826204"/>
                    </a:xfrm>
                    <a:prstGeom prst="rect">
                      <a:avLst/>
                    </a:prstGeom>
                  </pic:spPr>
                </pic:pic>
              </a:graphicData>
            </a:graphic>
          </wp:inline>
        </w:drawing>
      </w:r>
    </w:p>
    <w:p w14:paraId="1B97CFC4" w14:textId="6ED6068C" w:rsidR="001C1604" w:rsidRDefault="001C1604" w:rsidP="001C1604">
      <w:pPr>
        <w:pStyle w:val="Text"/>
        <w:jc w:val="center"/>
        <w:rPr>
          <w:b/>
          <w:bCs/>
        </w:rPr>
      </w:pPr>
      <w:r>
        <w:rPr>
          <w:b/>
          <w:bCs/>
        </w:rPr>
        <w:t>Fig. 7</w:t>
      </w:r>
      <w:r w:rsidR="0060495B">
        <w:rPr>
          <w:b/>
          <w:bCs/>
        </w:rPr>
        <w:t xml:space="preserve"> Thrust vs Flight Mach at 4.5 km</w:t>
      </w:r>
    </w:p>
    <w:p w14:paraId="4CAAF4E0" w14:textId="77777777" w:rsidR="003F49DC" w:rsidRDefault="001C1604" w:rsidP="003F49DC">
      <w:pPr>
        <w:pStyle w:val="Text"/>
        <w:jc w:val="center"/>
        <w:rPr>
          <w:b/>
          <w:bCs/>
        </w:rPr>
      </w:pPr>
      <w:r>
        <w:rPr>
          <w:noProof/>
        </w:rPr>
        <w:drawing>
          <wp:inline distT="0" distB="0" distL="0" distR="0" wp14:anchorId="6C1924CA" wp14:editId="5DDD3440">
            <wp:extent cx="4467225" cy="33561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7222" cy="3401204"/>
                    </a:xfrm>
                    <a:prstGeom prst="rect">
                      <a:avLst/>
                    </a:prstGeom>
                  </pic:spPr>
                </pic:pic>
              </a:graphicData>
            </a:graphic>
          </wp:inline>
        </w:drawing>
      </w:r>
      <w:r w:rsidR="003F49DC" w:rsidRPr="003F49DC">
        <w:rPr>
          <w:b/>
          <w:bCs/>
        </w:rPr>
        <w:t xml:space="preserve"> </w:t>
      </w:r>
    </w:p>
    <w:p w14:paraId="328EDB9C" w14:textId="2F8A72E5" w:rsidR="003F49DC" w:rsidRPr="00DC0904" w:rsidRDefault="003F49DC" w:rsidP="003F49DC">
      <w:pPr>
        <w:pStyle w:val="Text"/>
        <w:jc w:val="center"/>
        <w:rPr>
          <w:b/>
          <w:bCs/>
        </w:rPr>
        <w:sectPr w:rsidR="003F49DC" w:rsidRPr="00DC0904" w:rsidSect="00CC0DBE">
          <w:pgSz w:w="12240" w:h="15840"/>
          <w:pgMar w:top="1440" w:right="1440" w:bottom="1440" w:left="1440" w:header="720" w:footer="576" w:gutter="0"/>
          <w:cols w:space="720"/>
          <w:docGrid w:linePitch="272"/>
        </w:sectPr>
      </w:pPr>
      <w:r>
        <w:rPr>
          <w:b/>
          <w:bCs/>
        </w:rPr>
        <w:t>Fig. 8</w:t>
      </w:r>
      <w:r w:rsidR="0060495B">
        <w:rPr>
          <w:b/>
          <w:bCs/>
        </w:rPr>
        <w:t xml:space="preserve"> RPM vs Flight Mach at 4.5 km</w:t>
      </w:r>
    </w:p>
    <w:p w14:paraId="6BE2BF0C" w14:textId="2D8BBF8C" w:rsidR="001C1604" w:rsidRDefault="001C1604" w:rsidP="001C1604">
      <w:pPr>
        <w:pStyle w:val="Text"/>
        <w:jc w:val="center"/>
        <w:rPr>
          <w:b/>
          <w:bCs/>
        </w:rPr>
      </w:pPr>
    </w:p>
    <w:p w14:paraId="0321E4A6" w14:textId="5581113C" w:rsidR="001C1604" w:rsidRDefault="001C1604" w:rsidP="001C1604">
      <w:pPr>
        <w:pStyle w:val="Text"/>
        <w:jc w:val="center"/>
        <w:rPr>
          <w:b/>
          <w:bCs/>
        </w:rPr>
      </w:pPr>
      <w:r>
        <w:rPr>
          <w:b/>
          <w:bCs/>
          <w:noProof/>
        </w:rPr>
        <w:drawing>
          <wp:inline distT="0" distB="0" distL="0" distR="0" wp14:anchorId="2ADF61EE" wp14:editId="48A903A4">
            <wp:extent cx="6608072" cy="5010150"/>
            <wp:effectExtent l="0" t="0" r="254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661994" cy="5051033"/>
                    </a:xfrm>
                    <a:prstGeom prst="rect">
                      <a:avLst/>
                    </a:prstGeom>
                  </pic:spPr>
                </pic:pic>
              </a:graphicData>
            </a:graphic>
          </wp:inline>
        </w:drawing>
      </w:r>
    </w:p>
    <w:p w14:paraId="537F1F29" w14:textId="3F59FB45" w:rsidR="003F49DC" w:rsidRDefault="003F49DC" w:rsidP="001C1604">
      <w:pPr>
        <w:pStyle w:val="Text"/>
        <w:jc w:val="center"/>
        <w:rPr>
          <w:b/>
          <w:bCs/>
        </w:rPr>
      </w:pPr>
      <w:r>
        <w:rPr>
          <w:b/>
          <w:bCs/>
        </w:rPr>
        <w:t xml:space="preserve">Fig. 9 </w:t>
      </w:r>
      <w:r w:rsidR="008D3240">
        <w:rPr>
          <w:b/>
          <w:bCs/>
        </w:rPr>
        <w:t>Spillage</w:t>
      </w:r>
      <w:r w:rsidR="0060495B">
        <w:rPr>
          <w:b/>
          <w:bCs/>
        </w:rPr>
        <w:t xml:space="preserve"> vs Flight Mach at 4.5 km</w:t>
      </w:r>
    </w:p>
    <w:p w14:paraId="18ED161A" w14:textId="5A75B138" w:rsidR="0060495B" w:rsidRDefault="0060495B" w:rsidP="001C1604">
      <w:pPr>
        <w:pStyle w:val="Text"/>
        <w:jc w:val="center"/>
        <w:rPr>
          <w:b/>
          <w:bCs/>
        </w:rPr>
      </w:pPr>
    </w:p>
    <w:p w14:paraId="701CA003" w14:textId="153377CC" w:rsidR="0060495B" w:rsidRDefault="0060495B" w:rsidP="001C1604">
      <w:pPr>
        <w:pStyle w:val="Text"/>
        <w:jc w:val="center"/>
        <w:rPr>
          <w:b/>
          <w:bCs/>
        </w:rPr>
      </w:pPr>
    </w:p>
    <w:p w14:paraId="72878561" w14:textId="5414C3E3" w:rsidR="0060495B" w:rsidRDefault="0060495B" w:rsidP="001C1604">
      <w:pPr>
        <w:pStyle w:val="Text"/>
        <w:jc w:val="center"/>
        <w:rPr>
          <w:b/>
          <w:bCs/>
        </w:rPr>
      </w:pPr>
    </w:p>
    <w:p w14:paraId="3BABB9CD" w14:textId="4603BB40" w:rsidR="0060495B" w:rsidRDefault="0060495B" w:rsidP="001C1604">
      <w:pPr>
        <w:pStyle w:val="Text"/>
        <w:jc w:val="center"/>
        <w:rPr>
          <w:b/>
          <w:bCs/>
        </w:rPr>
      </w:pPr>
    </w:p>
    <w:p w14:paraId="18334E8F" w14:textId="0359824B" w:rsidR="0060495B" w:rsidRDefault="0060495B" w:rsidP="001C1604">
      <w:pPr>
        <w:pStyle w:val="Text"/>
        <w:jc w:val="center"/>
        <w:rPr>
          <w:b/>
          <w:bCs/>
        </w:rPr>
      </w:pPr>
    </w:p>
    <w:p w14:paraId="1BE82F85" w14:textId="3573C49A" w:rsidR="0060495B" w:rsidRDefault="0060495B" w:rsidP="001C1604">
      <w:pPr>
        <w:pStyle w:val="Text"/>
        <w:jc w:val="center"/>
        <w:rPr>
          <w:b/>
          <w:bCs/>
        </w:rPr>
      </w:pPr>
    </w:p>
    <w:p w14:paraId="354A2622" w14:textId="78A5A630" w:rsidR="0060495B" w:rsidRDefault="0060495B" w:rsidP="001C1604">
      <w:pPr>
        <w:pStyle w:val="Text"/>
        <w:jc w:val="center"/>
        <w:rPr>
          <w:b/>
          <w:bCs/>
        </w:rPr>
      </w:pPr>
    </w:p>
    <w:p w14:paraId="05E5765A" w14:textId="77777777" w:rsidR="0060495B" w:rsidRDefault="0060495B" w:rsidP="001C1604">
      <w:pPr>
        <w:pStyle w:val="Text"/>
        <w:jc w:val="center"/>
        <w:rPr>
          <w:b/>
          <w:bCs/>
        </w:rPr>
      </w:pPr>
    </w:p>
    <w:p w14:paraId="000EA94D" w14:textId="28F53763" w:rsidR="00522BF1" w:rsidRDefault="00522BF1">
      <w:pPr>
        <w:pStyle w:val="Text"/>
        <w:jc w:val="center"/>
      </w:pPr>
    </w:p>
    <w:p w14:paraId="22971FC4" w14:textId="41581B6E" w:rsidR="006027E0" w:rsidRDefault="001C1604" w:rsidP="001C1604">
      <w:pPr>
        <w:pStyle w:val="Text"/>
        <w:jc w:val="left"/>
        <w:rPr>
          <w:b/>
          <w:bCs/>
        </w:rPr>
      </w:pPr>
      <w:r>
        <w:rPr>
          <w:b/>
          <w:bCs/>
        </w:rPr>
        <w:lastRenderedPageBreak/>
        <w:t>9000 m</w:t>
      </w:r>
    </w:p>
    <w:p w14:paraId="6C212519" w14:textId="669DF2AB" w:rsidR="001C1604" w:rsidRDefault="001C1604" w:rsidP="001C1604">
      <w:pPr>
        <w:pStyle w:val="Text"/>
        <w:jc w:val="center"/>
        <w:rPr>
          <w:b/>
          <w:bCs/>
        </w:rPr>
      </w:pPr>
      <w:r>
        <w:rPr>
          <w:b/>
          <w:bCs/>
          <w:noProof/>
        </w:rPr>
        <w:drawing>
          <wp:inline distT="0" distB="0" distL="0" distR="0" wp14:anchorId="55C11C28" wp14:editId="69C9B69E">
            <wp:extent cx="4695825" cy="3590925"/>
            <wp:effectExtent l="0" t="0" r="9525" b="952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27659" cy="3615269"/>
                    </a:xfrm>
                    <a:prstGeom prst="rect">
                      <a:avLst/>
                    </a:prstGeom>
                  </pic:spPr>
                </pic:pic>
              </a:graphicData>
            </a:graphic>
          </wp:inline>
        </w:drawing>
      </w:r>
    </w:p>
    <w:p w14:paraId="54737AE3" w14:textId="6987899E" w:rsidR="003F49DC" w:rsidRDefault="003F49DC" w:rsidP="001C1604">
      <w:pPr>
        <w:pStyle w:val="Text"/>
        <w:jc w:val="center"/>
        <w:rPr>
          <w:b/>
          <w:bCs/>
        </w:rPr>
      </w:pPr>
      <w:r>
        <w:rPr>
          <w:b/>
          <w:bCs/>
        </w:rPr>
        <w:t>Fig, 10</w:t>
      </w:r>
      <w:r w:rsidR="008D3240" w:rsidRPr="008D3240">
        <w:rPr>
          <w:b/>
          <w:bCs/>
        </w:rPr>
        <w:t xml:space="preserve"> </w:t>
      </w:r>
      <w:r w:rsidR="008D3240">
        <w:rPr>
          <w:b/>
          <w:bCs/>
        </w:rPr>
        <w:t>Thrust vs Flight Mach at 9 km</w:t>
      </w:r>
    </w:p>
    <w:p w14:paraId="6B248400" w14:textId="50B5E01F" w:rsidR="003F49DC" w:rsidRDefault="003F49DC" w:rsidP="001C1604">
      <w:pPr>
        <w:pStyle w:val="Text"/>
        <w:jc w:val="center"/>
        <w:rPr>
          <w:b/>
          <w:bCs/>
        </w:rPr>
      </w:pPr>
      <w:r>
        <w:rPr>
          <w:noProof/>
        </w:rPr>
        <w:drawing>
          <wp:inline distT="0" distB="0" distL="0" distR="0" wp14:anchorId="356DB35A" wp14:editId="40840971">
            <wp:extent cx="4114800" cy="3103452"/>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19524" cy="3107015"/>
                    </a:xfrm>
                    <a:prstGeom prst="rect">
                      <a:avLst/>
                    </a:prstGeom>
                  </pic:spPr>
                </pic:pic>
              </a:graphicData>
            </a:graphic>
          </wp:inline>
        </w:drawing>
      </w:r>
    </w:p>
    <w:p w14:paraId="6C63F62D" w14:textId="4D807F79" w:rsidR="003F49DC" w:rsidRDefault="003F49DC" w:rsidP="001C1604">
      <w:pPr>
        <w:pStyle w:val="Text"/>
        <w:jc w:val="center"/>
        <w:rPr>
          <w:b/>
          <w:bCs/>
        </w:rPr>
      </w:pPr>
      <w:r>
        <w:rPr>
          <w:b/>
          <w:bCs/>
        </w:rPr>
        <w:t xml:space="preserve">Fig. 11 </w:t>
      </w:r>
      <w:r w:rsidR="008D3240">
        <w:rPr>
          <w:b/>
          <w:bCs/>
        </w:rPr>
        <w:t>RPM vs Flight Mach at 9 km</w:t>
      </w:r>
    </w:p>
    <w:p w14:paraId="2A27EB07" w14:textId="03165555" w:rsidR="003F49DC" w:rsidRDefault="003F49DC" w:rsidP="001C1604">
      <w:pPr>
        <w:pStyle w:val="Text"/>
        <w:jc w:val="center"/>
        <w:rPr>
          <w:b/>
          <w:bCs/>
        </w:rPr>
      </w:pPr>
      <w:r>
        <w:rPr>
          <w:noProof/>
        </w:rPr>
        <w:lastRenderedPageBreak/>
        <w:drawing>
          <wp:inline distT="0" distB="0" distL="0" distR="0" wp14:anchorId="72944DAC" wp14:editId="41876E63">
            <wp:extent cx="5724525" cy="4279499"/>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1116" cy="4291902"/>
                    </a:xfrm>
                    <a:prstGeom prst="rect">
                      <a:avLst/>
                    </a:prstGeom>
                  </pic:spPr>
                </pic:pic>
              </a:graphicData>
            </a:graphic>
          </wp:inline>
        </w:drawing>
      </w:r>
    </w:p>
    <w:p w14:paraId="0AD45B06" w14:textId="36414B55" w:rsidR="003F49DC" w:rsidRDefault="003F49DC" w:rsidP="001C1604">
      <w:pPr>
        <w:pStyle w:val="Text"/>
        <w:jc w:val="center"/>
        <w:rPr>
          <w:b/>
          <w:bCs/>
        </w:rPr>
      </w:pPr>
      <w:r>
        <w:rPr>
          <w:b/>
          <w:bCs/>
        </w:rPr>
        <w:t>Fig. 12</w:t>
      </w:r>
      <w:r w:rsidR="008D3240">
        <w:rPr>
          <w:b/>
          <w:bCs/>
        </w:rPr>
        <w:t xml:space="preserve"> Spillage vs Flight Mach at 9 km</w:t>
      </w:r>
    </w:p>
    <w:p w14:paraId="22E04366" w14:textId="1086587B" w:rsidR="003F49DC" w:rsidRDefault="003F49DC" w:rsidP="001C1604">
      <w:pPr>
        <w:pStyle w:val="Text"/>
        <w:jc w:val="center"/>
        <w:rPr>
          <w:b/>
          <w:bCs/>
        </w:rPr>
      </w:pPr>
    </w:p>
    <w:p w14:paraId="0CFD118C" w14:textId="6396D770" w:rsidR="003F49DC" w:rsidRDefault="003F49DC" w:rsidP="001C1604">
      <w:pPr>
        <w:pStyle w:val="Text"/>
        <w:jc w:val="center"/>
        <w:rPr>
          <w:b/>
          <w:bCs/>
        </w:rPr>
      </w:pPr>
    </w:p>
    <w:p w14:paraId="670BF56F" w14:textId="50D38ED8" w:rsidR="00AE39F4" w:rsidRDefault="00AE39F4">
      <w:pPr>
        <w:pStyle w:val="Text"/>
        <w:jc w:val="center"/>
      </w:pPr>
    </w:p>
    <w:p w14:paraId="5F1BE768" w14:textId="4C89730C" w:rsidR="00AE39F4" w:rsidRDefault="00AE39F4">
      <w:pPr>
        <w:pStyle w:val="Text"/>
        <w:jc w:val="center"/>
      </w:pPr>
    </w:p>
    <w:p w14:paraId="500F6D46" w14:textId="7ADFEF11" w:rsidR="00AE39F4" w:rsidRDefault="00AE39F4">
      <w:pPr>
        <w:pStyle w:val="Text"/>
        <w:jc w:val="center"/>
      </w:pPr>
    </w:p>
    <w:p w14:paraId="7BE35ACE" w14:textId="5C1F85F3" w:rsidR="00AE39F4" w:rsidRDefault="00AE39F4">
      <w:pPr>
        <w:pStyle w:val="Text"/>
        <w:jc w:val="center"/>
      </w:pPr>
    </w:p>
    <w:p w14:paraId="40629185" w14:textId="207577C8" w:rsidR="00AE39F4" w:rsidRDefault="00AE39F4">
      <w:pPr>
        <w:pStyle w:val="Text"/>
        <w:jc w:val="center"/>
      </w:pPr>
    </w:p>
    <w:p w14:paraId="5580ECAD" w14:textId="77777777" w:rsidR="00AE39F4" w:rsidRPr="007B13FF" w:rsidRDefault="00AE39F4" w:rsidP="001F721F">
      <w:pPr>
        <w:pStyle w:val="Text"/>
        <w:jc w:val="center"/>
      </w:pPr>
    </w:p>
    <w:p w14:paraId="67A590F4" w14:textId="77777777" w:rsidR="003F49DC" w:rsidRPr="00F565BA" w:rsidRDefault="003F49DC" w:rsidP="001F721F">
      <w:pPr>
        <w:tabs>
          <w:tab w:val="left" w:pos="288"/>
        </w:tabs>
      </w:pPr>
    </w:p>
    <w:p w14:paraId="649D4CB0" w14:textId="043B521F" w:rsidR="0055113E" w:rsidRPr="00F565BA" w:rsidRDefault="0055113E" w:rsidP="0055113E">
      <w:pPr>
        <w:tabs>
          <w:tab w:val="left" w:pos="288"/>
        </w:tabs>
        <w:ind w:firstLine="288"/>
      </w:pPr>
    </w:p>
    <w:p w14:paraId="0193E225" w14:textId="72CA2475" w:rsidR="00F565BA" w:rsidRDefault="003F49DC" w:rsidP="00F565BA">
      <w:pPr>
        <w:keepNext/>
        <w:numPr>
          <w:ilvl w:val="0"/>
          <w:numId w:val="2"/>
        </w:numPr>
        <w:tabs>
          <w:tab w:val="clear" w:pos="360"/>
          <w:tab w:val="num" w:pos="180"/>
        </w:tabs>
        <w:spacing w:before="240" w:after="60"/>
        <w:ind w:left="180" w:hanging="180"/>
        <w:jc w:val="center"/>
        <w:outlineLvl w:val="0"/>
        <w:rPr>
          <w:b/>
          <w:kern w:val="32"/>
          <w:sz w:val="22"/>
        </w:rPr>
      </w:pPr>
      <w:r>
        <w:rPr>
          <w:b/>
          <w:kern w:val="32"/>
          <w:sz w:val="22"/>
        </w:rPr>
        <w:lastRenderedPageBreak/>
        <w:t>Methodology</w:t>
      </w:r>
    </w:p>
    <w:p w14:paraId="67004FE9" w14:textId="0CBE49DD" w:rsidR="003F49DC" w:rsidRPr="001F721F" w:rsidRDefault="003F49DC" w:rsidP="001F721F">
      <w:pPr>
        <w:keepNext/>
        <w:spacing w:before="240" w:after="60"/>
        <w:outlineLvl w:val="0"/>
        <w:rPr>
          <w:b/>
          <w:kern w:val="32"/>
        </w:rPr>
      </w:pPr>
      <w:r w:rsidRPr="001F721F">
        <w:rPr>
          <w:b/>
          <w:kern w:val="32"/>
        </w:rPr>
        <w:t>Part A</w:t>
      </w:r>
    </w:p>
    <w:p w14:paraId="1066683E" w14:textId="641F8ED1" w:rsidR="00625EC8" w:rsidRDefault="00625EC8" w:rsidP="00F565BA">
      <w:pPr>
        <w:tabs>
          <w:tab w:val="left" w:pos="288"/>
        </w:tabs>
        <w:ind w:firstLine="288"/>
      </w:pPr>
      <w:r>
        <w:t xml:space="preserve">To get the values to part one, first chain through the engine, getting the total pressures and total temperatures at each station. The values that should now be </w:t>
      </w:r>
      <w:r w:rsidR="001519A5">
        <w:t>acquired are the total pressures, total temperatures, and the corresponding ratios.</w:t>
      </w:r>
    </w:p>
    <w:p w14:paraId="2D93483D" w14:textId="114BFE37" w:rsidR="001519A5" w:rsidRDefault="0019774A" w:rsidP="001519A5">
      <w:pPr>
        <w:tabs>
          <w:tab w:val="left" w:pos="288"/>
        </w:tabs>
        <w:ind w:firstLine="288"/>
        <w:jc w:val="center"/>
      </w:pPr>
      <m:oMath>
        <m:sSub>
          <m:sSubPr>
            <m:ctrlPr>
              <w:rPr>
                <w:rFonts w:ascii="Cambria Math" w:hAnsi="Cambria Math"/>
                <w:i/>
              </w:rPr>
            </m:ctrlPr>
          </m:sSubPr>
          <m:e>
            <m:r>
              <w:rPr>
                <w:rFonts w:ascii="Cambria Math" w:hAnsi="Cambria Math"/>
              </w:rPr>
              <m:t>τ</m:t>
            </m:r>
          </m:e>
          <m:sub>
            <m:r>
              <w:rPr>
                <w:rFonts w:ascii="Cambria Math" w:hAnsi="Cambria Math"/>
              </w:rPr>
              <m:t>c</m:t>
            </m:r>
          </m:sub>
        </m:sSub>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π</m:t>
                    </m:r>
                  </m:e>
                  <m:sub>
                    <m:r>
                      <w:rPr>
                        <w:rFonts w:ascii="Cambria Math" w:hAnsi="Cambria Math"/>
                      </w:rPr>
                      <m:t>c</m:t>
                    </m:r>
                  </m:sub>
                </m:sSub>
              </m:e>
              <m:sup>
                <m:r>
                  <w:rPr>
                    <w:rFonts w:ascii="Cambria Math" w:hAnsi="Cambria Math"/>
                  </w:rPr>
                  <m:t>(gam-1)/gam</m:t>
                </m:r>
              </m:sup>
            </m:sSup>
            <m:r>
              <w:rPr>
                <w:rFonts w:ascii="Cambria Math" w:hAnsi="Cambria Math"/>
              </w:rPr>
              <m:t>-1</m:t>
            </m:r>
          </m:num>
          <m:den>
            <m:sSub>
              <m:sSubPr>
                <m:ctrlPr>
                  <w:rPr>
                    <w:rFonts w:ascii="Cambria Math" w:hAnsi="Cambria Math"/>
                    <w:i/>
                  </w:rPr>
                </m:ctrlPr>
              </m:sSubPr>
              <m:e>
                <m:r>
                  <w:rPr>
                    <w:rFonts w:ascii="Cambria Math" w:hAnsi="Cambria Math"/>
                  </w:rPr>
                  <m:t>η</m:t>
                </m:r>
              </m:e>
              <m:sub>
                <m:r>
                  <w:rPr>
                    <w:rFonts w:ascii="Cambria Math" w:hAnsi="Cambria Math"/>
                  </w:rPr>
                  <m:t>c</m:t>
                </m:r>
              </m:sub>
            </m:sSub>
          </m:den>
        </m:f>
      </m:oMath>
      <w:r w:rsidR="001519A5">
        <w:tab/>
        <w:t>(1)</w:t>
      </w:r>
    </w:p>
    <w:p w14:paraId="52451C6E" w14:textId="75AE4927" w:rsidR="001519A5" w:rsidRDefault="001519A5" w:rsidP="001519A5">
      <w:pPr>
        <w:tabs>
          <w:tab w:val="left" w:pos="288"/>
        </w:tabs>
        <w:ind w:firstLine="288"/>
      </w:pPr>
    </w:p>
    <w:p w14:paraId="2B644C4A" w14:textId="1B3405CC" w:rsidR="001519A5" w:rsidRDefault="0019774A" w:rsidP="001519A5">
      <w:pPr>
        <w:tabs>
          <w:tab w:val="left" w:pos="288"/>
        </w:tabs>
        <w:ind w:firstLine="288"/>
        <w:jc w:val="center"/>
      </w:pPr>
      <m:oMath>
        <m:sSub>
          <m:sSubPr>
            <m:ctrlPr>
              <w:rPr>
                <w:rFonts w:ascii="Cambria Math" w:hAnsi="Cambria Math"/>
                <w:i/>
              </w:rPr>
            </m:ctrlPr>
          </m:sSubPr>
          <m:e>
            <m:r>
              <w:rPr>
                <w:rFonts w:ascii="Cambria Math" w:hAnsi="Cambria Math"/>
              </w:rPr>
              <m:t>τ</m:t>
            </m:r>
          </m:e>
          <m:sub>
            <m:r>
              <w:rPr>
                <w:rFonts w:ascii="Cambria Math" w:hAnsi="Cambria Math"/>
              </w:rPr>
              <m:t>t</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t2</m:t>
                </m:r>
              </m:sub>
            </m:sSub>
          </m:num>
          <m:den>
            <m:sSub>
              <m:sSubPr>
                <m:ctrlPr>
                  <w:rPr>
                    <w:rFonts w:ascii="Cambria Math" w:hAnsi="Cambria Math"/>
                    <w:i/>
                  </w:rPr>
                </m:ctrlPr>
              </m:sSubPr>
              <m:e>
                <m:r>
                  <w:rPr>
                    <w:rFonts w:ascii="Cambria Math" w:hAnsi="Cambria Math"/>
                  </w:rPr>
                  <m:t>T</m:t>
                </m:r>
              </m:e>
              <m:sub>
                <m:r>
                  <w:rPr>
                    <w:rFonts w:ascii="Cambria Math" w:hAnsi="Cambria Math"/>
                  </w:rPr>
                  <m:t>t4</m:t>
                </m:r>
              </m:sub>
            </m:sSub>
          </m:den>
        </m:f>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c</m:t>
            </m:r>
          </m:sub>
        </m:sSub>
        <m:r>
          <w:rPr>
            <w:rFonts w:ascii="Cambria Math" w:hAnsi="Cambria Math"/>
          </w:rPr>
          <m:t>-1)</m:t>
        </m:r>
      </m:oMath>
      <w:r w:rsidR="00DB54E9">
        <w:tab/>
      </w:r>
      <w:r w:rsidR="00DB54E9">
        <w:tab/>
        <w:t>(2)</w:t>
      </w:r>
    </w:p>
    <w:p w14:paraId="6FF7D25F" w14:textId="2B1B38E6" w:rsidR="00DB54E9" w:rsidRDefault="0019774A" w:rsidP="001519A5">
      <w:pPr>
        <w:tabs>
          <w:tab w:val="left" w:pos="288"/>
        </w:tabs>
        <w:ind w:firstLine="288"/>
        <w:jc w:val="center"/>
      </w:pPr>
      <m:oMath>
        <m:sSub>
          <m:sSubPr>
            <m:ctrlPr>
              <w:rPr>
                <w:rFonts w:ascii="Cambria Math" w:hAnsi="Cambria Math"/>
                <w:i/>
              </w:rPr>
            </m:ctrlPr>
          </m:sSubPr>
          <m:e>
            <m:r>
              <w:rPr>
                <w:rFonts w:ascii="Cambria Math" w:hAnsi="Cambria Math"/>
              </w:rPr>
              <m:t>π</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1-τ</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t</m:t>
                    </m:r>
                  </m:sub>
                </m:sSub>
              </m:e>
            </m:d>
          </m:e>
          <m:sup>
            <m:r>
              <w:rPr>
                <w:rFonts w:ascii="Cambria Math" w:hAnsi="Cambria Math"/>
              </w:rPr>
              <m:t>gam/</m:t>
            </m:r>
            <m:d>
              <m:dPr>
                <m:ctrlPr>
                  <w:rPr>
                    <w:rFonts w:ascii="Cambria Math" w:hAnsi="Cambria Math"/>
                    <w:i/>
                  </w:rPr>
                </m:ctrlPr>
              </m:dPr>
              <m:e>
                <m:r>
                  <w:rPr>
                    <w:rFonts w:ascii="Cambria Math" w:hAnsi="Cambria Math"/>
                  </w:rPr>
                  <m:t>gam-1</m:t>
                </m:r>
              </m:e>
            </m:d>
          </m:sup>
        </m:sSup>
      </m:oMath>
      <w:r w:rsidR="00DB54E9">
        <w:tab/>
        <w:t xml:space="preserve"> (3)</w:t>
      </w:r>
    </w:p>
    <w:p w14:paraId="0DE254E1" w14:textId="67AC748B" w:rsidR="00DB54E9" w:rsidRDefault="00DB54E9" w:rsidP="00DB54E9">
      <w:pPr>
        <w:tabs>
          <w:tab w:val="left" w:pos="288"/>
        </w:tabs>
        <w:ind w:firstLine="288"/>
        <w:jc w:val="left"/>
      </w:pPr>
    </w:p>
    <w:p w14:paraId="5DFFDE3F" w14:textId="1A9870BE" w:rsidR="00DB54E9" w:rsidRDefault="00DB54E9" w:rsidP="00DB54E9">
      <w:pPr>
        <w:tabs>
          <w:tab w:val="left" w:pos="288"/>
        </w:tabs>
        <w:jc w:val="left"/>
      </w:pPr>
      <w:r>
        <w:t>The static temperatures and pressures should now be able to find under the assumption that station 4 and 8 are chocked (Mach is 1) and with the additional vel</w:t>
      </w:r>
      <w:r w:rsidR="00EA2B6C">
        <w:t xml:space="preserve">ocity requirement through the compressor and the turbine; namely, velocity at the entrance of the compressor is the same as the velocity exiting the compressor and the velocity at the exit of the turbine is 80% of the velocity at the entrance of the turbine. Now velocities should also be tabulated. Finally get densities at each station to size the engine. Now performance should be able to be solved for. Use </w:t>
      </w:r>
      <w:r w:rsidR="00DC567D">
        <w:t>the thrust equation and fuel-air ratio definition under the assumption fuel-air ratio is much less than one. Also, see appendix A for scratch work.</w:t>
      </w:r>
    </w:p>
    <w:p w14:paraId="6529DF1F" w14:textId="126187A6" w:rsidR="00DC567D" w:rsidRDefault="00DC567D" w:rsidP="00DB54E9">
      <w:pPr>
        <w:tabs>
          <w:tab w:val="left" w:pos="288"/>
        </w:tabs>
        <w:jc w:val="left"/>
      </w:pPr>
    </w:p>
    <w:p w14:paraId="429DA78C" w14:textId="52573424" w:rsidR="00DC567D" w:rsidRDefault="00DC567D" w:rsidP="00DB54E9">
      <w:pPr>
        <w:tabs>
          <w:tab w:val="left" w:pos="288"/>
        </w:tabs>
        <w:jc w:val="left"/>
        <w:rPr>
          <w:b/>
          <w:bCs/>
        </w:rPr>
      </w:pPr>
      <w:r>
        <w:rPr>
          <w:b/>
          <w:bCs/>
        </w:rPr>
        <w:t>Part B</w:t>
      </w:r>
    </w:p>
    <w:p w14:paraId="0E64577D" w14:textId="7E6ED6BB" w:rsidR="00501367" w:rsidRDefault="00DC567D" w:rsidP="00DB54E9">
      <w:pPr>
        <w:tabs>
          <w:tab w:val="left" w:pos="288"/>
        </w:tabs>
        <w:jc w:val="left"/>
      </w:pPr>
      <w:r>
        <w:rPr>
          <w:b/>
          <w:bCs/>
        </w:rPr>
        <w:tab/>
      </w:r>
      <w:r>
        <w:t>To get the data from part 2, an iterative method must be used. First the design corrected RPM at the compressor face must be calculated. At the desired speed line, a</w:t>
      </w:r>
      <w:r w:rsidR="0024175C">
        <w:t xml:space="preserve"> guess for the compressor ratio is made by examining the compressor map. The total temperature across the compressor is found by using the equation 1. The corrected RPM at station 4 is calculated with equation 4. The total temperature at station 2 divided by the total temperature at station 4</w:t>
      </w:r>
      <w:r w:rsidR="007D7E34">
        <w:t xml:space="preserve"> is equal to the square of the quantity of the corrected RPM to the corrected RPM at station 4. Use turbine compressor balance to get the total temperature ratio across the turbine (use equation 2 and equation 3). Since the engine is chocked at station 4 and 8, corrected mass flow rate does not change.</w:t>
      </w:r>
      <w:r w:rsidR="00501367">
        <w:t xml:space="preserve"> The corrected mass flow rate at station 8 over the corrected mass flow rate a station 2 must equal the right-hand side of equation 5.</w:t>
      </w:r>
    </w:p>
    <w:p w14:paraId="7D30CBB3" w14:textId="52CE418A" w:rsidR="00501367" w:rsidRDefault="0019774A" w:rsidP="00501367">
      <w:pPr>
        <w:tabs>
          <w:tab w:val="left" w:pos="288"/>
        </w:tabs>
        <w:jc w:val="center"/>
      </w:pPr>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4</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corr2</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corr4</m:t>
                </m:r>
              </m:sub>
            </m:sSub>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π</m:t>
                </m:r>
              </m:e>
              <m:sub>
                <m:r>
                  <w:rPr>
                    <w:rFonts w:ascii="Cambria Math" w:hAnsi="Cambria Math"/>
                  </w:rPr>
                  <m:t>c</m:t>
                </m:r>
              </m:sub>
            </m:sSub>
          </m:den>
        </m:f>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c</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2</m:t>
                    </m:r>
                  </m:sub>
                </m:sSub>
              </m:e>
            </m:rad>
          </m:den>
        </m:f>
      </m:oMath>
      <w:r w:rsidR="00501367">
        <w:tab/>
        <w:t>(4)</w:t>
      </w:r>
    </w:p>
    <w:p w14:paraId="4DB51BC1" w14:textId="3809AA67" w:rsidR="00501367" w:rsidRPr="001F721F" w:rsidRDefault="0019774A" w:rsidP="00501367">
      <w:pPr>
        <w:tabs>
          <w:tab w:val="left" w:pos="288"/>
        </w:tabs>
        <w:jc w:val="center"/>
      </w:pPr>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corr8</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corr2</m:t>
                </m:r>
              </m:sub>
            </m:sSub>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t4</m:t>
                    </m:r>
                  </m:sub>
                </m:sSub>
              </m:num>
              <m:den>
                <m:sSub>
                  <m:sSubPr>
                    <m:ctrlPr>
                      <w:rPr>
                        <w:rFonts w:ascii="Cambria Math" w:hAnsi="Cambria Math"/>
                        <w:i/>
                      </w:rPr>
                    </m:ctrlPr>
                  </m:sSubPr>
                  <m:e>
                    <m:r>
                      <w:rPr>
                        <w:rFonts w:ascii="Cambria Math" w:hAnsi="Cambria Math"/>
                      </w:rPr>
                      <m:t>T</m:t>
                    </m:r>
                  </m:e>
                  <m:sub>
                    <m:r>
                      <w:rPr>
                        <w:rFonts w:ascii="Cambria Math" w:hAnsi="Cambria Math"/>
                      </w:rPr>
                      <m:t>t2</m:t>
                    </m:r>
                  </m:sub>
                </m:sSub>
              </m:den>
            </m:f>
            <m:sSub>
              <m:sSubPr>
                <m:ctrlPr>
                  <w:rPr>
                    <w:rFonts w:ascii="Cambria Math" w:hAnsi="Cambria Math"/>
                    <w:i/>
                  </w:rPr>
                </m:ctrlPr>
              </m:sSubPr>
              <m:e>
                <m:r>
                  <w:rPr>
                    <w:rFonts w:ascii="Cambria Math" w:hAnsi="Cambria Math"/>
                  </w:rPr>
                  <m:t>τ</m:t>
                </m:r>
              </m:e>
              <m:sub>
                <m:r>
                  <w:rPr>
                    <w:rFonts w:ascii="Cambria Math" w:hAnsi="Cambria Math"/>
                  </w:rPr>
                  <m:t>t</m:t>
                </m:r>
              </m:sub>
            </m:sSub>
          </m:e>
        </m:rad>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π</m:t>
                </m:r>
              </m:e>
              <m:sub>
                <m:r>
                  <w:rPr>
                    <w:rFonts w:ascii="Cambria Math" w:hAnsi="Cambria Math"/>
                  </w:rPr>
                  <m:t>c</m:t>
                </m:r>
              </m:sub>
            </m:sSub>
            <m:sSub>
              <m:sSubPr>
                <m:ctrlPr>
                  <w:rPr>
                    <w:rFonts w:ascii="Cambria Math" w:hAnsi="Cambria Math"/>
                    <w:i/>
                  </w:rPr>
                </m:ctrlPr>
              </m:sSubPr>
              <m:e>
                <m:r>
                  <w:rPr>
                    <w:rFonts w:ascii="Cambria Math" w:hAnsi="Cambria Math"/>
                  </w:rPr>
                  <m:t>π</m:t>
                </m:r>
              </m:e>
              <m:sub>
                <m:r>
                  <w:rPr>
                    <w:rFonts w:ascii="Cambria Math" w:hAnsi="Cambria Math"/>
                  </w:rPr>
                  <m:t>t</m:t>
                </m:r>
              </m:sub>
            </m:sSub>
          </m:den>
        </m:f>
      </m:oMath>
      <w:r w:rsidR="00CC0DBE">
        <w:tab/>
        <w:t>(5)</w:t>
      </w:r>
    </w:p>
    <w:p w14:paraId="001835F1" w14:textId="77777777" w:rsidR="00CC0DBE" w:rsidRPr="001F721F" w:rsidRDefault="00CC0DBE" w:rsidP="001F721F">
      <w:pPr>
        <w:tabs>
          <w:tab w:val="left" w:pos="288"/>
        </w:tabs>
        <w:jc w:val="center"/>
      </w:pPr>
    </w:p>
    <w:p w14:paraId="3CC461D0" w14:textId="77E4C8B5" w:rsidR="00501367" w:rsidRDefault="00CC0DBE" w:rsidP="00DB54E9">
      <w:pPr>
        <w:tabs>
          <w:tab w:val="left" w:pos="288"/>
        </w:tabs>
        <w:jc w:val="left"/>
      </w:pPr>
      <w:r>
        <w:t xml:space="preserve">A singular guess the 76% speed line is given in appendix B and code is given in appendix </w:t>
      </w:r>
      <w:r w:rsidR="009702B4">
        <w:t>B</w:t>
      </w:r>
      <w:r>
        <w:t xml:space="preserve"> (Match.m).</w:t>
      </w:r>
    </w:p>
    <w:p w14:paraId="0AA5E9B0" w14:textId="1A02CB00" w:rsidR="00CC0DBE" w:rsidRDefault="00CC0DBE" w:rsidP="00DB54E9">
      <w:pPr>
        <w:tabs>
          <w:tab w:val="left" w:pos="288"/>
        </w:tabs>
        <w:jc w:val="left"/>
      </w:pPr>
    </w:p>
    <w:p w14:paraId="78326C1B" w14:textId="14D1DCA7" w:rsidR="00CC0DBE" w:rsidRDefault="00CC0DBE" w:rsidP="00DB54E9">
      <w:pPr>
        <w:tabs>
          <w:tab w:val="left" w:pos="288"/>
        </w:tabs>
        <w:jc w:val="left"/>
        <w:rPr>
          <w:b/>
          <w:bCs/>
        </w:rPr>
      </w:pPr>
      <w:r>
        <w:rPr>
          <w:b/>
          <w:bCs/>
        </w:rPr>
        <w:t>Part C</w:t>
      </w:r>
    </w:p>
    <w:p w14:paraId="2C5AB9C6" w14:textId="3EE436B3" w:rsidR="009702B4" w:rsidRPr="001F721F" w:rsidRDefault="00CC0DBE" w:rsidP="00DB54E9">
      <w:pPr>
        <w:tabs>
          <w:tab w:val="left" w:pos="288"/>
        </w:tabs>
        <w:jc w:val="left"/>
      </w:pPr>
      <w:r>
        <w:rPr>
          <w:b/>
          <w:bCs/>
        </w:rPr>
        <w:tab/>
      </w:r>
      <w:r>
        <w:t xml:space="preserve">The first thing to do is to find the flight Mach number. Once the Mach number is found </w:t>
      </w:r>
      <w:r w:rsidR="009702B4">
        <w:t>everything can be solved for. Values from part are used. An outline for the procedure and code (partC.m) are given in appendix C.</w:t>
      </w:r>
    </w:p>
    <w:p w14:paraId="34CF1831" w14:textId="77777777" w:rsidR="00EA2B6C" w:rsidRDefault="00EA2B6C" w:rsidP="001F721F">
      <w:pPr>
        <w:tabs>
          <w:tab w:val="left" w:pos="288"/>
        </w:tabs>
        <w:jc w:val="left"/>
      </w:pPr>
    </w:p>
    <w:p w14:paraId="49D97511" w14:textId="77777777" w:rsidR="00625EC8" w:rsidRDefault="00625EC8" w:rsidP="00F565BA">
      <w:pPr>
        <w:tabs>
          <w:tab w:val="left" w:pos="288"/>
        </w:tabs>
        <w:ind w:firstLine="288"/>
      </w:pPr>
    </w:p>
    <w:p w14:paraId="2E631584" w14:textId="569E7C8C" w:rsidR="004E15B0" w:rsidRDefault="004E15B0" w:rsidP="00F565BA"/>
    <w:p w14:paraId="06E44190" w14:textId="7DB3D413" w:rsidR="00610487" w:rsidRDefault="00610487" w:rsidP="00F565BA"/>
    <w:p w14:paraId="76DBE7E4" w14:textId="6D5C13EE" w:rsidR="00610487" w:rsidRDefault="00610487" w:rsidP="00F565BA"/>
    <w:p w14:paraId="00758647" w14:textId="37AD0C2A" w:rsidR="00610487" w:rsidRDefault="00610487" w:rsidP="00F565BA"/>
    <w:p w14:paraId="04B86DD8" w14:textId="325ABA75" w:rsidR="00610487" w:rsidRDefault="00610487" w:rsidP="00F565BA"/>
    <w:p w14:paraId="5DAFDCD0" w14:textId="3EB70E40" w:rsidR="00610487" w:rsidRDefault="00610487" w:rsidP="00F565BA"/>
    <w:p w14:paraId="0FAA7C4D" w14:textId="1A6F61A7" w:rsidR="00610487" w:rsidRDefault="00610487" w:rsidP="00F565BA"/>
    <w:p w14:paraId="3E0208AD" w14:textId="6F13B9D9" w:rsidR="00610487" w:rsidRDefault="00610487" w:rsidP="00F565BA"/>
    <w:p w14:paraId="62CDB457" w14:textId="088C46D9" w:rsidR="00610487" w:rsidRDefault="00610487" w:rsidP="00F565BA"/>
    <w:p w14:paraId="0886B320" w14:textId="32928042" w:rsidR="00610487" w:rsidRDefault="00610487" w:rsidP="00F565BA"/>
    <w:p w14:paraId="394F2F35" w14:textId="2DD2C5D1" w:rsidR="00610487" w:rsidRDefault="00610487" w:rsidP="00F565BA"/>
    <w:p w14:paraId="09FBBA4C" w14:textId="1926A125" w:rsidR="00610487" w:rsidRDefault="00610487" w:rsidP="00F565BA"/>
    <w:p w14:paraId="7A00D05F" w14:textId="0C46B4BE" w:rsidR="00610487" w:rsidRDefault="00610487" w:rsidP="00F565BA"/>
    <w:p w14:paraId="36FDDFBC" w14:textId="447D0E88" w:rsidR="00610487" w:rsidRDefault="00610487" w:rsidP="00F565BA"/>
    <w:p w14:paraId="0CA34C14" w14:textId="7C64F710" w:rsidR="00610487" w:rsidRDefault="00610487" w:rsidP="00610487">
      <w:pPr>
        <w:jc w:val="center"/>
        <w:rPr>
          <w:b/>
          <w:bCs/>
        </w:rPr>
      </w:pPr>
      <w:r>
        <w:rPr>
          <w:b/>
          <w:bCs/>
        </w:rPr>
        <w:lastRenderedPageBreak/>
        <w:t>Appendix A</w:t>
      </w:r>
    </w:p>
    <w:p w14:paraId="48670EBB" w14:textId="77777777" w:rsidR="00610487" w:rsidRPr="001F721F" w:rsidRDefault="00610487" w:rsidP="001F721F">
      <w:pPr>
        <w:rPr>
          <w:b/>
          <w:bCs/>
        </w:rPr>
      </w:pPr>
    </w:p>
    <w:p w14:paraId="5A7B584F" w14:textId="48F7B833" w:rsidR="00610487" w:rsidRDefault="00610487" w:rsidP="00F565BA"/>
    <w:p w14:paraId="62624CC6" w14:textId="080B06A2" w:rsidR="00610487" w:rsidRDefault="00C3702E" w:rsidP="00C3702E">
      <w:pPr>
        <w:rPr>
          <w:b/>
          <w:bCs/>
        </w:rPr>
      </w:pPr>
      <w:r w:rsidRPr="001F721F">
        <w:rPr>
          <w:b/>
          <w:bCs/>
        </w:rPr>
        <w:t xml:space="preserve">A. </w:t>
      </w:r>
      <w:r>
        <w:rPr>
          <w:b/>
          <w:bCs/>
        </w:rPr>
        <w:t>Scratch work</w:t>
      </w:r>
    </w:p>
    <w:p w14:paraId="2D6C3C8A" w14:textId="77777777" w:rsidR="00C3702E" w:rsidRDefault="00C3702E" w:rsidP="001F721F">
      <w:r>
        <w:rPr>
          <w:noProof/>
        </w:rPr>
        <w:drawing>
          <wp:inline distT="0" distB="0" distL="0" distR="0" wp14:anchorId="2EB0CBF8" wp14:editId="5A555BF0">
            <wp:extent cx="5724525" cy="7572375"/>
            <wp:effectExtent l="0" t="0" r="9525" b="9525"/>
            <wp:docPr id="11906" name="Picture 11906"/>
            <wp:cNvGraphicFramePr/>
            <a:graphic xmlns:a="http://schemas.openxmlformats.org/drawingml/2006/main">
              <a:graphicData uri="http://schemas.openxmlformats.org/drawingml/2006/picture">
                <pic:pic xmlns:pic="http://schemas.openxmlformats.org/drawingml/2006/picture">
                  <pic:nvPicPr>
                    <pic:cNvPr id="11906" name="Picture 11906"/>
                    <pic:cNvPicPr/>
                  </pic:nvPicPr>
                  <pic:blipFill>
                    <a:blip r:embed="rId26"/>
                    <a:stretch>
                      <a:fillRect/>
                    </a:stretch>
                  </pic:blipFill>
                  <pic:spPr>
                    <a:xfrm>
                      <a:off x="0" y="0"/>
                      <a:ext cx="5724641" cy="7572528"/>
                    </a:xfrm>
                    <a:prstGeom prst="rect">
                      <a:avLst/>
                    </a:prstGeom>
                  </pic:spPr>
                </pic:pic>
              </a:graphicData>
            </a:graphic>
          </wp:inline>
        </w:drawing>
      </w:r>
    </w:p>
    <w:p w14:paraId="2C5B4A02" w14:textId="135B98D3" w:rsidR="00C3702E" w:rsidRDefault="00C3702E">
      <w:pPr>
        <w:ind w:left="-1440" w:right="2540"/>
      </w:pPr>
      <w:r>
        <w:rPr>
          <w:noProof/>
          <w:sz w:val="22"/>
        </w:rPr>
        <w:lastRenderedPageBreak/>
        <mc:AlternateContent>
          <mc:Choice Requires="wpg">
            <w:drawing>
              <wp:inline distT="0" distB="0" distL="0" distR="0" wp14:anchorId="7A20423A" wp14:editId="6124A05B">
                <wp:extent cx="4908169" cy="8994649"/>
                <wp:effectExtent l="0" t="0" r="26035" b="0"/>
                <wp:docPr id="11959" name="Group 11959"/>
                <wp:cNvGraphicFramePr/>
                <a:graphic xmlns:a="http://schemas.openxmlformats.org/drawingml/2006/main">
                  <a:graphicData uri="http://schemas.microsoft.com/office/word/2010/wordprocessingGroup">
                    <wpg:wgp>
                      <wpg:cNvGrpSpPr/>
                      <wpg:grpSpPr>
                        <a:xfrm>
                          <a:off x="0" y="0"/>
                          <a:ext cx="4908169" cy="8994649"/>
                          <a:chOff x="0" y="0"/>
                          <a:chExt cx="4908169" cy="8994649"/>
                        </a:xfrm>
                      </wpg:grpSpPr>
                      <pic:pic xmlns:pic="http://schemas.openxmlformats.org/drawingml/2006/picture">
                        <pic:nvPicPr>
                          <pic:cNvPr id="11908" name="Picture 11908"/>
                          <pic:cNvPicPr/>
                        </pic:nvPicPr>
                        <pic:blipFill>
                          <a:blip r:embed="rId27"/>
                          <a:stretch>
                            <a:fillRect/>
                          </a:stretch>
                        </pic:blipFill>
                        <pic:spPr>
                          <a:xfrm>
                            <a:off x="0" y="0"/>
                            <a:ext cx="3883152" cy="8994649"/>
                          </a:xfrm>
                          <a:prstGeom prst="rect">
                            <a:avLst/>
                          </a:prstGeom>
                        </pic:spPr>
                      </pic:pic>
                      <wps:wsp>
                        <wps:cNvPr id="1597" name="Shape 1597"/>
                        <wps:cNvSpPr/>
                        <wps:spPr>
                          <a:xfrm>
                            <a:off x="4241546" y="2835656"/>
                            <a:ext cx="109474" cy="208788"/>
                          </a:xfrm>
                          <a:custGeom>
                            <a:avLst/>
                            <a:gdLst/>
                            <a:ahLst/>
                            <a:cxnLst/>
                            <a:rect l="0" t="0" r="0" b="0"/>
                            <a:pathLst>
                              <a:path w="109474" h="208788">
                                <a:moveTo>
                                  <a:pt x="5207" y="94488"/>
                                </a:moveTo>
                                <a:lnTo>
                                  <a:pt x="0" y="94488"/>
                                </a:lnTo>
                                <a:lnTo>
                                  <a:pt x="5207" y="99695"/>
                                </a:lnTo>
                                <a:lnTo>
                                  <a:pt x="69850" y="99695"/>
                                </a:lnTo>
                                <a:lnTo>
                                  <a:pt x="69850" y="94488"/>
                                </a:lnTo>
                                <a:lnTo>
                                  <a:pt x="74676" y="94488"/>
                                </a:lnTo>
                                <a:lnTo>
                                  <a:pt x="79629" y="89281"/>
                                </a:lnTo>
                                <a:lnTo>
                                  <a:pt x="89662" y="89281"/>
                                </a:lnTo>
                                <a:lnTo>
                                  <a:pt x="89662" y="79502"/>
                                </a:lnTo>
                                <a:lnTo>
                                  <a:pt x="94488" y="74676"/>
                                </a:lnTo>
                                <a:lnTo>
                                  <a:pt x="94488" y="64643"/>
                                </a:lnTo>
                                <a:lnTo>
                                  <a:pt x="99441" y="64643"/>
                                </a:lnTo>
                                <a:lnTo>
                                  <a:pt x="99441" y="49657"/>
                                </a:lnTo>
                                <a:lnTo>
                                  <a:pt x="104648" y="49657"/>
                                </a:lnTo>
                                <a:lnTo>
                                  <a:pt x="104648" y="34798"/>
                                </a:lnTo>
                                <a:lnTo>
                                  <a:pt x="109474" y="34798"/>
                                </a:lnTo>
                                <a:lnTo>
                                  <a:pt x="109474" y="14986"/>
                                </a:lnTo>
                                <a:lnTo>
                                  <a:pt x="104648" y="14986"/>
                                </a:lnTo>
                                <a:lnTo>
                                  <a:pt x="104648" y="10033"/>
                                </a:lnTo>
                                <a:lnTo>
                                  <a:pt x="99441" y="10033"/>
                                </a:lnTo>
                                <a:lnTo>
                                  <a:pt x="99441" y="0"/>
                                </a:lnTo>
                                <a:lnTo>
                                  <a:pt x="74676" y="0"/>
                                </a:lnTo>
                                <a:lnTo>
                                  <a:pt x="74676" y="4826"/>
                                </a:lnTo>
                                <a:lnTo>
                                  <a:pt x="69850" y="4826"/>
                                </a:lnTo>
                                <a:lnTo>
                                  <a:pt x="69850" y="10033"/>
                                </a:lnTo>
                                <a:lnTo>
                                  <a:pt x="64643" y="10033"/>
                                </a:lnTo>
                                <a:lnTo>
                                  <a:pt x="64643" y="14986"/>
                                </a:lnTo>
                                <a:lnTo>
                                  <a:pt x="59817" y="14986"/>
                                </a:lnTo>
                                <a:lnTo>
                                  <a:pt x="59817" y="29845"/>
                                </a:lnTo>
                                <a:lnTo>
                                  <a:pt x="54610" y="29845"/>
                                </a:lnTo>
                                <a:lnTo>
                                  <a:pt x="54610" y="134366"/>
                                </a:lnTo>
                                <a:lnTo>
                                  <a:pt x="59817" y="134366"/>
                                </a:lnTo>
                                <a:lnTo>
                                  <a:pt x="59817" y="188976"/>
                                </a:lnTo>
                                <a:lnTo>
                                  <a:pt x="54610" y="188976"/>
                                </a:lnTo>
                                <a:lnTo>
                                  <a:pt x="54610" y="208788"/>
                                </a:lnTo>
                                <a:lnTo>
                                  <a:pt x="9779" y="208788"/>
                                </a:lnTo>
                                <a:lnTo>
                                  <a:pt x="9779" y="199009"/>
                                </a:lnTo>
                              </a:path>
                            </a:pathLst>
                          </a:custGeom>
                          <a:ln w="7315" cap="rnd">
                            <a:round/>
                          </a:ln>
                        </wps:spPr>
                        <wps:style>
                          <a:lnRef idx="1">
                            <a:srgbClr val="ED1C24"/>
                          </a:lnRef>
                          <a:fillRef idx="0">
                            <a:srgbClr val="000000">
                              <a:alpha val="0"/>
                            </a:srgbClr>
                          </a:fillRef>
                          <a:effectRef idx="0">
                            <a:scrgbClr r="0" g="0" b="0"/>
                          </a:effectRef>
                          <a:fontRef idx="none"/>
                        </wps:style>
                        <wps:bodyPr/>
                      </wps:wsp>
                      <wps:wsp>
                        <wps:cNvPr id="1598" name="Shape 1598"/>
                        <wps:cNvSpPr/>
                        <wps:spPr>
                          <a:xfrm>
                            <a:off x="4370832" y="2999613"/>
                            <a:ext cx="44831" cy="134112"/>
                          </a:xfrm>
                          <a:custGeom>
                            <a:avLst/>
                            <a:gdLst/>
                            <a:ahLst/>
                            <a:cxnLst/>
                            <a:rect l="0" t="0" r="0" b="0"/>
                            <a:pathLst>
                              <a:path w="44831" h="134112">
                                <a:moveTo>
                                  <a:pt x="5207" y="50038"/>
                                </a:moveTo>
                                <a:lnTo>
                                  <a:pt x="0" y="50038"/>
                                </a:lnTo>
                                <a:lnTo>
                                  <a:pt x="0" y="20193"/>
                                </a:lnTo>
                                <a:lnTo>
                                  <a:pt x="5207" y="20193"/>
                                </a:lnTo>
                                <a:lnTo>
                                  <a:pt x="5207" y="14986"/>
                                </a:lnTo>
                                <a:lnTo>
                                  <a:pt x="10414" y="14986"/>
                                </a:lnTo>
                                <a:lnTo>
                                  <a:pt x="10414" y="5207"/>
                                </a:lnTo>
                                <a:lnTo>
                                  <a:pt x="15240" y="5207"/>
                                </a:lnTo>
                                <a:lnTo>
                                  <a:pt x="15240" y="0"/>
                                </a:lnTo>
                                <a:lnTo>
                                  <a:pt x="25019" y="0"/>
                                </a:lnTo>
                                <a:lnTo>
                                  <a:pt x="25019" y="40260"/>
                                </a:lnTo>
                                <a:lnTo>
                                  <a:pt x="30226" y="40260"/>
                                </a:lnTo>
                                <a:lnTo>
                                  <a:pt x="30226" y="60072"/>
                                </a:lnTo>
                                <a:lnTo>
                                  <a:pt x="25019" y="60072"/>
                                </a:lnTo>
                                <a:lnTo>
                                  <a:pt x="20066" y="64898"/>
                                </a:lnTo>
                                <a:lnTo>
                                  <a:pt x="20066" y="74676"/>
                                </a:lnTo>
                                <a:lnTo>
                                  <a:pt x="15240" y="74676"/>
                                </a:lnTo>
                                <a:lnTo>
                                  <a:pt x="15240" y="99695"/>
                                </a:lnTo>
                                <a:lnTo>
                                  <a:pt x="10414" y="99695"/>
                                </a:lnTo>
                                <a:lnTo>
                                  <a:pt x="10414" y="114681"/>
                                </a:lnTo>
                                <a:lnTo>
                                  <a:pt x="5207" y="114681"/>
                                </a:lnTo>
                                <a:lnTo>
                                  <a:pt x="5207" y="134112"/>
                                </a:lnTo>
                                <a:lnTo>
                                  <a:pt x="15240" y="134112"/>
                                </a:lnTo>
                                <a:lnTo>
                                  <a:pt x="15240" y="129540"/>
                                </a:lnTo>
                                <a:lnTo>
                                  <a:pt x="20066" y="129540"/>
                                </a:lnTo>
                                <a:lnTo>
                                  <a:pt x="20066" y="124714"/>
                                </a:lnTo>
                                <a:lnTo>
                                  <a:pt x="25019" y="124714"/>
                                </a:lnTo>
                                <a:lnTo>
                                  <a:pt x="30226" y="119507"/>
                                </a:lnTo>
                                <a:lnTo>
                                  <a:pt x="35052" y="119507"/>
                                </a:lnTo>
                                <a:lnTo>
                                  <a:pt x="35052" y="114681"/>
                                </a:lnTo>
                                <a:lnTo>
                                  <a:pt x="39878" y="114681"/>
                                </a:lnTo>
                                <a:lnTo>
                                  <a:pt x="39878" y="109474"/>
                                </a:lnTo>
                                <a:lnTo>
                                  <a:pt x="44831" y="104902"/>
                                </a:lnTo>
                                <a:lnTo>
                                  <a:pt x="44831" y="74676"/>
                                </a:lnTo>
                                <a:lnTo>
                                  <a:pt x="39878" y="74676"/>
                                </a:lnTo>
                                <a:lnTo>
                                  <a:pt x="39878" y="64898"/>
                                </a:lnTo>
                                <a:lnTo>
                                  <a:pt x="35052" y="64898"/>
                                </a:lnTo>
                                <a:lnTo>
                                  <a:pt x="35052" y="60072"/>
                                </a:lnTo>
                                <a:lnTo>
                                  <a:pt x="30226" y="60072"/>
                                </a:lnTo>
                                <a:lnTo>
                                  <a:pt x="30226" y="54864"/>
                                </a:lnTo>
                                <a:lnTo>
                                  <a:pt x="25019" y="54864"/>
                                </a:lnTo>
                                <a:lnTo>
                                  <a:pt x="20066" y="50038"/>
                                </a:lnTo>
                                <a:lnTo>
                                  <a:pt x="20066" y="44831"/>
                                </a:lnTo>
                                <a:lnTo>
                                  <a:pt x="5207" y="44831"/>
                                </a:lnTo>
                                <a:lnTo>
                                  <a:pt x="5207" y="40260"/>
                                </a:lnTo>
                                <a:lnTo>
                                  <a:pt x="0" y="40260"/>
                                </a:lnTo>
                                <a:lnTo>
                                  <a:pt x="0" y="35052"/>
                                </a:lnTo>
                              </a:path>
                            </a:pathLst>
                          </a:custGeom>
                          <a:ln w="7315" cap="rnd">
                            <a:round/>
                          </a:ln>
                        </wps:spPr>
                        <wps:style>
                          <a:lnRef idx="1">
                            <a:srgbClr val="ED1C24"/>
                          </a:lnRef>
                          <a:fillRef idx="0">
                            <a:srgbClr val="000000">
                              <a:alpha val="0"/>
                            </a:srgbClr>
                          </a:fillRef>
                          <a:effectRef idx="0">
                            <a:scrgbClr r="0" g="0" b="0"/>
                          </a:effectRef>
                          <a:fontRef idx="none"/>
                        </wps:style>
                        <wps:bodyPr/>
                      </wps:wsp>
                      <wps:wsp>
                        <wps:cNvPr id="1599" name="Shape 1599"/>
                        <wps:cNvSpPr/>
                        <wps:spPr>
                          <a:xfrm>
                            <a:off x="4495546" y="2959989"/>
                            <a:ext cx="39624" cy="0"/>
                          </a:xfrm>
                          <a:custGeom>
                            <a:avLst/>
                            <a:gdLst/>
                            <a:ahLst/>
                            <a:cxnLst/>
                            <a:rect l="0" t="0" r="0" b="0"/>
                            <a:pathLst>
                              <a:path w="39624">
                                <a:moveTo>
                                  <a:pt x="4826" y="0"/>
                                </a:moveTo>
                                <a:lnTo>
                                  <a:pt x="0" y="0"/>
                                </a:lnTo>
                                <a:lnTo>
                                  <a:pt x="39624" y="0"/>
                                </a:lnTo>
                              </a:path>
                            </a:pathLst>
                          </a:custGeom>
                          <a:ln w="7315" cap="rnd">
                            <a:round/>
                          </a:ln>
                        </wps:spPr>
                        <wps:style>
                          <a:lnRef idx="1">
                            <a:srgbClr val="ED1C24"/>
                          </a:lnRef>
                          <a:fillRef idx="0">
                            <a:srgbClr val="000000">
                              <a:alpha val="0"/>
                            </a:srgbClr>
                          </a:fillRef>
                          <a:effectRef idx="0">
                            <a:scrgbClr r="0" g="0" b="0"/>
                          </a:effectRef>
                          <a:fontRef idx="none"/>
                        </wps:style>
                        <wps:bodyPr/>
                      </wps:wsp>
                      <wps:wsp>
                        <wps:cNvPr id="1600" name="Shape 1600"/>
                        <wps:cNvSpPr/>
                        <wps:spPr>
                          <a:xfrm>
                            <a:off x="4500372" y="2989835"/>
                            <a:ext cx="29591" cy="0"/>
                          </a:xfrm>
                          <a:custGeom>
                            <a:avLst/>
                            <a:gdLst/>
                            <a:ahLst/>
                            <a:cxnLst/>
                            <a:rect l="0" t="0" r="0" b="0"/>
                            <a:pathLst>
                              <a:path w="29591">
                                <a:moveTo>
                                  <a:pt x="0" y="0"/>
                                </a:moveTo>
                                <a:lnTo>
                                  <a:pt x="29591" y="0"/>
                                </a:lnTo>
                              </a:path>
                            </a:pathLst>
                          </a:custGeom>
                          <a:ln w="7315" cap="rnd">
                            <a:round/>
                          </a:ln>
                        </wps:spPr>
                        <wps:style>
                          <a:lnRef idx="1">
                            <a:srgbClr val="ED1C24"/>
                          </a:lnRef>
                          <a:fillRef idx="0">
                            <a:srgbClr val="000000">
                              <a:alpha val="0"/>
                            </a:srgbClr>
                          </a:fillRef>
                          <a:effectRef idx="0">
                            <a:scrgbClr r="0" g="0" b="0"/>
                          </a:effectRef>
                          <a:fontRef idx="none"/>
                        </wps:style>
                        <wps:bodyPr/>
                      </wps:wsp>
                      <wps:wsp>
                        <wps:cNvPr id="1601" name="Shape 1601"/>
                        <wps:cNvSpPr/>
                        <wps:spPr>
                          <a:xfrm>
                            <a:off x="4584827" y="2915159"/>
                            <a:ext cx="14859" cy="109474"/>
                          </a:xfrm>
                          <a:custGeom>
                            <a:avLst/>
                            <a:gdLst/>
                            <a:ahLst/>
                            <a:cxnLst/>
                            <a:rect l="0" t="0" r="0" b="0"/>
                            <a:pathLst>
                              <a:path w="14859" h="109474">
                                <a:moveTo>
                                  <a:pt x="14859" y="0"/>
                                </a:moveTo>
                                <a:lnTo>
                                  <a:pt x="9779" y="0"/>
                                </a:lnTo>
                                <a:lnTo>
                                  <a:pt x="9779" y="64643"/>
                                </a:lnTo>
                                <a:lnTo>
                                  <a:pt x="4826" y="69850"/>
                                </a:lnTo>
                                <a:lnTo>
                                  <a:pt x="4826" y="84455"/>
                                </a:lnTo>
                                <a:lnTo>
                                  <a:pt x="0" y="84455"/>
                                </a:lnTo>
                                <a:lnTo>
                                  <a:pt x="0" y="109474"/>
                                </a:lnTo>
                              </a:path>
                            </a:pathLst>
                          </a:custGeom>
                          <a:ln w="7315" cap="rnd">
                            <a:round/>
                          </a:ln>
                        </wps:spPr>
                        <wps:style>
                          <a:lnRef idx="1">
                            <a:srgbClr val="ED1C24"/>
                          </a:lnRef>
                          <a:fillRef idx="0">
                            <a:srgbClr val="000000">
                              <a:alpha val="0"/>
                            </a:srgbClr>
                          </a:fillRef>
                          <a:effectRef idx="0">
                            <a:scrgbClr r="0" g="0" b="0"/>
                          </a:effectRef>
                          <a:fontRef idx="none"/>
                        </wps:style>
                        <wps:bodyPr/>
                      </wps:wsp>
                      <wps:wsp>
                        <wps:cNvPr id="1602" name="Shape 1602"/>
                        <wps:cNvSpPr/>
                        <wps:spPr>
                          <a:xfrm>
                            <a:off x="4629658" y="2985009"/>
                            <a:ext cx="4826" cy="0"/>
                          </a:xfrm>
                          <a:custGeom>
                            <a:avLst/>
                            <a:gdLst/>
                            <a:ahLst/>
                            <a:cxnLst/>
                            <a:rect l="0" t="0" r="0" b="0"/>
                            <a:pathLst>
                              <a:path w="4826">
                                <a:moveTo>
                                  <a:pt x="4826" y="0"/>
                                </a:moveTo>
                                <a:lnTo>
                                  <a:pt x="0" y="0"/>
                                </a:lnTo>
                              </a:path>
                            </a:pathLst>
                          </a:custGeom>
                          <a:ln w="7315" cap="rnd">
                            <a:round/>
                          </a:ln>
                        </wps:spPr>
                        <wps:style>
                          <a:lnRef idx="1">
                            <a:srgbClr val="ED1C24"/>
                          </a:lnRef>
                          <a:fillRef idx="0">
                            <a:srgbClr val="000000">
                              <a:alpha val="0"/>
                            </a:srgbClr>
                          </a:fillRef>
                          <a:effectRef idx="0">
                            <a:scrgbClr r="0" g="0" b="0"/>
                          </a:effectRef>
                          <a:fontRef idx="none"/>
                        </wps:style>
                        <wps:bodyPr/>
                      </wps:wsp>
                      <wps:wsp>
                        <wps:cNvPr id="1603" name="Shape 1603"/>
                        <wps:cNvSpPr/>
                        <wps:spPr>
                          <a:xfrm>
                            <a:off x="4684522" y="2910333"/>
                            <a:ext cx="9652" cy="119507"/>
                          </a:xfrm>
                          <a:custGeom>
                            <a:avLst/>
                            <a:gdLst/>
                            <a:ahLst/>
                            <a:cxnLst/>
                            <a:rect l="0" t="0" r="0" b="0"/>
                            <a:pathLst>
                              <a:path w="9652" h="119507">
                                <a:moveTo>
                                  <a:pt x="9652" y="4826"/>
                                </a:moveTo>
                                <a:lnTo>
                                  <a:pt x="9652" y="0"/>
                                </a:lnTo>
                                <a:lnTo>
                                  <a:pt x="9652" y="74676"/>
                                </a:lnTo>
                                <a:lnTo>
                                  <a:pt x="4826" y="74676"/>
                                </a:lnTo>
                                <a:lnTo>
                                  <a:pt x="4826" y="104267"/>
                                </a:lnTo>
                                <a:lnTo>
                                  <a:pt x="0" y="104267"/>
                                </a:lnTo>
                                <a:lnTo>
                                  <a:pt x="0" y="119507"/>
                                </a:lnTo>
                                <a:lnTo>
                                  <a:pt x="0" y="114300"/>
                                </a:lnTo>
                              </a:path>
                            </a:pathLst>
                          </a:custGeom>
                          <a:ln w="7315" cap="rnd">
                            <a:round/>
                          </a:ln>
                        </wps:spPr>
                        <wps:style>
                          <a:lnRef idx="1">
                            <a:srgbClr val="ED1C24"/>
                          </a:lnRef>
                          <a:fillRef idx="0">
                            <a:srgbClr val="000000">
                              <a:alpha val="0"/>
                            </a:srgbClr>
                          </a:fillRef>
                          <a:effectRef idx="0">
                            <a:scrgbClr r="0" g="0" b="0"/>
                          </a:effectRef>
                          <a:fontRef idx="none"/>
                        </wps:style>
                        <wps:bodyPr/>
                      </wps:wsp>
                      <wps:wsp>
                        <wps:cNvPr id="1604" name="Shape 1604"/>
                        <wps:cNvSpPr/>
                        <wps:spPr>
                          <a:xfrm>
                            <a:off x="4739005" y="2920365"/>
                            <a:ext cx="54610" cy="99441"/>
                          </a:xfrm>
                          <a:custGeom>
                            <a:avLst/>
                            <a:gdLst/>
                            <a:ahLst/>
                            <a:cxnLst/>
                            <a:rect l="0" t="0" r="0" b="0"/>
                            <a:pathLst>
                              <a:path w="54610" h="99441">
                                <a:moveTo>
                                  <a:pt x="4953" y="4572"/>
                                </a:moveTo>
                                <a:lnTo>
                                  <a:pt x="0" y="4572"/>
                                </a:lnTo>
                                <a:lnTo>
                                  <a:pt x="19812" y="4572"/>
                                </a:lnTo>
                                <a:lnTo>
                                  <a:pt x="19812" y="0"/>
                                </a:lnTo>
                                <a:lnTo>
                                  <a:pt x="54610" y="0"/>
                                </a:lnTo>
                                <a:lnTo>
                                  <a:pt x="54610" y="24765"/>
                                </a:lnTo>
                                <a:lnTo>
                                  <a:pt x="49657" y="24765"/>
                                </a:lnTo>
                                <a:lnTo>
                                  <a:pt x="49657" y="39624"/>
                                </a:lnTo>
                                <a:lnTo>
                                  <a:pt x="44831" y="44831"/>
                                </a:lnTo>
                                <a:lnTo>
                                  <a:pt x="44831" y="54610"/>
                                </a:lnTo>
                                <a:lnTo>
                                  <a:pt x="40005" y="59436"/>
                                </a:lnTo>
                                <a:lnTo>
                                  <a:pt x="40005" y="64643"/>
                                </a:lnTo>
                                <a:lnTo>
                                  <a:pt x="34798" y="64643"/>
                                </a:lnTo>
                                <a:lnTo>
                                  <a:pt x="34798" y="79248"/>
                                </a:lnTo>
                                <a:lnTo>
                                  <a:pt x="29845" y="79248"/>
                                </a:lnTo>
                                <a:lnTo>
                                  <a:pt x="29845" y="89662"/>
                                </a:lnTo>
                                <a:lnTo>
                                  <a:pt x="24765" y="94234"/>
                                </a:lnTo>
                                <a:lnTo>
                                  <a:pt x="24765" y="99441"/>
                                </a:lnTo>
                                <a:lnTo>
                                  <a:pt x="24765" y="89662"/>
                                </a:lnTo>
                              </a:path>
                            </a:pathLst>
                          </a:custGeom>
                          <a:ln w="7315" cap="rnd">
                            <a:round/>
                          </a:ln>
                        </wps:spPr>
                        <wps:style>
                          <a:lnRef idx="1">
                            <a:srgbClr val="ED1C24"/>
                          </a:lnRef>
                          <a:fillRef idx="0">
                            <a:srgbClr val="000000">
                              <a:alpha val="0"/>
                            </a:srgbClr>
                          </a:fillRef>
                          <a:effectRef idx="0">
                            <a:scrgbClr r="0" g="0" b="0"/>
                          </a:effectRef>
                          <a:fontRef idx="none"/>
                        </wps:style>
                        <wps:bodyPr/>
                      </wps:wsp>
                      <wps:wsp>
                        <wps:cNvPr id="1605" name="Shape 1605"/>
                        <wps:cNvSpPr/>
                        <wps:spPr>
                          <a:xfrm>
                            <a:off x="4753610" y="2965197"/>
                            <a:ext cx="74676" cy="4826"/>
                          </a:xfrm>
                          <a:custGeom>
                            <a:avLst/>
                            <a:gdLst/>
                            <a:ahLst/>
                            <a:cxnLst/>
                            <a:rect l="0" t="0" r="0" b="0"/>
                            <a:pathLst>
                              <a:path w="74676" h="4826">
                                <a:moveTo>
                                  <a:pt x="0" y="4826"/>
                                </a:moveTo>
                                <a:lnTo>
                                  <a:pt x="30226" y="4826"/>
                                </a:lnTo>
                                <a:lnTo>
                                  <a:pt x="35052" y="0"/>
                                </a:lnTo>
                                <a:lnTo>
                                  <a:pt x="74676" y="0"/>
                                </a:lnTo>
                              </a:path>
                            </a:pathLst>
                          </a:custGeom>
                          <a:ln w="7315" cap="rnd">
                            <a:round/>
                          </a:ln>
                        </wps:spPr>
                        <wps:style>
                          <a:lnRef idx="1">
                            <a:srgbClr val="ED1C24"/>
                          </a:lnRef>
                          <a:fillRef idx="0">
                            <a:srgbClr val="000000">
                              <a:alpha val="0"/>
                            </a:srgbClr>
                          </a:fillRef>
                          <a:effectRef idx="0">
                            <a:scrgbClr r="0" g="0" b="0"/>
                          </a:effectRef>
                          <a:fontRef idx="none"/>
                        </wps:style>
                        <wps:bodyPr/>
                      </wps:wsp>
                      <wps:wsp>
                        <wps:cNvPr id="1606" name="Shape 1606"/>
                        <wps:cNvSpPr/>
                        <wps:spPr>
                          <a:xfrm>
                            <a:off x="4843526" y="2915159"/>
                            <a:ext cx="64643" cy="114681"/>
                          </a:xfrm>
                          <a:custGeom>
                            <a:avLst/>
                            <a:gdLst/>
                            <a:ahLst/>
                            <a:cxnLst/>
                            <a:rect l="0" t="0" r="0" b="0"/>
                            <a:pathLst>
                              <a:path w="64643" h="114681">
                                <a:moveTo>
                                  <a:pt x="0" y="44831"/>
                                </a:moveTo>
                                <a:lnTo>
                                  <a:pt x="0" y="44831"/>
                                </a:lnTo>
                                <a:lnTo>
                                  <a:pt x="0" y="9778"/>
                                </a:lnTo>
                                <a:lnTo>
                                  <a:pt x="4953" y="9778"/>
                                </a:lnTo>
                                <a:lnTo>
                                  <a:pt x="4953" y="5207"/>
                                </a:lnTo>
                                <a:lnTo>
                                  <a:pt x="9779" y="5207"/>
                                </a:lnTo>
                                <a:lnTo>
                                  <a:pt x="9779" y="0"/>
                                </a:lnTo>
                                <a:lnTo>
                                  <a:pt x="49784" y="0"/>
                                </a:lnTo>
                                <a:lnTo>
                                  <a:pt x="49784" y="44831"/>
                                </a:lnTo>
                                <a:lnTo>
                                  <a:pt x="44831" y="44831"/>
                                </a:lnTo>
                                <a:lnTo>
                                  <a:pt x="44831" y="54864"/>
                                </a:lnTo>
                                <a:lnTo>
                                  <a:pt x="39624" y="54864"/>
                                </a:lnTo>
                                <a:lnTo>
                                  <a:pt x="39624" y="59817"/>
                                </a:lnTo>
                                <a:lnTo>
                                  <a:pt x="34798" y="59817"/>
                                </a:lnTo>
                                <a:lnTo>
                                  <a:pt x="34798" y="69850"/>
                                </a:lnTo>
                                <a:lnTo>
                                  <a:pt x="29591" y="69850"/>
                                </a:lnTo>
                                <a:lnTo>
                                  <a:pt x="29591" y="74676"/>
                                </a:lnTo>
                                <a:lnTo>
                                  <a:pt x="24765" y="74676"/>
                                </a:lnTo>
                                <a:lnTo>
                                  <a:pt x="24765" y="79883"/>
                                </a:lnTo>
                                <a:lnTo>
                                  <a:pt x="19812" y="84455"/>
                                </a:lnTo>
                                <a:lnTo>
                                  <a:pt x="19812" y="89662"/>
                                </a:lnTo>
                                <a:lnTo>
                                  <a:pt x="14986" y="89662"/>
                                </a:lnTo>
                                <a:lnTo>
                                  <a:pt x="14986" y="109474"/>
                                </a:lnTo>
                                <a:lnTo>
                                  <a:pt x="19812" y="109474"/>
                                </a:lnTo>
                                <a:lnTo>
                                  <a:pt x="19812" y="114681"/>
                                </a:lnTo>
                                <a:lnTo>
                                  <a:pt x="44831" y="114681"/>
                                </a:lnTo>
                                <a:lnTo>
                                  <a:pt x="44831" y="109474"/>
                                </a:lnTo>
                                <a:lnTo>
                                  <a:pt x="49784" y="109474"/>
                                </a:lnTo>
                                <a:lnTo>
                                  <a:pt x="49784" y="99440"/>
                                </a:lnTo>
                                <a:lnTo>
                                  <a:pt x="54610" y="99440"/>
                                </a:lnTo>
                                <a:lnTo>
                                  <a:pt x="54610" y="84455"/>
                                </a:lnTo>
                                <a:lnTo>
                                  <a:pt x="59436" y="84455"/>
                                </a:lnTo>
                                <a:lnTo>
                                  <a:pt x="59436" y="79883"/>
                                </a:lnTo>
                                <a:lnTo>
                                  <a:pt x="64643" y="79883"/>
                                </a:lnTo>
                                <a:lnTo>
                                  <a:pt x="64643" y="64643"/>
                                </a:lnTo>
                                <a:lnTo>
                                  <a:pt x="59436" y="59817"/>
                                </a:lnTo>
                                <a:lnTo>
                                  <a:pt x="59436" y="54864"/>
                                </a:lnTo>
                                <a:lnTo>
                                  <a:pt x="54610" y="54864"/>
                                </a:lnTo>
                                <a:lnTo>
                                  <a:pt x="54610" y="50038"/>
                                </a:lnTo>
                                <a:lnTo>
                                  <a:pt x="49784" y="50038"/>
                                </a:lnTo>
                                <a:lnTo>
                                  <a:pt x="49784" y="40005"/>
                                </a:lnTo>
                                <a:lnTo>
                                  <a:pt x="39624" y="40005"/>
                                </a:lnTo>
                                <a:lnTo>
                                  <a:pt x="39624" y="34798"/>
                                </a:lnTo>
                                <a:lnTo>
                                  <a:pt x="34798" y="34798"/>
                                </a:lnTo>
                                <a:lnTo>
                                  <a:pt x="34798" y="29972"/>
                                </a:lnTo>
                                <a:lnTo>
                                  <a:pt x="19812" y="29972"/>
                                </a:lnTo>
                                <a:lnTo>
                                  <a:pt x="19812" y="25019"/>
                                </a:lnTo>
                                <a:lnTo>
                                  <a:pt x="14986" y="25019"/>
                                </a:lnTo>
                                <a:lnTo>
                                  <a:pt x="14986" y="20193"/>
                                </a:lnTo>
                                <a:lnTo>
                                  <a:pt x="9779" y="20193"/>
                                </a:lnTo>
                              </a:path>
                            </a:pathLst>
                          </a:custGeom>
                          <a:ln w="7315" cap="rnd">
                            <a:round/>
                          </a:ln>
                        </wps:spPr>
                        <wps:style>
                          <a:lnRef idx="1">
                            <a:srgbClr val="ED1C24"/>
                          </a:lnRef>
                          <a:fillRef idx="0">
                            <a:srgbClr val="000000">
                              <a:alpha val="0"/>
                            </a:srgbClr>
                          </a:fillRef>
                          <a:effectRef idx="0">
                            <a:scrgbClr r="0" g="0" b="0"/>
                          </a:effectRef>
                          <a:fontRef idx="none"/>
                        </wps:style>
                        <wps:bodyPr/>
                      </wps:wsp>
                    </wpg:wgp>
                  </a:graphicData>
                </a:graphic>
              </wp:inline>
            </w:drawing>
          </mc:Choice>
          <mc:Fallback>
            <w:pict>
              <v:group w14:anchorId="0B482DD2" id="Group 11959" o:spid="_x0000_s1026" style="width:386.45pt;height:708.25pt;mso-position-horizontal-relative:char;mso-position-vertical-relative:line" coordsize="49081,89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">
                <v:shape id="Picture 11908" o:spid="_x0000_s1027" type="#_x0000_t75" style="position:absolute;width:38831;height:89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">
                  <v:imagedata r:id="rId28" o:title=""/>
                </v:shape>
                <v:shape id="Shape 1597" o:spid="_x0000_s1028" style="position:absolute;left:42415;top:28356;width:1095;height:2088;visibility:visible;mso-wrap-style:square;v-text-anchor:top" coordsize="10947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" path="m5207,94488l,94488r5207,5207l69850,99695r,-5207l74676,94488r4953,-5207l89662,89281r,-9779l94488,74676r,-10033l99441,64643r,-14986l104648,49657r,-14859l109474,34798r,-19812l104648,14986r,-4953l99441,10033,99441,,74676,r,4826l69850,4826r,5207l64643,10033r,4953l59817,14986r,14859l54610,29845r,104521l59817,134366r,54610l54610,188976r,19812l9779,208788r,-9779e" filled="f" strokecolor="#ed1c24" strokeweight=".20319mm">
                  <v:stroke endcap="round"/>
                  <v:path arrowok="t" textboxrect="0,0,109474,208788"/>
                </v:shape>
                <v:shape id="Shape 1598" o:spid="_x0000_s1029" style="position:absolute;left:43708;top:29996;width:448;height:1341;visibility:visible;mso-wrap-style:square;v-text-anchor:top" coordsize="44831,134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" path="m5207,50038l,50038,,20193r5207,l5207,14986r5207,l10414,5207r4826,l15240,r9779,l25019,40260r5207,l30226,60072r-5207,l20066,64898r,9778l15240,74676r,25019l10414,99695r,14986l5207,114681r,19431l15240,134112r,-4572l20066,129540r,-4826l25019,124714r5207,-5207l35052,119507r,-4826l39878,114681r,-5207l44831,104902r,-30226l39878,74676r,-9778l35052,64898r,-4826l30226,60072r,-5208l25019,54864,20066,50038r,-5207l5207,44831r,-4571l,40260,,35052e" filled="f" strokecolor="#ed1c24" strokeweight=".20319mm">
                  <v:stroke endcap="round"/>
                  <v:path arrowok="t" textboxrect="0,0,44831,134112"/>
                </v:shape>
                <v:shape id="Shape 1599" o:spid="_x0000_s1030" style="position:absolute;left:44955;top:29599;width:396;height: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" path="m4826,l,,39624,e" filled="f" strokecolor="#ed1c24" strokeweight=".20319mm">
                  <v:stroke endcap="round"/>
                  <v:path arrowok="t" textboxrect="0,0,39624,0"/>
                </v:shape>
                <v:shape id="Shape 1600" o:spid="_x0000_s1031" style="position:absolute;left:45003;top:29898;width:296;height:0;visibility:visible;mso-wrap-style:square;v-text-anchor:top" coordsize="295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" path="m,l29591,e" filled="f" strokecolor="#ed1c24" strokeweight=".20319mm">
                  <v:stroke endcap="round"/>
                  <v:path arrowok="t" textboxrect="0,0,29591,0"/>
                </v:shape>
                <v:shape id="Shape 1601" o:spid="_x0000_s1032" style="position:absolute;left:45848;top:29151;width:148;height:1095;visibility:visible;mso-wrap-style:square;v-text-anchor:top" coordsize="14859,109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" path="m14859,l9779,r,64643l4826,69850r,14605l,84455r,25019e" filled="f" strokecolor="#ed1c24" strokeweight=".20319mm">
                  <v:stroke endcap="round"/>
                  <v:path arrowok="t" textboxrect="0,0,14859,109474"/>
                </v:shape>
                <v:shape id="Shape 1602" o:spid="_x0000_s1033" style="position:absolute;left:46296;top:29850;width:48;height:0;visibility:visible;mso-wrap-style:square;v-text-anchor:top" coordsize="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" path="m4826,l,e" filled="f" strokecolor="#ed1c24" strokeweight=".20319mm">
                  <v:stroke endcap="round"/>
                  <v:path arrowok="t" textboxrect="0,0,4826,0"/>
                </v:shape>
                <v:shape id="Shape 1603" o:spid="_x0000_s1034" style="position:absolute;left:46845;top:29103;width:96;height:1195;visibility:visible;mso-wrap-style:square;v-text-anchor:top" coordsize="9652,119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" path="m9652,4826l9652,r,74676l4826,74676r,29591l,104267r,15240l,114300e" filled="f" strokecolor="#ed1c24" strokeweight=".20319mm">
                  <v:stroke endcap="round"/>
                  <v:path arrowok="t" textboxrect="0,0,9652,119507"/>
                </v:shape>
                <v:shape id="Shape 1604" o:spid="_x0000_s1035" style="position:absolute;left:47390;top:29203;width:546;height:995;visibility:visible;mso-wrap-style:square;v-text-anchor:top" coordsize="54610,99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" path="m4953,4572l,4572r19812,l19812,,54610,r,24765l49657,24765r,14859l44831,44831r,9779l40005,59436r,5207l34798,64643r,14605l29845,79248r,10414l24765,94234r,5207l24765,89662e" filled="f" strokecolor="#ed1c24" strokeweight=".20319mm">
                  <v:stroke endcap="round"/>
                  <v:path arrowok="t" textboxrect="0,0,54610,99441"/>
                </v:shape>
                <v:shape id="Shape 1605" o:spid="_x0000_s1036" style="position:absolute;left:47536;top:29651;width:746;height:49;visibility:visible;mso-wrap-style:square;v-text-anchor:top" coordsize="74676,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" path="m,4826r30226,l35052,,74676,e" filled="f" strokecolor="#ed1c24" strokeweight=".20319mm">
                  <v:stroke endcap="round"/>
                  <v:path arrowok="t" textboxrect="0,0,74676,4826"/>
                </v:shape>
                <v:shape id="Shape 1606" o:spid="_x0000_s1037" style="position:absolute;left:48435;top:29151;width:646;height:1147;visibility:visible;mso-wrap-style:square;v-text-anchor:top" coordsize="64643,114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" path="m,44831r,l,9778r4953,l4953,5207r4826,l9779,,49784,r,44831l44831,44831r,10033l39624,54864r,4953l34798,59817r,10033l29591,69850r,4826l24765,74676r,5207l19812,84455r,5207l14986,89662r,19812l19812,109474r,5207l44831,114681r,-5207l49784,109474r,-10034l54610,99440r,-14985l59436,84455r,-4572l64643,79883r,-15240l59436,59817r,-4953l54610,54864r,-4826l49784,50038r,-10033l39624,40005r,-5207l34798,34798r,-4826l19812,29972r,-4953l14986,25019r,-4826l9779,20193e" filled="f" strokecolor="#ed1c24" strokeweight=".20319mm">
                  <v:stroke endcap="round"/>
                  <v:path arrowok="t" textboxrect="0,0,64643,114681"/>
                </v:shape>
                <w10:anchorlock/>
              </v:group>
            </w:pict>
          </mc:Fallback>
        </mc:AlternateContent>
      </w:r>
      <w:r>
        <w:rPr>
          <w:noProof/>
          <w:sz w:val="22"/>
        </w:rPr>
        <mc:AlternateContent>
          <mc:Choice Requires="wpg">
            <w:drawing>
              <wp:anchor distT="0" distB="0" distL="114300" distR="114300" simplePos="0" relativeHeight="251660288" behindDoc="0" locked="0" layoutInCell="1" allowOverlap="1" wp14:anchorId="0AB5F0EF" wp14:editId="2CBB6315">
                <wp:simplePos x="0" y="0"/>
                <wp:positionH relativeFrom="page">
                  <wp:posOffset>4470527</wp:posOffset>
                </wp:positionH>
                <wp:positionV relativeFrom="page">
                  <wp:posOffset>2200402</wp:posOffset>
                </wp:positionV>
                <wp:extent cx="3277743" cy="679958"/>
                <wp:effectExtent l="0" t="0" r="0" b="0"/>
                <wp:wrapTopAndBottom/>
                <wp:docPr id="11800" name="Group 11800"/>
                <wp:cNvGraphicFramePr/>
                <a:graphic xmlns:a="http://schemas.openxmlformats.org/drawingml/2006/main">
                  <a:graphicData uri="http://schemas.microsoft.com/office/word/2010/wordprocessingGroup">
                    <wpg:wgp>
                      <wpg:cNvGrpSpPr/>
                      <wpg:grpSpPr>
                        <a:xfrm>
                          <a:off x="0" y="0"/>
                          <a:ext cx="3277743" cy="679958"/>
                          <a:chOff x="0" y="0"/>
                          <a:chExt cx="3277743" cy="679958"/>
                        </a:xfrm>
                      </wpg:grpSpPr>
                      <wps:wsp>
                        <wps:cNvPr id="1207" name="Shape 1207"/>
                        <wps:cNvSpPr/>
                        <wps:spPr>
                          <a:xfrm>
                            <a:off x="0" y="305943"/>
                            <a:ext cx="59690" cy="103632"/>
                          </a:xfrm>
                          <a:custGeom>
                            <a:avLst/>
                            <a:gdLst/>
                            <a:ahLst/>
                            <a:cxnLst/>
                            <a:rect l="0" t="0" r="0" b="0"/>
                            <a:pathLst>
                              <a:path w="59690" h="103632">
                                <a:moveTo>
                                  <a:pt x="7874" y="35940"/>
                                </a:moveTo>
                                <a:lnTo>
                                  <a:pt x="3937" y="35940"/>
                                </a:lnTo>
                                <a:lnTo>
                                  <a:pt x="3937" y="103632"/>
                                </a:lnTo>
                                <a:lnTo>
                                  <a:pt x="0" y="103632"/>
                                </a:lnTo>
                                <a:lnTo>
                                  <a:pt x="0" y="63753"/>
                                </a:lnTo>
                                <a:lnTo>
                                  <a:pt x="3937" y="63753"/>
                                </a:lnTo>
                                <a:lnTo>
                                  <a:pt x="3937" y="35940"/>
                                </a:lnTo>
                                <a:lnTo>
                                  <a:pt x="7874" y="35940"/>
                                </a:lnTo>
                                <a:lnTo>
                                  <a:pt x="7874" y="24130"/>
                                </a:lnTo>
                                <a:lnTo>
                                  <a:pt x="11811" y="24130"/>
                                </a:lnTo>
                                <a:lnTo>
                                  <a:pt x="11811" y="19812"/>
                                </a:lnTo>
                                <a:lnTo>
                                  <a:pt x="15875" y="16128"/>
                                </a:lnTo>
                                <a:lnTo>
                                  <a:pt x="19812" y="16128"/>
                                </a:lnTo>
                                <a:lnTo>
                                  <a:pt x="19812" y="12192"/>
                                </a:lnTo>
                                <a:lnTo>
                                  <a:pt x="23749" y="8001"/>
                                </a:lnTo>
                                <a:lnTo>
                                  <a:pt x="23749" y="3937"/>
                                </a:lnTo>
                                <a:lnTo>
                                  <a:pt x="31623" y="3937"/>
                                </a:lnTo>
                                <a:lnTo>
                                  <a:pt x="31623" y="0"/>
                                </a:lnTo>
                                <a:lnTo>
                                  <a:pt x="55753" y="0"/>
                                </a:lnTo>
                                <a:lnTo>
                                  <a:pt x="55753" y="12192"/>
                                </a:lnTo>
                                <a:lnTo>
                                  <a:pt x="59690" y="12192"/>
                                </a:lnTo>
                                <a:lnTo>
                                  <a:pt x="59690" y="32003"/>
                                </a:lnTo>
                                <a:lnTo>
                                  <a:pt x="55753" y="35940"/>
                                </a:lnTo>
                                <a:lnTo>
                                  <a:pt x="51435" y="40005"/>
                                </a:lnTo>
                                <a:lnTo>
                                  <a:pt x="47498" y="40005"/>
                                </a:lnTo>
                                <a:lnTo>
                                  <a:pt x="43561" y="43942"/>
                                </a:lnTo>
                                <a:lnTo>
                                  <a:pt x="43561" y="47625"/>
                                </a:lnTo>
                                <a:lnTo>
                                  <a:pt x="35687" y="47625"/>
                                </a:lnTo>
                                <a:lnTo>
                                  <a:pt x="35687" y="51815"/>
                                </a:lnTo>
                                <a:lnTo>
                                  <a:pt x="27686" y="51815"/>
                                </a:lnTo>
                                <a:lnTo>
                                  <a:pt x="27686" y="55752"/>
                                </a:lnTo>
                                <a:lnTo>
                                  <a:pt x="23749" y="55752"/>
                                </a:lnTo>
                                <a:lnTo>
                                  <a:pt x="23749" y="59817"/>
                                </a:lnTo>
                                <a:lnTo>
                                  <a:pt x="15875" y="59817"/>
                                </a:lnTo>
                                <a:lnTo>
                                  <a:pt x="15875" y="63753"/>
                                </a:lnTo>
                              </a:path>
                            </a:pathLst>
                          </a:custGeom>
                          <a:ln w="14935" cap="rnd">
                            <a:round/>
                          </a:ln>
                        </wps:spPr>
                        <wps:style>
                          <a:lnRef idx="1">
                            <a:srgbClr val="ED1C24"/>
                          </a:lnRef>
                          <a:fillRef idx="0">
                            <a:srgbClr val="000000">
                              <a:alpha val="0"/>
                            </a:srgbClr>
                          </a:fillRef>
                          <a:effectRef idx="0">
                            <a:scrgbClr r="0" g="0" b="0"/>
                          </a:effectRef>
                          <a:fontRef idx="none"/>
                        </wps:style>
                        <wps:bodyPr/>
                      </wps:wsp>
                      <wps:wsp>
                        <wps:cNvPr id="1208" name="Shape 1208"/>
                        <wps:cNvSpPr/>
                        <wps:spPr>
                          <a:xfrm>
                            <a:off x="71628" y="373634"/>
                            <a:ext cx="3937" cy="71628"/>
                          </a:xfrm>
                          <a:custGeom>
                            <a:avLst/>
                            <a:gdLst/>
                            <a:ahLst/>
                            <a:cxnLst/>
                            <a:rect l="0" t="0" r="0" b="0"/>
                            <a:pathLst>
                              <a:path w="3937" h="71628">
                                <a:moveTo>
                                  <a:pt x="3937" y="0"/>
                                </a:moveTo>
                                <a:lnTo>
                                  <a:pt x="0" y="3937"/>
                                </a:lnTo>
                                <a:lnTo>
                                  <a:pt x="0" y="71628"/>
                                </a:lnTo>
                              </a:path>
                            </a:pathLst>
                          </a:custGeom>
                          <a:ln w="14935" cap="rnd">
                            <a:round/>
                          </a:ln>
                        </wps:spPr>
                        <wps:style>
                          <a:lnRef idx="1">
                            <a:srgbClr val="ED1C24"/>
                          </a:lnRef>
                          <a:fillRef idx="0">
                            <a:srgbClr val="000000">
                              <a:alpha val="0"/>
                            </a:srgbClr>
                          </a:fillRef>
                          <a:effectRef idx="0">
                            <a:scrgbClr r="0" g="0" b="0"/>
                          </a:effectRef>
                          <a:fontRef idx="none"/>
                        </wps:style>
                        <wps:bodyPr/>
                      </wps:wsp>
                      <wps:wsp>
                        <wps:cNvPr id="1209" name="Shape 1209"/>
                        <wps:cNvSpPr/>
                        <wps:spPr>
                          <a:xfrm>
                            <a:off x="63627" y="405384"/>
                            <a:ext cx="63754" cy="8128"/>
                          </a:xfrm>
                          <a:custGeom>
                            <a:avLst/>
                            <a:gdLst/>
                            <a:ahLst/>
                            <a:cxnLst/>
                            <a:rect l="0" t="0" r="0" b="0"/>
                            <a:pathLst>
                              <a:path w="63754" h="8128">
                                <a:moveTo>
                                  <a:pt x="0" y="8128"/>
                                </a:moveTo>
                                <a:lnTo>
                                  <a:pt x="51562" y="8128"/>
                                </a:lnTo>
                                <a:lnTo>
                                  <a:pt x="55499" y="4191"/>
                                </a:lnTo>
                                <a:lnTo>
                                  <a:pt x="59817" y="4191"/>
                                </a:lnTo>
                                <a:lnTo>
                                  <a:pt x="63754" y="0"/>
                                </a:lnTo>
                              </a:path>
                            </a:pathLst>
                          </a:custGeom>
                          <a:ln w="14935" cap="rnd">
                            <a:round/>
                          </a:ln>
                        </wps:spPr>
                        <wps:style>
                          <a:lnRef idx="1">
                            <a:srgbClr val="ED1C24"/>
                          </a:lnRef>
                          <a:fillRef idx="0">
                            <a:srgbClr val="000000">
                              <a:alpha val="0"/>
                            </a:srgbClr>
                          </a:fillRef>
                          <a:effectRef idx="0">
                            <a:scrgbClr r="0" g="0" b="0"/>
                          </a:effectRef>
                          <a:fontRef idx="none"/>
                        </wps:style>
                        <wps:bodyPr/>
                      </wps:wsp>
                      <wps:wsp>
                        <wps:cNvPr id="1210" name="Shape 1210"/>
                        <wps:cNvSpPr/>
                        <wps:spPr>
                          <a:xfrm>
                            <a:off x="155067" y="357759"/>
                            <a:ext cx="43688" cy="87503"/>
                          </a:xfrm>
                          <a:custGeom>
                            <a:avLst/>
                            <a:gdLst/>
                            <a:ahLst/>
                            <a:cxnLst/>
                            <a:rect l="0" t="0" r="0" b="0"/>
                            <a:pathLst>
                              <a:path w="43688" h="87503">
                                <a:moveTo>
                                  <a:pt x="8001" y="35687"/>
                                </a:moveTo>
                                <a:lnTo>
                                  <a:pt x="0" y="35687"/>
                                </a:lnTo>
                                <a:lnTo>
                                  <a:pt x="0" y="11938"/>
                                </a:lnTo>
                                <a:lnTo>
                                  <a:pt x="8001" y="11938"/>
                                </a:lnTo>
                                <a:lnTo>
                                  <a:pt x="8001" y="8001"/>
                                </a:lnTo>
                                <a:lnTo>
                                  <a:pt x="11938" y="8001"/>
                                </a:lnTo>
                                <a:lnTo>
                                  <a:pt x="11938" y="3937"/>
                                </a:lnTo>
                                <a:lnTo>
                                  <a:pt x="40005" y="3937"/>
                                </a:lnTo>
                                <a:lnTo>
                                  <a:pt x="40005" y="0"/>
                                </a:lnTo>
                                <a:lnTo>
                                  <a:pt x="43688" y="0"/>
                                </a:lnTo>
                                <a:lnTo>
                                  <a:pt x="43688" y="11938"/>
                                </a:lnTo>
                                <a:lnTo>
                                  <a:pt x="40005" y="11938"/>
                                </a:lnTo>
                                <a:lnTo>
                                  <a:pt x="40005" y="15875"/>
                                </a:lnTo>
                                <a:lnTo>
                                  <a:pt x="35687" y="15875"/>
                                </a:lnTo>
                                <a:lnTo>
                                  <a:pt x="35687" y="23749"/>
                                </a:lnTo>
                                <a:lnTo>
                                  <a:pt x="31750" y="23749"/>
                                </a:lnTo>
                                <a:lnTo>
                                  <a:pt x="31750" y="27813"/>
                                </a:lnTo>
                                <a:lnTo>
                                  <a:pt x="27813" y="27813"/>
                                </a:lnTo>
                                <a:lnTo>
                                  <a:pt x="27813" y="43561"/>
                                </a:lnTo>
                                <a:lnTo>
                                  <a:pt x="23876" y="43561"/>
                                </a:lnTo>
                                <a:lnTo>
                                  <a:pt x="23876" y="51816"/>
                                </a:lnTo>
                                <a:lnTo>
                                  <a:pt x="19812" y="51816"/>
                                </a:lnTo>
                                <a:lnTo>
                                  <a:pt x="19812" y="59817"/>
                                </a:lnTo>
                                <a:lnTo>
                                  <a:pt x="15875" y="59817"/>
                                </a:lnTo>
                                <a:lnTo>
                                  <a:pt x="15875" y="63373"/>
                                </a:lnTo>
                                <a:lnTo>
                                  <a:pt x="11938" y="63373"/>
                                </a:lnTo>
                                <a:lnTo>
                                  <a:pt x="11938" y="87503"/>
                                </a:lnTo>
                                <a:lnTo>
                                  <a:pt x="19812" y="87503"/>
                                </a:lnTo>
                                <a:lnTo>
                                  <a:pt x="19812" y="83566"/>
                                </a:lnTo>
                                <a:lnTo>
                                  <a:pt x="31750" y="83566"/>
                                </a:lnTo>
                                <a:lnTo>
                                  <a:pt x="31750" y="79629"/>
                                </a:lnTo>
                                <a:lnTo>
                                  <a:pt x="35687" y="79629"/>
                                </a:lnTo>
                                <a:lnTo>
                                  <a:pt x="35687" y="75565"/>
                                </a:lnTo>
                                <a:lnTo>
                                  <a:pt x="43688" y="75565"/>
                                </a:lnTo>
                                <a:lnTo>
                                  <a:pt x="43688" y="47625"/>
                                </a:lnTo>
                                <a:lnTo>
                                  <a:pt x="40005" y="47625"/>
                                </a:lnTo>
                                <a:lnTo>
                                  <a:pt x="40005" y="43561"/>
                                </a:lnTo>
                                <a:lnTo>
                                  <a:pt x="19812" y="43561"/>
                                </a:lnTo>
                              </a:path>
                            </a:pathLst>
                          </a:custGeom>
                          <a:ln w="14935" cap="rnd">
                            <a:round/>
                          </a:ln>
                        </wps:spPr>
                        <wps:style>
                          <a:lnRef idx="1">
                            <a:srgbClr val="ED1C24"/>
                          </a:lnRef>
                          <a:fillRef idx="0">
                            <a:srgbClr val="000000">
                              <a:alpha val="0"/>
                            </a:srgbClr>
                          </a:fillRef>
                          <a:effectRef idx="0">
                            <a:scrgbClr r="0" g="0" b="0"/>
                          </a:effectRef>
                          <a:fontRef idx="none"/>
                        </wps:style>
                        <wps:bodyPr/>
                      </wps:wsp>
                      <wps:wsp>
                        <wps:cNvPr id="1211" name="Shape 1211"/>
                        <wps:cNvSpPr/>
                        <wps:spPr>
                          <a:xfrm>
                            <a:off x="31623" y="472948"/>
                            <a:ext cx="155194" cy="32004"/>
                          </a:xfrm>
                          <a:custGeom>
                            <a:avLst/>
                            <a:gdLst/>
                            <a:ahLst/>
                            <a:cxnLst/>
                            <a:rect l="0" t="0" r="0" b="0"/>
                            <a:pathLst>
                              <a:path w="155194" h="32004">
                                <a:moveTo>
                                  <a:pt x="0" y="32004"/>
                                </a:moveTo>
                                <a:lnTo>
                                  <a:pt x="0" y="28067"/>
                                </a:lnTo>
                                <a:lnTo>
                                  <a:pt x="8255" y="28067"/>
                                </a:lnTo>
                                <a:lnTo>
                                  <a:pt x="8255" y="24130"/>
                                </a:lnTo>
                                <a:lnTo>
                                  <a:pt x="28067" y="24130"/>
                                </a:lnTo>
                                <a:lnTo>
                                  <a:pt x="28067" y="19812"/>
                                </a:lnTo>
                                <a:lnTo>
                                  <a:pt x="51816" y="19812"/>
                                </a:lnTo>
                                <a:lnTo>
                                  <a:pt x="51816" y="15875"/>
                                </a:lnTo>
                                <a:lnTo>
                                  <a:pt x="87503" y="15875"/>
                                </a:lnTo>
                                <a:lnTo>
                                  <a:pt x="91821" y="12192"/>
                                </a:lnTo>
                                <a:lnTo>
                                  <a:pt x="95758" y="12192"/>
                                </a:lnTo>
                                <a:lnTo>
                                  <a:pt x="99441" y="8255"/>
                                </a:lnTo>
                                <a:lnTo>
                                  <a:pt x="123444" y="8255"/>
                                </a:lnTo>
                                <a:lnTo>
                                  <a:pt x="123444" y="4064"/>
                                </a:lnTo>
                                <a:lnTo>
                                  <a:pt x="143256" y="4064"/>
                                </a:lnTo>
                                <a:lnTo>
                                  <a:pt x="143256" y="0"/>
                                </a:lnTo>
                                <a:lnTo>
                                  <a:pt x="155194" y="0"/>
                                </a:lnTo>
                              </a:path>
                            </a:pathLst>
                          </a:custGeom>
                          <a:ln w="14935" cap="rnd">
                            <a:round/>
                          </a:ln>
                        </wps:spPr>
                        <wps:style>
                          <a:lnRef idx="1">
                            <a:srgbClr val="ED1C24"/>
                          </a:lnRef>
                          <a:fillRef idx="0">
                            <a:srgbClr val="000000">
                              <a:alpha val="0"/>
                            </a:srgbClr>
                          </a:fillRef>
                          <a:effectRef idx="0">
                            <a:scrgbClr r="0" g="0" b="0"/>
                          </a:effectRef>
                          <a:fontRef idx="none"/>
                        </wps:style>
                        <wps:bodyPr/>
                      </wps:wsp>
                      <wps:wsp>
                        <wps:cNvPr id="1212" name="Shape 1212"/>
                        <wps:cNvSpPr/>
                        <wps:spPr>
                          <a:xfrm>
                            <a:off x="83439" y="552577"/>
                            <a:ext cx="11938" cy="107569"/>
                          </a:xfrm>
                          <a:custGeom>
                            <a:avLst/>
                            <a:gdLst/>
                            <a:ahLst/>
                            <a:cxnLst/>
                            <a:rect l="0" t="0" r="0" b="0"/>
                            <a:pathLst>
                              <a:path w="11938" h="107569">
                                <a:moveTo>
                                  <a:pt x="11938" y="0"/>
                                </a:moveTo>
                                <a:lnTo>
                                  <a:pt x="11938" y="7874"/>
                                </a:lnTo>
                                <a:lnTo>
                                  <a:pt x="8001" y="7874"/>
                                </a:lnTo>
                                <a:lnTo>
                                  <a:pt x="8001" y="43815"/>
                                </a:lnTo>
                                <a:lnTo>
                                  <a:pt x="4064" y="47879"/>
                                </a:lnTo>
                                <a:lnTo>
                                  <a:pt x="4064" y="87503"/>
                                </a:lnTo>
                                <a:lnTo>
                                  <a:pt x="0" y="87503"/>
                                </a:lnTo>
                                <a:lnTo>
                                  <a:pt x="0" y="107569"/>
                                </a:lnTo>
                                <a:lnTo>
                                  <a:pt x="0" y="99695"/>
                                </a:lnTo>
                              </a:path>
                            </a:pathLst>
                          </a:custGeom>
                          <a:ln w="14935" cap="rnd">
                            <a:round/>
                          </a:ln>
                        </wps:spPr>
                        <wps:style>
                          <a:lnRef idx="1">
                            <a:srgbClr val="ED1C24"/>
                          </a:lnRef>
                          <a:fillRef idx="0">
                            <a:srgbClr val="000000">
                              <a:alpha val="0"/>
                            </a:srgbClr>
                          </a:fillRef>
                          <a:effectRef idx="0">
                            <a:scrgbClr r="0" g="0" b="0"/>
                          </a:effectRef>
                          <a:fontRef idx="none"/>
                        </wps:style>
                        <wps:bodyPr/>
                      </wps:wsp>
                      <wps:wsp>
                        <wps:cNvPr id="1213" name="Shape 1213"/>
                        <wps:cNvSpPr/>
                        <wps:spPr>
                          <a:xfrm>
                            <a:off x="91440" y="552577"/>
                            <a:ext cx="35941" cy="39878"/>
                          </a:xfrm>
                          <a:custGeom>
                            <a:avLst/>
                            <a:gdLst/>
                            <a:ahLst/>
                            <a:cxnLst/>
                            <a:rect l="0" t="0" r="0" b="0"/>
                            <a:pathLst>
                              <a:path w="35941" h="39878">
                                <a:moveTo>
                                  <a:pt x="0" y="24003"/>
                                </a:moveTo>
                                <a:lnTo>
                                  <a:pt x="0" y="24003"/>
                                </a:lnTo>
                                <a:lnTo>
                                  <a:pt x="0" y="16129"/>
                                </a:lnTo>
                                <a:lnTo>
                                  <a:pt x="3937" y="16129"/>
                                </a:lnTo>
                                <a:lnTo>
                                  <a:pt x="3937" y="11811"/>
                                </a:lnTo>
                                <a:lnTo>
                                  <a:pt x="7874" y="11811"/>
                                </a:lnTo>
                                <a:lnTo>
                                  <a:pt x="7874" y="7874"/>
                                </a:lnTo>
                                <a:lnTo>
                                  <a:pt x="11811" y="7874"/>
                                </a:lnTo>
                                <a:lnTo>
                                  <a:pt x="11811" y="4191"/>
                                </a:lnTo>
                                <a:lnTo>
                                  <a:pt x="19812" y="4191"/>
                                </a:lnTo>
                                <a:lnTo>
                                  <a:pt x="19812" y="0"/>
                                </a:lnTo>
                                <a:lnTo>
                                  <a:pt x="35941" y="0"/>
                                </a:lnTo>
                                <a:lnTo>
                                  <a:pt x="35941" y="32004"/>
                                </a:lnTo>
                                <a:lnTo>
                                  <a:pt x="32004" y="35941"/>
                                </a:lnTo>
                                <a:lnTo>
                                  <a:pt x="27686" y="35941"/>
                                </a:lnTo>
                                <a:lnTo>
                                  <a:pt x="27686" y="39878"/>
                                </a:lnTo>
                                <a:lnTo>
                                  <a:pt x="16129" y="39878"/>
                                </a:lnTo>
                                <a:lnTo>
                                  <a:pt x="16129" y="35941"/>
                                </a:lnTo>
                              </a:path>
                            </a:pathLst>
                          </a:custGeom>
                          <a:ln w="14935" cap="rnd">
                            <a:round/>
                          </a:ln>
                        </wps:spPr>
                        <wps:style>
                          <a:lnRef idx="1">
                            <a:srgbClr val="ED1C24"/>
                          </a:lnRef>
                          <a:fillRef idx="0">
                            <a:srgbClr val="000000">
                              <a:alpha val="0"/>
                            </a:srgbClr>
                          </a:fillRef>
                          <a:effectRef idx="0">
                            <a:scrgbClr r="0" g="0" b="0"/>
                          </a:effectRef>
                          <a:fontRef idx="none"/>
                        </wps:style>
                        <wps:bodyPr/>
                      </wps:wsp>
                      <wps:wsp>
                        <wps:cNvPr id="1214" name="Shape 1214"/>
                        <wps:cNvSpPr/>
                        <wps:spPr>
                          <a:xfrm>
                            <a:off x="178943" y="588518"/>
                            <a:ext cx="51816" cy="91439"/>
                          </a:xfrm>
                          <a:custGeom>
                            <a:avLst/>
                            <a:gdLst/>
                            <a:ahLst/>
                            <a:cxnLst/>
                            <a:rect l="0" t="0" r="0" b="0"/>
                            <a:pathLst>
                              <a:path w="51816" h="91439">
                                <a:moveTo>
                                  <a:pt x="3937" y="47498"/>
                                </a:moveTo>
                                <a:lnTo>
                                  <a:pt x="0" y="47498"/>
                                </a:lnTo>
                                <a:lnTo>
                                  <a:pt x="0" y="27686"/>
                                </a:lnTo>
                                <a:lnTo>
                                  <a:pt x="3937" y="27686"/>
                                </a:lnTo>
                                <a:lnTo>
                                  <a:pt x="3937" y="19812"/>
                                </a:lnTo>
                                <a:lnTo>
                                  <a:pt x="7874" y="19812"/>
                                </a:lnTo>
                                <a:lnTo>
                                  <a:pt x="7874" y="11938"/>
                                </a:lnTo>
                                <a:lnTo>
                                  <a:pt x="11811" y="11938"/>
                                </a:lnTo>
                                <a:lnTo>
                                  <a:pt x="16129" y="7874"/>
                                </a:lnTo>
                                <a:lnTo>
                                  <a:pt x="16129" y="3937"/>
                                </a:lnTo>
                                <a:lnTo>
                                  <a:pt x="19812" y="3937"/>
                                </a:lnTo>
                                <a:lnTo>
                                  <a:pt x="24003" y="0"/>
                                </a:lnTo>
                                <a:lnTo>
                                  <a:pt x="35941" y="0"/>
                                </a:lnTo>
                                <a:lnTo>
                                  <a:pt x="35941" y="31750"/>
                                </a:lnTo>
                                <a:lnTo>
                                  <a:pt x="32004" y="35940"/>
                                </a:lnTo>
                                <a:lnTo>
                                  <a:pt x="32004" y="39624"/>
                                </a:lnTo>
                                <a:lnTo>
                                  <a:pt x="27686" y="39624"/>
                                </a:lnTo>
                                <a:lnTo>
                                  <a:pt x="27686" y="43561"/>
                                </a:lnTo>
                                <a:lnTo>
                                  <a:pt x="24003" y="43561"/>
                                </a:lnTo>
                                <a:lnTo>
                                  <a:pt x="24003" y="47498"/>
                                </a:lnTo>
                                <a:lnTo>
                                  <a:pt x="19812" y="47498"/>
                                </a:lnTo>
                                <a:lnTo>
                                  <a:pt x="19812" y="59436"/>
                                </a:lnTo>
                                <a:lnTo>
                                  <a:pt x="16129" y="59436"/>
                                </a:lnTo>
                                <a:lnTo>
                                  <a:pt x="16129" y="79501"/>
                                </a:lnTo>
                                <a:lnTo>
                                  <a:pt x="11811" y="79501"/>
                                </a:lnTo>
                                <a:lnTo>
                                  <a:pt x="11811" y="91439"/>
                                </a:lnTo>
                                <a:lnTo>
                                  <a:pt x="39878" y="91439"/>
                                </a:lnTo>
                                <a:lnTo>
                                  <a:pt x="39878" y="87502"/>
                                </a:lnTo>
                                <a:lnTo>
                                  <a:pt x="43815" y="83565"/>
                                </a:lnTo>
                                <a:lnTo>
                                  <a:pt x="47498" y="83565"/>
                                </a:lnTo>
                                <a:lnTo>
                                  <a:pt x="51816" y="79501"/>
                                </a:lnTo>
                                <a:lnTo>
                                  <a:pt x="51816" y="75564"/>
                                </a:lnTo>
                                <a:lnTo>
                                  <a:pt x="43815" y="75564"/>
                                </a:lnTo>
                                <a:lnTo>
                                  <a:pt x="43815" y="67310"/>
                                </a:lnTo>
                                <a:lnTo>
                                  <a:pt x="39878" y="67310"/>
                                </a:lnTo>
                                <a:lnTo>
                                  <a:pt x="39878" y="63753"/>
                                </a:lnTo>
                                <a:lnTo>
                                  <a:pt x="35941" y="63753"/>
                                </a:lnTo>
                                <a:lnTo>
                                  <a:pt x="35941" y="59436"/>
                                </a:lnTo>
                                <a:lnTo>
                                  <a:pt x="27686" y="59436"/>
                                </a:lnTo>
                                <a:lnTo>
                                  <a:pt x="27686" y="55752"/>
                                </a:lnTo>
                                <a:lnTo>
                                  <a:pt x="19812" y="55752"/>
                                </a:lnTo>
                                <a:lnTo>
                                  <a:pt x="19812" y="51562"/>
                                </a:lnTo>
                              </a:path>
                            </a:pathLst>
                          </a:custGeom>
                          <a:ln w="14935" cap="rnd">
                            <a:round/>
                          </a:ln>
                        </wps:spPr>
                        <wps:style>
                          <a:lnRef idx="1">
                            <a:srgbClr val="ED1C24"/>
                          </a:lnRef>
                          <a:fillRef idx="0">
                            <a:srgbClr val="000000">
                              <a:alpha val="0"/>
                            </a:srgbClr>
                          </a:fillRef>
                          <a:effectRef idx="0">
                            <a:scrgbClr r="0" g="0" b="0"/>
                          </a:effectRef>
                          <a:fontRef idx="none"/>
                        </wps:style>
                        <wps:bodyPr/>
                      </wps:wsp>
                      <wps:wsp>
                        <wps:cNvPr id="1215" name="Shape 1215"/>
                        <wps:cNvSpPr/>
                        <wps:spPr>
                          <a:xfrm>
                            <a:off x="298323" y="449199"/>
                            <a:ext cx="43688" cy="3937"/>
                          </a:xfrm>
                          <a:custGeom>
                            <a:avLst/>
                            <a:gdLst/>
                            <a:ahLst/>
                            <a:cxnLst/>
                            <a:rect l="0" t="0" r="0" b="0"/>
                            <a:pathLst>
                              <a:path w="43688" h="3937">
                                <a:moveTo>
                                  <a:pt x="0" y="0"/>
                                </a:moveTo>
                                <a:lnTo>
                                  <a:pt x="43688" y="0"/>
                                </a:lnTo>
                                <a:lnTo>
                                  <a:pt x="43688" y="3937"/>
                                </a:lnTo>
                              </a:path>
                            </a:pathLst>
                          </a:custGeom>
                          <a:ln w="14935" cap="rnd">
                            <a:round/>
                          </a:ln>
                        </wps:spPr>
                        <wps:style>
                          <a:lnRef idx="1">
                            <a:srgbClr val="ED1C24"/>
                          </a:lnRef>
                          <a:fillRef idx="0">
                            <a:srgbClr val="000000">
                              <a:alpha val="0"/>
                            </a:srgbClr>
                          </a:fillRef>
                          <a:effectRef idx="0">
                            <a:scrgbClr r="0" g="0" b="0"/>
                          </a:effectRef>
                          <a:fontRef idx="none"/>
                        </wps:style>
                        <wps:bodyPr/>
                      </wps:wsp>
                      <wps:wsp>
                        <wps:cNvPr id="1216" name="Shape 1216"/>
                        <wps:cNvSpPr/>
                        <wps:spPr>
                          <a:xfrm>
                            <a:off x="322199" y="477012"/>
                            <a:ext cx="55753" cy="11811"/>
                          </a:xfrm>
                          <a:custGeom>
                            <a:avLst/>
                            <a:gdLst/>
                            <a:ahLst/>
                            <a:cxnLst/>
                            <a:rect l="0" t="0" r="0" b="0"/>
                            <a:pathLst>
                              <a:path w="55753" h="11811">
                                <a:moveTo>
                                  <a:pt x="0" y="11811"/>
                                </a:moveTo>
                                <a:lnTo>
                                  <a:pt x="27940" y="11811"/>
                                </a:lnTo>
                                <a:lnTo>
                                  <a:pt x="32004" y="8128"/>
                                </a:lnTo>
                                <a:lnTo>
                                  <a:pt x="39624" y="8128"/>
                                </a:lnTo>
                                <a:lnTo>
                                  <a:pt x="39624" y="4191"/>
                                </a:lnTo>
                                <a:lnTo>
                                  <a:pt x="51816" y="4191"/>
                                </a:lnTo>
                                <a:lnTo>
                                  <a:pt x="51816" y="0"/>
                                </a:lnTo>
                                <a:lnTo>
                                  <a:pt x="55753" y="0"/>
                                </a:lnTo>
                              </a:path>
                            </a:pathLst>
                          </a:custGeom>
                          <a:ln w="14935" cap="rnd">
                            <a:round/>
                          </a:ln>
                        </wps:spPr>
                        <wps:style>
                          <a:lnRef idx="1">
                            <a:srgbClr val="ED1C24"/>
                          </a:lnRef>
                          <a:fillRef idx="0">
                            <a:srgbClr val="000000">
                              <a:alpha val="0"/>
                            </a:srgbClr>
                          </a:fillRef>
                          <a:effectRef idx="0">
                            <a:scrgbClr r="0" g="0" b="0"/>
                          </a:effectRef>
                          <a:fontRef idx="none"/>
                        </wps:style>
                        <wps:bodyPr/>
                      </wps:wsp>
                      <wps:wsp>
                        <wps:cNvPr id="1217" name="Shape 1217"/>
                        <wps:cNvSpPr/>
                        <wps:spPr>
                          <a:xfrm>
                            <a:off x="512953" y="472948"/>
                            <a:ext cx="20066" cy="111634"/>
                          </a:xfrm>
                          <a:custGeom>
                            <a:avLst/>
                            <a:gdLst/>
                            <a:ahLst/>
                            <a:cxnLst/>
                            <a:rect l="0" t="0" r="0" b="0"/>
                            <a:pathLst>
                              <a:path w="20066" h="111634">
                                <a:moveTo>
                                  <a:pt x="7874" y="0"/>
                                </a:moveTo>
                                <a:lnTo>
                                  <a:pt x="7874" y="15875"/>
                                </a:lnTo>
                                <a:lnTo>
                                  <a:pt x="4318" y="15875"/>
                                </a:lnTo>
                                <a:lnTo>
                                  <a:pt x="4318" y="32004"/>
                                </a:lnTo>
                                <a:lnTo>
                                  <a:pt x="0" y="32004"/>
                                </a:lnTo>
                                <a:lnTo>
                                  <a:pt x="0" y="99695"/>
                                </a:lnTo>
                                <a:lnTo>
                                  <a:pt x="7874" y="99695"/>
                                </a:lnTo>
                                <a:lnTo>
                                  <a:pt x="7874" y="103632"/>
                                </a:lnTo>
                                <a:lnTo>
                                  <a:pt x="16129" y="103632"/>
                                </a:lnTo>
                                <a:lnTo>
                                  <a:pt x="16129" y="111634"/>
                                </a:lnTo>
                                <a:lnTo>
                                  <a:pt x="20066" y="111634"/>
                                </a:lnTo>
                              </a:path>
                            </a:pathLst>
                          </a:custGeom>
                          <a:ln w="14935" cap="rnd">
                            <a:round/>
                          </a:ln>
                        </wps:spPr>
                        <wps:style>
                          <a:lnRef idx="1">
                            <a:srgbClr val="ED1C24"/>
                          </a:lnRef>
                          <a:fillRef idx="0">
                            <a:srgbClr val="000000">
                              <a:alpha val="0"/>
                            </a:srgbClr>
                          </a:fillRef>
                          <a:effectRef idx="0">
                            <a:scrgbClr r="0" g="0" b="0"/>
                          </a:effectRef>
                          <a:fontRef idx="none"/>
                        </wps:style>
                        <wps:bodyPr/>
                      </wps:wsp>
                      <wps:wsp>
                        <wps:cNvPr id="1218" name="Shape 1218"/>
                        <wps:cNvSpPr/>
                        <wps:spPr>
                          <a:xfrm>
                            <a:off x="512953" y="373634"/>
                            <a:ext cx="32004" cy="151130"/>
                          </a:xfrm>
                          <a:custGeom>
                            <a:avLst/>
                            <a:gdLst/>
                            <a:ahLst/>
                            <a:cxnLst/>
                            <a:rect l="0" t="0" r="0" b="0"/>
                            <a:pathLst>
                              <a:path w="32004" h="151130">
                                <a:moveTo>
                                  <a:pt x="32004" y="3937"/>
                                </a:moveTo>
                                <a:lnTo>
                                  <a:pt x="28067" y="3937"/>
                                </a:lnTo>
                                <a:lnTo>
                                  <a:pt x="28067" y="0"/>
                                </a:lnTo>
                                <a:lnTo>
                                  <a:pt x="24130" y="0"/>
                                </a:lnTo>
                                <a:lnTo>
                                  <a:pt x="24130" y="7874"/>
                                </a:lnTo>
                                <a:lnTo>
                                  <a:pt x="20066" y="11938"/>
                                </a:lnTo>
                                <a:lnTo>
                                  <a:pt x="20066" y="19812"/>
                                </a:lnTo>
                                <a:lnTo>
                                  <a:pt x="16129" y="19812"/>
                                </a:lnTo>
                                <a:lnTo>
                                  <a:pt x="16129" y="23749"/>
                                </a:lnTo>
                                <a:lnTo>
                                  <a:pt x="11938" y="27686"/>
                                </a:lnTo>
                                <a:lnTo>
                                  <a:pt x="11938" y="43942"/>
                                </a:lnTo>
                                <a:lnTo>
                                  <a:pt x="7874" y="43942"/>
                                </a:lnTo>
                                <a:lnTo>
                                  <a:pt x="7874" y="75565"/>
                                </a:lnTo>
                                <a:lnTo>
                                  <a:pt x="4318" y="75565"/>
                                </a:lnTo>
                                <a:lnTo>
                                  <a:pt x="4318" y="103378"/>
                                </a:lnTo>
                                <a:lnTo>
                                  <a:pt x="0" y="111506"/>
                                </a:lnTo>
                                <a:lnTo>
                                  <a:pt x="0" y="147193"/>
                                </a:lnTo>
                                <a:lnTo>
                                  <a:pt x="4318" y="147193"/>
                                </a:lnTo>
                                <a:lnTo>
                                  <a:pt x="4318" y="151130"/>
                                </a:lnTo>
                                <a:lnTo>
                                  <a:pt x="7874" y="151130"/>
                                </a:lnTo>
                              </a:path>
                            </a:pathLst>
                          </a:custGeom>
                          <a:ln w="14935" cap="rnd">
                            <a:round/>
                          </a:ln>
                        </wps:spPr>
                        <wps:style>
                          <a:lnRef idx="1">
                            <a:srgbClr val="ED1C24"/>
                          </a:lnRef>
                          <a:fillRef idx="0">
                            <a:srgbClr val="000000">
                              <a:alpha val="0"/>
                            </a:srgbClr>
                          </a:fillRef>
                          <a:effectRef idx="0">
                            <a:scrgbClr r="0" g="0" b="0"/>
                          </a:effectRef>
                          <a:fontRef idx="none"/>
                        </wps:style>
                        <wps:bodyPr/>
                      </wps:wsp>
                      <wps:wsp>
                        <wps:cNvPr id="1219" name="Shape 1219"/>
                        <wps:cNvSpPr/>
                        <wps:spPr>
                          <a:xfrm>
                            <a:off x="588518" y="433324"/>
                            <a:ext cx="3937" cy="91440"/>
                          </a:xfrm>
                          <a:custGeom>
                            <a:avLst/>
                            <a:gdLst/>
                            <a:ahLst/>
                            <a:cxnLst/>
                            <a:rect l="0" t="0" r="0" b="0"/>
                            <a:pathLst>
                              <a:path w="3937" h="91440">
                                <a:moveTo>
                                  <a:pt x="3937" y="0"/>
                                </a:moveTo>
                                <a:lnTo>
                                  <a:pt x="3937" y="39624"/>
                                </a:lnTo>
                                <a:lnTo>
                                  <a:pt x="0" y="43688"/>
                                </a:lnTo>
                                <a:lnTo>
                                  <a:pt x="0" y="91440"/>
                                </a:lnTo>
                              </a:path>
                            </a:pathLst>
                          </a:custGeom>
                          <a:ln w="14935" cap="rnd">
                            <a:round/>
                          </a:ln>
                        </wps:spPr>
                        <wps:style>
                          <a:lnRef idx="1">
                            <a:srgbClr val="ED1C24"/>
                          </a:lnRef>
                          <a:fillRef idx="0">
                            <a:srgbClr val="000000">
                              <a:alpha val="0"/>
                            </a:srgbClr>
                          </a:fillRef>
                          <a:effectRef idx="0">
                            <a:scrgbClr r="0" g="0" b="0"/>
                          </a:effectRef>
                          <a:fontRef idx="none"/>
                        </wps:style>
                        <wps:bodyPr/>
                      </wps:wsp>
                      <wps:wsp>
                        <wps:cNvPr id="1220" name="Shape 1220"/>
                        <wps:cNvSpPr/>
                        <wps:spPr>
                          <a:xfrm>
                            <a:off x="628523" y="453136"/>
                            <a:ext cx="43815" cy="28067"/>
                          </a:xfrm>
                          <a:custGeom>
                            <a:avLst/>
                            <a:gdLst/>
                            <a:ahLst/>
                            <a:cxnLst/>
                            <a:rect l="0" t="0" r="0" b="0"/>
                            <a:pathLst>
                              <a:path w="43815" h="28067">
                                <a:moveTo>
                                  <a:pt x="0" y="28067"/>
                                </a:moveTo>
                                <a:lnTo>
                                  <a:pt x="11811" y="28067"/>
                                </a:lnTo>
                                <a:lnTo>
                                  <a:pt x="11811" y="23876"/>
                                </a:lnTo>
                                <a:lnTo>
                                  <a:pt x="15748" y="23876"/>
                                </a:lnTo>
                                <a:lnTo>
                                  <a:pt x="19812" y="19812"/>
                                </a:lnTo>
                                <a:lnTo>
                                  <a:pt x="23749" y="15875"/>
                                </a:lnTo>
                                <a:lnTo>
                                  <a:pt x="27686" y="15875"/>
                                </a:lnTo>
                                <a:lnTo>
                                  <a:pt x="31623" y="11938"/>
                                </a:lnTo>
                                <a:lnTo>
                                  <a:pt x="35560" y="11938"/>
                                </a:lnTo>
                                <a:lnTo>
                                  <a:pt x="35560" y="8255"/>
                                </a:lnTo>
                                <a:lnTo>
                                  <a:pt x="39878" y="8255"/>
                                </a:lnTo>
                                <a:lnTo>
                                  <a:pt x="43815" y="4064"/>
                                </a:lnTo>
                                <a:lnTo>
                                  <a:pt x="43815" y="0"/>
                                </a:lnTo>
                              </a:path>
                            </a:pathLst>
                          </a:custGeom>
                          <a:ln w="14935" cap="rnd">
                            <a:round/>
                          </a:ln>
                        </wps:spPr>
                        <wps:style>
                          <a:lnRef idx="1">
                            <a:srgbClr val="ED1C24"/>
                          </a:lnRef>
                          <a:fillRef idx="0">
                            <a:srgbClr val="000000">
                              <a:alpha val="0"/>
                            </a:srgbClr>
                          </a:fillRef>
                          <a:effectRef idx="0">
                            <a:scrgbClr r="0" g="0" b="0"/>
                          </a:effectRef>
                          <a:fontRef idx="none"/>
                        </wps:style>
                        <wps:bodyPr/>
                      </wps:wsp>
                      <wps:wsp>
                        <wps:cNvPr id="1221" name="Shape 1221"/>
                        <wps:cNvSpPr/>
                        <wps:spPr>
                          <a:xfrm>
                            <a:off x="648335" y="461391"/>
                            <a:ext cx="0" cy="51562"/>
                          </a:xfrm>
                          <a:custGeom>
                            <a:avLst/>
                            <a:gdLst/>
                            <a:ahLst/>
                            <a:cxnLst/>
                            <a:rect l="0" t="0" r="0" b="0"/>
                            <a:pathLst>
                              <a:path h="51562">
                                <a:moveTo>
                                  <a:pt x="0" y="0"/>
                                </a:moveTo>
                                <a:lnTo>
                                  <a:pt x="0" y="51562"/>
                                </a:lnTo>
                              </a:path>
                            </a:pathLst>
                          </a:custGeom>
                          <a:ln w="14935" cap="rnd">
                            <a:round/>
                          </a:ln>
                        </wps:spPr>
                        <wps:style>
                          <a:lnRef idx="1">
                            <a:srgbClr val="ED1C24"/>
                          </a:lnRef>
                          <a:fillRef idx="0">
                            <a:srgbClr val="000000">
                              <a:alpha val="0"/>
                            </a:srgbClr>
                          </a:fillRef>
                          <a:effectRef idx="0">
                            <a:scrgbClr r="0" g="0" b="0"/>
                          </a:effectRef>
                          <a:fontRef idx="none"/>
                        </wps:style>
                        <wps:bodyPr/>
                      </wps:wsp>
                      <wps:wsp>
                        <wps:cNvPr id="1222" name="Shape 1222"/>
                        <wps:cNvSpPr/>
                        <wps:spPr>
                          <a:xfrm>
                            <a:off x="763524" y="377571"/>
                            <a:ext cx="254" cy="0"/>
                          </a:xfrm>
                          <a:custGeom>
                            <a:avLst/>
                            <a:gdLst/>
                            <a:ahLst/>
                            <a:cxnLst/>
                            <a:rect l="0" t="0" r="0" b="0"/>
                            <a:pathLst>
                              <a:path w="254">
                                <a:moveTo>
                                  <a:pt x="0" y="0"/>
                                </a:moveTo>
                                <a:lnTo>
                                  <a:pt x="254" y="0"/>
                                </a:lnTo>
                              </a:path>
                            </a:pathLst>
                          </a:custGeom>
                          <a:ln w="14935" cap="rnd">
                            <a:round/>
                          </a:ln>
                        </wps:spPr>
                        <wps:style>
                          <a:lnRef idx="1">
                            <a:srgbClr val="ED1C24"/>
                          </a:lnRef>
                          <a:fillRef idx="0">
                            <a:srgbClr val="000000">
                              <a:alpha val="0"/>
                            </a:srgbClr>
                          </a:fillRef>
                          <a:effectRef idx="0">
                            <a:scrgbClr r="0" g="0" b="0"/>
                          </a:effectRef>
                          <a:fontRef idx="none"/>
                        </wps:style>
                        <wps:bodyPr/>
                      </wps:wsp>
                      <wps:wsp>
                        <wps:cNvPr id="1223" name="Shape 1223"/>
                        <wps:cNvSpPr/>
                        <wps:spPr>
                          <a:xfrm>
                            <a:off x="747649" y="381508"/>
                            <a:ext cx="20066" cy="11938"/>
                          </a:xfrm>
                          <a:custGeom>
                            <a:avLst/>
                            <a:gdLst/>
                            <a:ahLst/>
                            <a:cxnLst/>
                            <a:rect l="0" t="0" r="0" b="0"/>
                            <a:pathLst>
                              <a:path w="20066" h="11938">
                                <a:moveTo>
                                  <a:pt x="20066" y="0"/>
                                </a:moveTo>
                                <a:lnTo>
                                  <a:pt x="20066" y="4064"/>
                                </a:lnTo>
                                <a:lnTo>
                                  <a:pt x="16129" y="4064"/>
                                </a:lnTo>
                                <a:lnTo>
                                  <a:pt x="16129" y="8255"/>
                                </a:lnTo>
                                <a:lnTo>
                                  <a:pt x="12192" y="8255"/>
                                </a:lnTo>
                                <a:lnTo>
                                  <a:pt x="12192" y="11938"/>
                                </a:lnTo>
                                <a:lnTo>
                                  <a:pt x="0" y="11938"/>
                                </a:lnTo>
                              </a:path>
                            </a:pathLst>
                          </a:custGeom>
                          <a:ln w="14935" cap="rnd">
                            <a:round/>
                          </a:ln>
                        </wps:spPr>
                        <wps:style>
                          <a:lnRef idx="1">
                            <a:srgbClr val="ED1C24"/>
                          </a:lnRef>
                          <a:fillRef idx="0">
                            <a:srgbClr val="000000">
                              <a:alpha val="0"/>
                            </a:srgbClr>
                          </a:fillRef>
                          <a:effectRef idx="0">
                            <a:scrgbClr r="0" g="0" b="0"/>
                          </a:effectRef>
                          <a:fontRef idx="none"/>
                        </wps:style>
                        <wps:bodyPr/>
                      </wps:wsp>
                      <wps:wsp>
                        <wps:cNvPr id="1224" name="Shape 1224"/>
                        <wps:cNvSpPr/>
                        <wps:spPr>
                          <a:xfrm>
                            <a:off x="886968" y="365760"/>
                            <a:ext cx="0" cy="71628"/>
                          </a:xfrm>
                          <a:custGeom>
                            <a:avLst/>
                            <a:gdLst/>
                            <a:ahLst/>
                            <a:cxnLst/>
                            <a:rect l="0" t="0" r="0" b="0"/>
                            <a:pathLst>
                              <a:path h="71628">
                                <a:moveTo>
                                  <a:pt x="0" y="0"/>
                                </a:moveTo>
                                <a:lnTo>
                                  <a:pt x="0" y="71628"/>
                                </a:lnTo>
                              </a:path>
                            </a:pathLst>
                          </a:custGeom>
                          <a:ln w="14935" cap="rnd">
                            <a:round/>
                          </a:ln>
                        </wps:spPr>
                        <wps:style>
                          <a:lnRef idx="1">
                            <a:srgbClr val="ED1C24"/>
                          </a:lnRef>
                          <a:fillRef idx="0">
                            <a:srgbClr val="000000">
                              <a:alpha val="0"/>
                            </a:srgbClr>
                          </a:fillRef>
                          <a:effectRef idx="0">
                            <a:scrgbClr r="0" g="0" b="0"/>
                          </a:effectRef>
                          <a:fontRef idx="none"/>
                        </wps:style>
                        <wps:bodyPr/>
                      </wps:wsp>
                      <wps:wsp>
                        <wps:cNvPr id="1225" name="Shape 1225"/>
                        <wps:cNvSpPr/>
                        <wps:spPr>
                          <a:xfrm>
                            <a:off x="835152" y="401320"/>
                            <a:ext cx="16129" cy="0"/>
                          </a:xfrm>
                          <a:custGeom>
                            <a:avLst/>
                            <a:gdLst/>
                            <a:ahLst/>
                            <a:cxnLst/>
                            <a:rect l="0" t="0" r="0" b="0"/>
                            <a:pathLst>
                              <a:path w="16129">
                                <a:moveTo>
                                  <a:pt x="4191" y="0"/>
                                </a:moveTo>
                                <a:lnTo>
                                  <a:pt x="0" y="0"/>
                                </a:lnTo>
                                <a:lnTo>
                                  <a:pt x="16129" y="0"/>
                                </a:lnTo>
                              </a:path>
                            </a:pathLst>
                          </a:custGeom>
                          <a:ln w="14935" cap="rnd">
                            <a:round/>
                          </a:ln>
                        </wps:spPr>
                        <wps:style>
                          <a:lnRef idx="1">
                            <a:srgbClr val="ED1C24"/>
                          </a:lnRef>
                          <a:fillRef idx="0">
                            <a:srgbClr val="000000">
                              <a:alpha val="0"/>
                            </a:srgbClr>
                          </a:fillRef>
                          <a:effectRef idx="0">
                            <a:scrgbClr r="0" g="0" b="0"/>
                          </a:effectRef>
                          <a:fontRef idx="none"/>
                        </wps:style>
                        <wps:bodyPr/>
                      </wps:wsp>
                      <wps:wsp>
                        <wps:cNvPr id="1226" name="Shape 1226"/>
                        <wps:cNvSpPr/>
                        <wps:spPr>
                          <a:xfrm>
                            <a:off x="719963" y="353568"/>
                            <a:ext cx="79502" cy="75819"/>
                          </a:xfrm>
                          <a:custGeom>
                            <a:avLst/>
                            <a:gdLst/>
                            <a:ahLst/>
                            <a:cxnLst/>
                            <a:rect l="0" t="0" r="0" b="0"/>
                            <a:pathLst>
                              <a:path w="79502" h="75819">
                                <a:moveTo>
                                  <a:pt x="0" y="20065"/>
                                </a:moveTo>
                                <a:lnTo>
                                  <a:pt x="43815" y="20065"/>
                                </a:lnTo>
                                <a:lnTo>
                                  <a:pt x="43815" y="27939"/>
                                </a:lnTo>
                                <a:lnTo>
                                  <a:pt x="47752" y="27939"/>
                                </a:lnTo>
                                <a:lnTo>
                                  <a:pt x="47752" y="67563"/>
                                </a:lnTo>
                                <a:lnTo>
                                  <a:pt x="43815" y="67563"/>
                                </a:lnTo>
                                <a:lnTo>
                                  <a:pt x="43815" y="71882"/>
                                </a:lnTo>
                                <a:lnTo>
                                  <a:pt x="39878" y="71882"/>
                                </a:lnTo>
                                <a:lnTo>
                                  <a:pt x="35560" y="75819"/>
                                </a:lnTo>
                                <a:lnTo>
                                  <a:pt x="31623" y="75819"/>
                                </a:lnTo>
                                <a:lnTo>
                                  <a:pt x="31623" y="56007"/>
                                </a:lnTo>
                                <a:lnTo>
                                  <a:pt x="35560" y="56007"/>
                                </a:lnTo>
                                <a:lnTo>
                                  <a:pt x="35560" y="51815"/>
                                </a:lnTo>
                                <a:lnTo>
                                  <a:pt x="39878" y="51815"/>
                                </a:lnTo>
                                <a:lnTo>
                                  <a:pt x="39878" y="47751"/>
                                </a:lnTo>
                                <a:lnTo>
                                  <a:pt x="43815" y="47751"/>
                                </a:lnTo>
                                <a:lnTo>
                                  <a:pt x="43815" y="36195"/>
                                </a:lnTo>
                                <a:lnTo>
                                  <a:pt x="47752" y="36195"/>
                                </a:lnTo>
                                <a:lnTo>
                                  <a:pt x="47752" y="32003"/>
                                </a:lnTo>
                                <a:lnTo>
                                  <a:pt x="51435" y="32003"/>
                                </a:lnTo>
                                <a:lnTo>
                                  <a:pt x="51435" y="27939"/>
                                </a:lnTo>
                                <a:lnTo>
                                  <a:pt x="55753" y="27939"/>
                                </a:lnTo>
                                <a:lnTo>
                                  <a:pt x="55753" y="24002"/>
                                </a:lnTo>
                                <a:lnTo>
                                  <a:pt x="59690" y="24002"/>
                                </a:lnTo>
                                <a:lnTo>
                                  <a:pt x="59690" y="16128"/>
                                </a:lnTo>
                                <a:lnTo>
                                  <a:pt x="63627" y="16128"/>
                                </a:lnTo>
                                <a:lnTo>
                                  <a:pt x="63627" y="12192"/>
                                </a:lnTo>
                                <a:lnTo>
                                  <a:pt x="67564" y="12192"/>
                                </a:lnTo>
                                <a:lnTo>
                                  <a:pt x="67564" y="8127"/>
                                </a:lnTo>
                                <a:lnTo>
                                  <a:pt x="71628" y="8127"/>
                                </a:lnTo>
                                <a:lnTo>
                                  <a:pt x="71628" y="4190"/>
                                </a:lnTo>
                                <a:lnTo>
                                  <a:pt x="75565" y="4190"/>
                                </a:lnTo>
                                <a:lnTo>
                                  <a:pt x="75565" y="0"/>
                                </a:lnTo>
                                <a:lnTo>
                                  <a:pt x="79502" y="0"/>
                                </a:lnTo>
                              </a:path>
                            </a:pathLst>
                          </a:custGeom>
                          <a:ln w="14935" cap="rnd">
                            <a:round/>
                          </a:ln>
                        </wps:spPr>
                        <wps:style>
                          <a:lnRef idx="1">
                            <a:srgbClr val="ED1C24"/>
                          </a:lnRef>
                          <a:fillRef idx="0">
                            <a:srgbClr val="000000">
                              <a:alpha val="0"/>
                            </a:srgbClr>
                          </a:fillRef>
                          <a:effectRef idx="0">
                            <a:scrgbClr r="0" g="0" b="0"/>
                          </a:effectRef>
                          <a:fontRef idx="none"/>
                        </wps:style>
                        <wps:bodyPr/>
                      </wps:wsp>
                      <wps:wsp>
                        <wps:cNvPr id="1227" name="Shape 1227"/>
                        <wps:cNvSpPr/>
                        <wps:spPr>
                          <a:xfrm>
                            <a:off x="775716" y="469011"/>
                            <a:ext cx="87503" cy="19812"/>
                          </a:xfrm>
                          <a:custGeom>
                            <a:avLst/>
                            <a:gdLst/>
                            <a:ahLst/>
                            <a:cxnLst/>
                            <a:rect l="0" t="0" r="0" b="0"/>
                            <a:pathLst>
                              <a:path w="87503" h="19812">
                                <a:moveTo>
                                  <a:pt x="0" y="19812"/>
                                </a:moveTo>
                                <a:lnTo>
                                  <a:pt x="23749" y="19812"/>
                                </a:lnTo>
                                <a:lnTo>
                                  <a:pt x="23749" y="16129"/>
                                </a:lnTo>
                                <a:lnTo>
                                  <a:pt x="63627" y="16129"/>
                                </a:lnTo>
                                <a:lnTo>
                                  <a:pt x="63627" y="12192"/>
                                </a:lnTo>
                                <a:lnTo>
                                  <a:pt x="71628" y="12192"/>
                                </a:lnTo>
                                <a:lnTo>
                                  <a:pt x="71628" y="8001"/>
                                </a:lnTo>
                                <a:lnTo>
                                  <a:pt x="79502" y="8001"/>
                                </a:lnTo>
                                <a:lnTo>
                                  <a:pt x="79502" y="3937"/>
                                </a:lnTo>
                                <a:lnTo>
                                  <a:pt x="83439" y="3937"/>
                                </a:lnTo>
                                <a:lnTo>
                                  <a:pt x="83439" y="0"/>
                                </a:lnTo>
                                <a:lnTo>
                                  <a:pt x="87503" y="0"/>
                                </a:lnTo>
                              </a:path>
                            </a:pathLst>
                          </a:custGeom>
                          <a:ln w="14935" cap="rnd">
                            <a:round/>
                          </a:ln>
                        </wps:spPr>
                        <wps:style>
                          <a:lnRef idx="1">
                            <a:srgbClr val="ED1C24"/>
                          </a:lnRef>
                          <a:fillRef idx="0">
                            <a:srgbClr val="000000">
                              <a:alpha val="0"/>
                            </a:srgbClr>
                          </a:fillRef>
                          <a:effectRef idx="0">
                            <a:scrgbClr r="0" g="0" b="0"/>
                          </a:effectRef>
                          <a:fontRef idx="none"/>
                        </wps:style>
                        <wps:bodyPr/>
                      </wps:wsp>
                      <wps:wsp>
                        <wps:cNvPr id="1228" name="Shape 1228"/>
                        <wps:cNvSpPr/>
                        <wps:spPr>
                          <a:xfrm>
                            <a:off x="751586" y="477012"/>
                            <a:ext cx="175260" cy="11811"/>
                          </a:xfrm>
                          <a:custGeom>
                            <a:avLst/>
                            <a:gdLst/>
                            <a:ahLst/>
                            <a:cxnLst/>
                            <a:rect l="0" t="0" r="0" b="0"/>
                            <a:pathLst>
                              <a:path w="175260" h="11811">
                                <a:moveTo>
                                  <a:pt x="0" y="11811"/>
                                </a:moveTo>
                                <a:lnTo>
                                  <a:pt x="40005" y="11811"/>
                                </a:lnTo>
                                <a:lnTo>
                                  <a:pt x="40005" y="8128"/>
                                </a:lnTo>
                                <a:lnTo>
                                  <a:pt x="71628" y="8128"/>
                                </a:lnTo>
                                <a:lnTo>
                                  <a:pt x="75946" y="4191"/>
                                </a:lnTo>
                                <a:lnTo>
                                  <a:pt x="91440" y="4191"/>
                                </a:lnTo>
                                <a:lnTo>
                                  <a:pt x="91440" y="0"/>
                                </a:lnTo>
                                <a:lnTo>
                                  <a:pt x="175260" y="0"/>
                                </a:lnTo>
                              </a:path>
                            </a:pathLst>
                          </a:custGeom>
                          <a:ln w="14935" cap="rnd">
                            <a:round/>
                          </a:ln>
                        </wps:spPr>
                        <wps:style>
                          <a:lnRef idx="1">
                            <a:srgbClr val="ED1C24"/>
                          </a:lnRef>
                          <a:fillRef idx="0">
                            <a:srgbClr val="000000">
                              <a:alpha val="0"/>
                            </a:srgbClr>
                          </a:fillRef>
                          <a:effectRef idx="0">
                            <a:scrgbClr r="0" g="0" b="0"/>
                          </a:effectRef>
                          <a:fontRef idx="none"/>
                        </wps:style>
                        <wps:bodyPr/>
                      </wps:wsp>
                      <wps:wsp>
                        <wps:cNvPr id="1229" name="Shape 1229"/>
                        <wps:cNvSpPr/>
                        <wps:spPr>
                          <a:xfrm>
                            <a:off x="827532" y="512953"/>
                            <a:ext cx="79502" cy="75565"/>
                          </a:xfrm>
                          <a:custGeom>
                            <a:avLst/>
                            <a:gdLst/>
                            <a:ahLst/>
                            <a:cxnLst/>
                            <a:rect l="0" t="0" r="0" b="0"/>
                            <a:pathLst>
                              <a:path w="79502" h="75565">
                                <a:moveTo>
                                  <a:pt x="0" y="11811"/>
                                </a:moveTo>
                                <a:lnTo>
                                  <a:pt x="0" y="7874"/>
                                </a:lnTo>
                                <a:lnTo>
                                  <a:pt x="7620" y="7874"/>
                                </a:lnTo>
                                <a:lnTo>
                                  <a:pt x="11811" y="3937"/>
                                </a:lnTo>
                                <a:lnTo>
                                  <a:pt x="19812" y="3937"/>
                                </a:lnTo>
                                <a:lnTo>
                                  <a:pt x="19812" y="0"/>
                                </a:lnTo>
                                <a:lnTo>
                                  <a:pt x="31623" y="0"/>
                                </a:lnTo>
                                <a:lnTo>
                                  <a:pt x="31623" y="67691"/>
                                </a:lnTo>
                                <a:lnTo>
                                  <a:pt x="27686" y="67691"/>
                                </a:lnTo>
                                <a:lnTo>
                                  <a:pt x="27686" y="71628"/>
                                </a:lnTo>
                                <a:lnTo>
                                  <a:pt x="23749" y="71628"/>
                                </a:lnTo>
                                <a:lnTo>
                                  <a:pt x="23749" y="75565"/>
                                </a:lnTo>
                                <a:lnTo>
                                  <a:pt x="15494" y="75565"/>
                                </a:lnTo>
                                <a:lnTo>
                                  <a:pt x="15494" y="67691"/>
                                </a:lnTo>
                                <a:lnTo>
                                  <a:pt x="19812" y="67691"/>
                                </a:lnTo>
                                <a:lnTo>
                                  <a:pt x="19812" y="63627"/>
                                </a:lnTo>
                                <a:lnTo>
                                  <a:pt x="23749" y="63627"/>
                                </a:lnTo>
                                <a:lnTo>
                                  <a:pt x="23749" y="59690"/>
                                </a:lnTo>
                                <a:lnTo>
                                  <a:pt x="27686" y="59690"/>
                                </a:lnTo>
                                <a:lnTo>
                                  <a:pt x="27686" y="55753"/>
                                </a:lnTo>
                                <a:lnTo>
                                  <a:pt x="35687" y="55753"/>
                                </a:lnTo>
                                <a:lnTo>
                                  <a:pt x="39624" y="51435"/>
                                </a:lnTo>
                                <a:lnTo>
                                  <a:pt x="59436" y="51435"/>
                                </a:lnTo>
                                <a:lnTo>
                                  <a:pt x="59436" y="55753"/>
                                </a:lnTo>
                                <a:lnTo>
                                  <a:pt x="67310" y="55753"/>
                                </a:lnTo>
                                <a:lnTo>
                                  <a:pt x="67310" y="59690"/>
                                </a:lnTo>
                                <a:lnTo>
                                  <a:pt x="79502" y="59690"/>
                                </a:lnTo>
                              </a:path>
                            </a:pathLst>
                          </a:custGeom>
                          <a:ln w="14935" cap="rnd">
                            <a:round/>
                          </a:ln>
                        </wps:spPr>
                        <wps:style>
                          <a:lnRef idx="1">
                            <a:srgbClr val="ED1C24"/>
                          </a:lnRef>
                          <a:fillRef idx="0">
                            <a:srgbClr val="000000">
                              <a:alpha val="0"/>
                            </a:srgbClr>
                          </a:fillRef>
                          <a:effectRef idx="0">
                            <a:scrgbClr r="0" g="0" b="0"/>
                          </a:effectRef>
                          <a:fontRef idx="none"/>
                        </wps:style>
                        <wps:bodyPr/>
                      </wps:wsp>
                      <wps:wsp>
                        <wps:cNvPr id="1230" name="Shape 1230"/>
                        <wps:cNvSpPr/>
                        <wps:spPr>
                          <a:xfrm>
                            <a:off x="978408" y="413512"/>
                            <a:ext cx="107315" cy="111252"/>
                          </a:xfrm>
                          <a:custGeom>
                            <a:avLst/>
                            <a:gdLst/>
                            <a:ahLst/>
                            <a:cxnLst/>
                            <a:rect l="0" t="0" r="0" b="0"/>
                            <a:pathLst>
                              <a:path w="107315" h="111252">
                                <a:moveTo>
                                  <a:pt x="16129" y="11938"/>
                                </a:moveTo>
                                <a:lnTo>
                                  <a:pt x="16129" y="35687"/>
                                </a:lnTo>
                                <a:lnTo>
                                  <a:pt x="11811" y="35687"/>
                                </a:lnTo>
                                <a:lnTo>
                                  <a:pt x="11811" y="43688"/>
                                </a:lnTo>
                                <a:lnTo>
                                  <a:pt x="8255" y="43688"/>
                                </a:lnTo>
                                <a:lnTo>
                                  <a:pt x="8255" y="67691"/>
                                </a:lnTo>
                                <a:lnTo>
                                  <a:pt x="3937" y="67691"/>
                                </a:lnTo>
                                <a:lnTo>
                                  <a:pt x="3937" y="87503"/>
                                </a:lnTo>
                                <a:lnTo>
                                  <a:pt x="0" y="91440"/>
                                </a:lnTo>
                                <a:lnTo>
                                  <a:pt x="0" y="111252"/>
                                </a:lnTo>
                                <a:lnTo>
                                  <a:pt x="0" y="75311"/>
                                </a:lnTo>
                                <a:lnTo>
                                  <a:pt x="3937" y="71628"/>
                                </a:lnTo>
                                <a:lnTo>
                                  <a:pt x="3937" y="47879"/>
                                </a:lnTo>
                                <a:lnTo>
                                  <a:pt x="8255" y="47879"/>
                                </a:lnTo>
                                <a:lnTo>
                                  <a:pt x="8255" y="39624"/>
                                </a:lnTo>
                                <a:lnTo>
                                  <a:pt x="11811" y="39624"/>
                                </a:lnTo>
                                <a:lnTo>
                                  <a:pt x="11811" y="27813"/>
                                </a:lnTo>
                                <a:lnTo>
                                  <a:pt x="16129" y="27813"/>
                                </a:lnTo>
                                <a:lnTo>
                                  <a:pt x="16129" y="19812"/>
                                </a:lnTo>
                                <a:lnTo>
                                  <a:pt x="19812" y="19812"/>
                                </a:lnTo>
                                <a:lnTo>
                                  <a:pt x="19812" y="15875"/>
                                </a:lnTo>
                                <a:lnTo>
                                  <a:pt x="24003" y="15875"/>
                                </a:lnTo>
                                <a:lnTo>
                                  <a:pt x="28067" y="11938"/>
                                </a:lnTo>
                                <a:lnTo>
                                  <a:pt x="39878" y="11938"/>
                                </a:lnTo>
                                <a:lnTo>
                                  <a:pt x="39878" y="23876"/>
                                </a:lnTo>
                                <a:lnTo>
                                  <a:pt x="43815" y="23876"/>
                                </a:lnTo>
                                <a:lnTo>
                                  <a:pt x="43815" y="51562"/>
                                </a:lnTo>
                                <a:lnTo>
                                  <a:pt x="47879" y="51562"/>
                                </a:lnTo>
                                <a:lnTo>
                                  <a:pt x="47879" y="59436"/>
                                </a:lnTo>
                                <a:lnTo>
                                  <a:pt x="67691" y="59436"/>
                                </a:lnTo>
                                <a:lnTo>
                                  <a:pt x="67691" y="55499"/>
                                </a:lnTo>
                                <a:lnTo>
                                  <a:pt x="71628" y="51562"/>
                                </a:lnTo>
                                <a:lnTo>
                                  <a:pt x="71628" y="47879"/>
                                </a:lnTo>
                                <a:lnTo>
                                  <a:pt x="75565" y="47879"/>
                                </a:lnTo>
                                <a:lnTo>
                                  <a:pt x="75565" y="35687"/>
                                </a:lnTo>
                                <a:lnTo>
                                  <a:pt x="79883" y="31750"/>
                                </a:lnTo>
                                <a:lnTo>
                                  <a:pt x="79883" y="19812"/>
                                </a:lnTo>
                                <a:lnTo>
                                  <a:pt x="83820" y="19812"/>
                                </a:lnTo>
                                <a:lnTo>
                                  <a:pt x="83820" y="15875"/>
                                </a:lnTo>
                                <a:lnTo>
                                  <a:pt x="87503" y="11938"/>
                                </a:lnTo>
                                <a:lnTo>
                                  <a:pt x="91440" y="7620"/>
                                </a:lnTo>
                                <a:lnTo>
                                  <a:pt x="95631" y="7620"/>
                                </a:lnTo>
                                <a:lnTo>
                                  <a:pt x="95631" y="4064"/>
                                </a:lnTo>
                                <a:lnTo>
                                  <a:pt x="99695" y="4064"/>
                                </a:lnTo>
                                <a:lnTo>
                                  <a:pt x="99695" y="0"/>
                                </a:lnTo>
                                <a:lnTo>
                                  <a:pt x="103632" y="0"/>
                                </a:lnTo>
                                <a:lnTo>
                                  <a:pt x="103632" y="11938"/>
                                </a:lnTo>
                                <a:lnTo>
                                  <a:pt x="107315" y="11938"/>
                                </a:lnTo>
                                <a:lnTo>
                                  <a:pt x="107315" y="95504"/>
                                </a:lnTo>
                              </a:path>
                            </a:pathLst>
                          </a:custGeom>
                          <a:ln w="14935" cap="rnd">
                            <a:round/>
                          </a:ln>
                        </wps:spPr>
                        <wps:style>
                          <a:lnRef idx="1">
                            <a:srgbClr val="ED1C24"/>
                          </a:lnRef>
                          <a:fillRef idx="0">
                            <a:srgbClr val="000000">
                              <a:alpha val="0"/>
                            </a:srgbClr>
                          </a:fillRef>
                          <a:effectRef idx="0">
                            <a:scrgbClr r="0" g="0" b="0"/>
                          </a:effectRef>
                          <a:fontRef idx="none"/>
                        </wps:style>
                        <wps:bodyPr/>
                      </wps:wsp>
                      <wps:wsp>
                        <wps:cNvPr id="1231" name="Shape 1231"/>
                        <wps:cNvSpPr/>
                        <wps:spPr>
                          <a:xfrm>
                            <a:off x="1129538" y="461391"/>
                            <a:ext cx="40005" cy="107315"/>
                          </a:xfrm>
                          <a:custGeom>
                            <a:avLst/>
                            <a:gdLst/>
                            <a:ahLst/>
                            <a:cxnLst/>
                            <a:rect l="0" t="0" r="0" b="0"/>
                            <a:pathLst>
                              <a:path w="40005" h="107315">
                                <a:moveTo>
                                  <a:pt x="11938" y="47625"/>
                                </a:moveTo>
                                <a:lnTo>
                                  <a:pt x="8001" y="47625"/>
                                </a:lnTo>
                                <a:lnTo>
                                  <a:pt x="8001" y="39624"/>
                                </a:lnTo>
                                <a:lnTo>
                                  <a:pt x="3937" y="39624"/>
                                </a:lnTo>
                                <a:lnTo>
                                  <a:pt x="3937" y="31369"/>
                                </a:lnTo>
                                <a:lnTo>
                                  <a:pt x="0" y="31369"/>
                                </a:lnTo>
                                <a:lnTo>
                                  <a:pt x="0" y="11557"/>
                                </a:lnTo>
                                <a:lnTo>
                                  <a:pt x="8001" y="11557"/>
                                </a:lnTo>
                                <a:lnTo>
                                  <a:pt x="8001" y="7620"/>
                                </a:lnTo>
                                <a:lnTo>
                                  <a:pt x="11938" y="3683"/>
                                </a:lnTo>
                                <a:lnTo>
                                  <a:pt x="20193" y="3683"/>
                                </a:lnTo>
                                <a:lnTo>
                                  <a:pt x="20193" y="0"/>
                                </a:lnTo>
                                <a:lnTo>
                                  <a:pt x="35941" y="0"/>
                                </a:lnTo>
                                <a:lnTo>
                                  <a:pt x="35941" y="59436"/>
                                </a:lnTo>
                                <a:lnTo>
                                  <a:pt x="31750" y="59436"/>
                                </a:lnTo>
                                <a:lnTo>
                                  <a:pt x="31750" y="63373"/>
                                </a:lnTo>
                                <a:lnTo>
                                  <a:pt x="28067" y="63373"/>
                                </a:lnTo>
                                <a:lnTo>
                                  <a:pt x="28067" y="67690"/>
                                </a:lnTo>
                                <a:lnTo>
                                  <a:pt x="24130" y="67690"/>
                                </a:lnTo>
                                <a:lnTo>
                                  <a:pt x="24130" y="75311"/>
                                </a:lnTo>
                                <a:lnTo>
                                  <a:pt x="20193" y="75311"/>
                                </a:lnTo>
                                <a:lnTo>
                                  <a:pt x="20193" y="79248"/>
                                </a:lnTo>
                                <a:lnTo>
                                  <a:pt x="16129" y="79248"/>
                                </a:lnTo>
                                <a:lnTo>
                                  <a:pt x="16129" y="95377"/>
                                </a:lnTo>
                                <a:lnTo>
                                  <a:pt x="11938" y="95377"/>
                                </a:lnTo>
                                <a:lnTo>
                                  <a:pt x="11938" y="107315"/>
                                </a:lnTo>
                                <a:lnTo>
                                  <a:pt x="28067" y="107315"/>
                                </a:lnTo>
                                <a:lnTo>
                                  <a:pt x="28067" y="102997"/>
                                </a:lnTo>
                                <a:lnTo>
                                  <a:pt x="31750" y="102997"/>
                                </a:lnTo>
                                <a:lnTo>
                                  <a:pt x="31750" y="99060"/>
                                </a:lnTo>
                                <a:lnTo>
                                  <a:pt x="35941" y="99060"/>
                                </a:lnTo>
                                <a:lnTo>
                                  <a:pt x="35941" y="95377"/>
                                </a:lnTo>
                                <a:lnTo>
                                  <a:pt x="40005" y="95377"/>
                                </a:lnTo>
                                <a:lnTo>
                                  <a:pt x="40005" y="51562"/>
                                </a:lnTo>
                                <a:lnTo>
                                  <a:pt x="31750" y="51562"/>
                                </a:lnTo>
                                <a:lnTo>
                                  <a:pt x="31750" y="47625"/>
                                </a:lnTo>
                                <a:lnTo>
                                  <a:pt x="20193" y="47625"/>
                                </a:lnTo>
                              </a:path>
                            </a:pathLst>
                          </a:custGeom>
                          <a:ln w="14935" cap="rnd">
                            <a:round/>
                          </a:ln>
                        </wps:spPr>
                        <wps:style>
                          <a:lnRef idx="1">
                            <a:srgbClr val="ED1C24"/>
                          </a:lnRef>
                          <a:fillRef idx="0">
                            <a:srgbClr val="000000">
                              <a:alpha val="0"/>
                            </a:srgbClr>
                          </a:fillRef>
                          <a:effectRef idx="0">
                            <a:scrgbClr r="0" g="0" b="0"/>
                          </a:effectRef>
                          <a:fontRef idx="none"/>
                        </wps:style>
                        <wps:bodyPr/>
                      </wps:wsp>
                      <wps:wsp>
                        <wps:cNvPr id="1232" name="Shape 1232"/>
                        <wps:cNvSpPr/>
                        <wps:spPr>
                          <a:xfrm>
                            <a:off x="1209167" y="385572"/>
                            <a:ext cx="87376" cy="59690"/>
                          </a:xfrm>
                          <a:custGeom>
                            <a:avLst/>
                            <a:gdLst/>
                            <a:ahLst/>
                            <a:cxnLst/>
                            <a:rect l="0" t="0" r="0" b="0"/>
                            <a:pathLst>
                              <a:path w="87376" h="59690">
                                <a:moveTo>
                                  <a:pt x="4191" y="15748"/>
                                </a:moveTo>
                                <a:lnTo>
                                  <a:pt x="0" y="15748"/>
                                </a:lnTo>
                                <a:lnTo>
                                  <a:pt x="0" y="7874"/>
                                </a:lnTo>
                                <a:lnTo>
                                  <a:pt x="4191" y="7874"/>
                                </a:lnTo>
                                <a:lnTo>
                                  <a:pt x="4191" y="4191"/>
                                </a:lnTo>
                                <a:lnTo>
                                  <a:pt x="12192" y="4191"/>
                                </a:lnTo>
                                <a:lnTo>
                                  <a:pt x="12192" y="0"/>
                                </a:lnTo>
                                <a:lnTo>
                                  <a:pt x="39878" y="0"/>
                                </a:lnTo>
                                <a:lnTo>
                                  <a:pt x="39878" y="4191"/>
                                </a:lnTo>
                                <a:lnTo>
                                  <a:pt x="43815" y="4191"/>
                                </a:lnTo>
                                <a:lnTo>
                                  <a:pt x="43815" y="35560"/>
                                </a:lnTo>
                                <a:lnTo>
                                  <a:pt x="39878" y="35560"/>
                                </a:lnTo>
                                <a:lnTo>
                                  <a:pt x="39878" y="39878"/>
                                </a:lnTo>
                                <a:lnTo>
                                  <a:pt x="35941" y="43815"/>
                                </a:lnTo>
                                <a:lnTo>
                                  <a:pt x="32004" y="47752"/>
                                </a:lnTo>
                                <a:lnTo>
                                  <a:pt x="27940" y="51816"/>
                                </a:lnTo>
                                <a:lnTo>
                                  <a:pt x="24003" y="51816"/>
                                </a:lnTo>
                                <a:lnTo>
                                  <a:pt x="24003" y="59690"/>
                                </a:lnTo>
                                <a:lnTo>
                                  <a:pt x="19812" y="59690"/>
                                </a:lnTo>
                                <a:lnTo>
                                  <a:pt x="19812" y="55753"/>
                                </a:lnTo>
                                <a:lnTo>
                                  <a:pt x="63627" y="55753"/>
                                </a:lnTo>
                                <a:lnTo>
                                  <a:pt x="63627" y="59690"/>
                                </a:lnTo>
                                <a:lnTo>
                                  <a:pt x="87376" y="59690"/>
                                </a:lnTo>
                                <a:lnTo>
                                  <a:pt x="87376" y="55753"/>
                                </a:lnTo>
                              </a:path>
                            </a:pathLst>
                          </a:custGeom>
                          <a:ln w="14935" cap="rnd">
                            <a:round/>
                          </a:ln>
                        </wps:spPr>
                        <wps:style>
                          <a:lnRef idx="1">
                            <a:srgbClr val="ED1C24"/>
                          </a:lnRef>
                          <a:fillRef idx="0">
                            <a:srgbClr val="000000">
                              <a:alpha val="0"/>
                            </a:srgbClr>
                          </a:fillRef>
                          <a:effectRef idx="0">
                            <a:scrgbClr r="0" g="0" b="0"/>
                          </a:effectRef>
                          <a:fontRef idx="none"/>
                        </wps:style>
                        <wps:bodyPr/>
                      </wps:wsp>
                      <wps:wsp>
                        <wps:cNvPr id="1233" name="Shape 1233"/>
                        <wps:cNvSpPr/>
                        <wps:spPr>
                          <a:xfrm>
                            <a:off x="1360297" y="313944"/>
                            <a:ext cx="27686" cy="187071"/>
                          </a:xfrm>
                          <a:custGeom>
                            <a:avLst/>
                            <a:gdLst/>
                            <a:ahLst/>
                            <a:cxnLst/>
                            <a:rect l="0" t="0" r="0" b="0"/>
                            <a:pathLst>
                              <a:path w="27686" h="187071">
                                <a:moveTo>
                                  <a:pt x="0" y="0"/>
                                </a:moveTo>
                                <a:lnTo>
                                  <a:pt x="3937" y="0"/>
                                </a:lnTo>
                                <a:lnTo>
                                  <a:pt x="7874" y="4190"/>
                                </a:lnTo>
                                <a:lnTo>
                                  <a:pt x="12192" y="4190"/>
                                </a:lnTo>
                                <a:lnTo>
                                  <a:pt x="12192" y="8127"/>
                                </a:lnTo>
                                <a:lnTo>
                                  <a:pt x="16129" y="8127"/>
                                </a:lnTo>
                                <a:lnTo>
                                  <a:pt x="19812" y="11811"/>
                                </a:lnTo>
                                <a:lnTo>
                                  <a:pt x="19812" y="19812"/>
                                </a:lnTo>
                                <a:lnTo>
                                  <a:pt x="24130" y="24002"/>
                                </a:lnTo>
                                <a:lnTo>
                                  <a:pt x="24130" y="63626"/>
                                </a:lnTo>
                                <a:lnTo>
                                  <a:pt x="27686" y="67563"/>
                                </a:lnTo>
                                <a:lnTo>
                                  <a:pt x="27686" y="123444"/>
                                </a:lnTo>
                                <a:lnTo>
                                  <a:pt x="24130" y="127381"/>
                                </a:lnTo>
                                <a:lnTo>
                                  <a:pt x="24130" y="147447"/>
                                </a:lnTo>
                                <a:lnTo>
                                  <a:pt x="19812" y="147447"/>
                                </a:lnTo>
                                <a:lnTo>
                                  <a:pt x="19812" y="159003"/>
                                </a:lnTo>
                                <a:lnTo>
                                  <a:pt x="16129" y="159003"/>
                                </a:lnTo>
                                <a:lnTo>
                                  <a:pt x="16129" y="167259"/>
                                </a:lnTo>
                                <a:lnTo>
                                  <a:pt x="12192" y="167259"/>
                                </a:lnTo>
                                <a:lnTo>
                                  <a:pt x="12192" y="171196"/>
                                </a:lnTo>
                                <a:lnTo>
                                  <a:pt x="7874" y="171196"/>
                                </a:lnTo>
                                <a:lnTo>
                                  <a:pt x="7874" y="174878"/>
                                </a:lnTo>
                                <a:lnTo>
                                  <a:pt x="3937" y="178815"/>
                                </a:lnTo>
                                <a:lnTo>
                                  <a:pt x="3937" y="187071"/>
                                </a:lnTo>
                              </a:path>
                            </a:pathLst>
                          </a:custGeom>
                          <a:ln w="14935" cap="rnd">
                            <a:round/>
                          </a:ln>
                        </wps:spPr>
                        <wps:style>
                          <a:lnRef idx="1">
                            <a:srgbClr val="ED1C24"/>
                          </a:lnRef>
                          <a:fillRef idx="0">
                            <a:srgbClr val="000000">
                              <a:alpha val="0"/>
                            </a:srgbClr>
                          </a:fillRef>
                          <a:effectRef idx="0">
                            <a:scrgbClr r="0" g="0" b="0"/>
                          </a:effectRef>
                          <a:fontRef idx="none"/>
                        </wps:style>
                        <wps:bodyPr/>
                      </wps:wsp>
                      <wps:wsp>
                        <wps:cNvPr id="1234" name="Shape 1234"/>
                        <wps:cNvSpPr/>
                        <wps:spPr>
                          <a:xfrm>
                            <a:off x="1491615" y="71628"/>
                            <a:ext cx="35687" cy="71247"/>
                          </a:xfrm>
                          <a:custGeom>
                            <a:avLst/>
                            <a:gdLst/>
                            <a:ahLst/>
                            <a:cxnLst/>
                            <a:rect l="0" t="0" r="0" b="0"/>
                            <a:pathLst>
                              <a:path w="35687" h="71247">
                                <a:moveTo>
                                  <a:pt x="0" y="0"/>
                                </a:moveTo>
                                <a:lnTo>
                                  <a:pt x="8001" y="0"/>
                                </a:lnTo>
                                <a:lnTo>
                                  <a:pt x="11938" y="3556"/>
                                </a:lnTo>
                                <a:lnTo>
                                  <a:pt x="11938" y="55372"/>
                                </a:lnTo>
                                <a:lnTo>
                                  <a:pt x="8001" y="55372"/>
                                </a:lnTo>
                                <a:lnTo>
                                  <a:pt x="8001" y="59436"/>
                                </a:lnTo>
                                <a:lnTo>
                                  <a:pt x="4064" y="59436"/>
                                </a:lnTo>
                                <a:lnTo>
                                  <a:pt x="4064" y="67564"/>
                                </a:lnTo>
                                <a:lnTo>
                                  <a:pt x="0" y="71247"/>
                                </a:lnTo>
                                <a:lnTo>
                                  <a:pt x="0" y="55372"/>
                                </a:lnTo>
                                <a:lnTo>
                                  <a:pt x="8001" y="55372"/>
                                </a:lnTo>
                                <a:lnTo>
                                  <a:pt x="8001" y="47498"/>
                                </a:lnTo>
                                <a:lnTo>
                                  <a:pt x="11938" y="47498"/>
                                </a:lnTo>
                                <a:lnTo>
                                  <a:pt x="15875" y="43561"/>
                                </a:lnTo>
                                <a:lnTo>
                                  <a:pt x="19812" y="43561"/>
                                </a:lnTo>
                                <a:lnTo>
                                  <a:pt x="19812" y="39624"/>
                                </a:lnTo>
                                <a:lnTo>
                                  <a:pt x="23876" y="39624"/>
                                </a:lnTo>
                                <a:lnTo>
                                  <a:pt x="23876" y="35560"/>
                                </a:lnTo>
                                <a:lnTo>
                                  <a:pt x="27813" y="35560"/>
                                </a:lnTo>
                                <a:lnTo>
                                  <a:pt x="27813" y="31623"/>
                                </a:lnTo>
                                <a:lnTo>
                                  <a:pt x="35687" y="23749"/>
                                </a:lnTo>
                              </a:path>
                            </a:pathLst>
                          </a:custGeom>
                          <a:ln w="14935" cap="rnd">
                            <a:round/>
                          </a:ln>
                        </wps:spPr>
                        <wps:style>
                          <a:lnRef idx="1">
                            <a:srgbClr val="ED1C24"/>
                          </a:lnRef>
                          <a:fillRef idx="0">
                            <a:srgbClr val="000000">
                              <a:alpha val="0"/>
                            </a:srgbClr>
                          </a:fillRef>
                          <a:effectRef idx="0">
                            <a:scrgbClr r="0" g="0" b="0"/>
                          </a:effectRef>
                          <a:fontRef idx="none"/>
                        </wps:style>
                        <wps:bodyPr/>
                      </wps:wsp>
                      <wps:wsp>
                        <wps:cNvPr id="1235" name="Shape 1235"/>
                        <wps:cNvSpPr/>
                        <wps:spPr>
                          <a:xfrm>
                            <a:off x="1531620" y="71628"/>
                            <a:ext cx="39624" cy="23749"/>
                          </a:xfrm>
                          <a:custGeom>
                            <a:avLst/>
                            <a:gdLst/>
                            <a:ahLst/>
                            <a:cxnLst/>
                            <a:rect l="0" t="0" r="0" b="0"/>
                            <a:pathLst>
                              <a:path w="39624" h="23749">
                                <a:moveTo>
                                  <a:pt x="0" y="23749"/>
                                </a:moveTo>
                                <a:lnTo>
                                  <a:pt x="15494" y="15748"/>
                                </a:lnTo>
                                <a:lnTo>
                                  <a:pt x="0" y="23749"/>
                                </a:lnTo>
                                <a:lnTo>
                                  <a:pt x="19812" y="11811"/>
                                </a:lnTo>
                                <a:lnTo>
                                  <a:pt x="27686" y="11811"/>
                                </a:lnTo>
                                <a:lnTo>
                                  <a:pt x="27686" y="7620"/>
                                </a:lnTo>
                                <a:lnTo>
                                  <a:pt x="31623" y="7620"/>
                                </a:lnTo>
                                <a:lnTo>
                                  <a:pt x="35687" y="3556"/>
                                </a:lnTo>
                                <a:lnTo>
                                  <a:pt x="39624" y="3556"/>
                                </a:lnTo>
                                <a:lnTo>
                                  <a:pt x="39624" y="0"/>
                                </a:lnTo>
                              </a:path>
                            </a:pathLst>
                          </a:custGeom>
                          <a:ln w="14935" cap="rnd">
                            <a:round/>
                          </a:ln>
                        </wps:spPr>
                        <wps:style>
                          <a:lnRef idx="1">
                            <a:srgbClr val="ED1C24"/>
                          </a:lnRef>
                          <a:fillRef idx="0">
                            <a:srgbClr val="000000">
                              <a:alpha val="0"/>
                            </a:srgbClr>
                          </a:fillRef>
                          <a:effectRef idx="0">
                            <a:scrgbClr r="0" g="0" b="0"/>
                          </a:effectRef>
                          <a:fontRef idx="none"/>
                        </wps:style>
                        <wps:bodyPr/>
                      </wps:wsp>
                      <wps:wsp>
                        <wps:cNvPr id="1236" name="Shape 1236"/>
                        <wps:cNvSpPr/>
                        <wps:spPr>
                          <a:xfrm>
                            <a:off x="1439799" y="167005"/>
                            <a:ext cx="187198" cy="19812"/>
                          </a:xfrm>
                          <a:custGeom>
                            <a:avLst/>
                            <a:gdLst/>
                            <a:ahLst/>
                            <a:cxnLst/>
                            <a:rect l="0" t="0" r="0" b="0"/>
                            <a:pathLst>
                              <a:path w="187198" h="19812">
                                <a:moveTo>
                                  <a:pt x="0" y="19812"/>
                                </a:moveTo>
                                <a:lnTo>
                                  <a:pt x="47879" y="19812"/>
                                </a:lnTo>
                                <a:lnTo>
                                  <a:pt x="47879" y="15875"/>
                                </a:lnTo>
                                <a:lnTo>
                                  <a:pt x="75692" y="15875"/>
                                </a:lnTo>
                                <a:lnTo>
                                  <a:pt x="75692" y="11811"/>
                                </a:lnTo>
                                <a:lnTo>
                                  <a:pt x="91821" y="11811"/>
                                </a:lnTo>
                                <a:lnTo>
                                  <a:pt x="91821" y="7874"/>
                                </a:lnTo>
                                <a:lnTo>
                                  <a:pt x="127508" y="7874"/>
                                </a:lnTo>
                                <a:lnTo>
                                  <a:pt x="135382" y="3683"/>
                                </a:lnTo>
                                <a:lnTo>
                                  <a:pt x="143256" y="3683"/>
                                </a:lnTo>
                                <a:lnTo>
                                  <a:pt x="143256" y="0"/>
                                </a:lnTo>
                                <a:lnTo>
                                  <a:pt x="187198" y="0"/>
                                </a:lnTo>
                              </a:path>
                            </a:pathLst>
                          </a:custGeom>
                          <a:ln w="14935" cap="rnd">
                            <a:round/>
                          </a:ln>
                        </wps:spPr>
                        <wps:style>
                          <a:lnRef idx="1">
                            <a:srgbClr val="ED1C24"/>
                          </a:lnRef>
                          <a:fillRef idx="0">
                            <a:srgbClr val="000000">
                              <a:alpha val="0"/>
                            </a:srgbClr>
                          </a:fillRef>
                          <a:effectRef idx="0">
                            <a:scrgbClr r="0" g="0" b="0"/>
                          </a:effectRef>
                          <a:fontRef idx="none"/>
                        </wps:style>
                        <wps:bodyPr/>
                      </wps:wsp>
                      <wps:wsp>
                        <wps:cNvPr id="1237" name="Shape 1237"/>
                        <wps:cNvSpPr/>
                        <wps:spPr>
                          <a:xfrm>
                            <a:off x="1479804" y="222504"/>
                            <a:ext cx="47498" cy="55752"/>
                          </a:xfrm>
                          <a:custGeom>
                            <a:avLst/>
                            <a:gdLst/>
                            <a:ahLst/>
                            <a:cxnLst/>
                            <a:rect l="0" t="0" r="0" b="0"/>
                            <a:pathLst>
                              <a:path w="47498" h="55752">
                                <a:moveTo>
                                  <a:pt x="0" y="7874"/>
                                </a:moveTo>
                                <a:lnTo>
                                  <a:pt x="0" y="4190"/>
                                </a:lnTo>
                                <a:lnTo>
                                  <a:pt x="11811" y="4190"/>
                                </a:lnTo>
                                <a:lnTo>
                                  <a:pt x="11811" y="7874"/>
                                </a:lnTo>
                                <a:lnTo>
                                  <a:pt x="15875" y="12192"/>
                                </a:lnTo>
                                <a:lnTo>
                                  <a:pt x="15875" y="55752"/>
                                </a:lnTo>
                                <a:lnTo>
                                  <a:pt x="15875" y="32003"/>
                                </a:lnTo>
                                <a:lnTo>
                                  <a:pt x="19812" y="32003"/>
                                </a:lnTo>
                                <a:lnTo>
                                  <a:pt x="19812" y="27940"/>
                                </a:lnTo>
                                <a:lnTo>
                                  <a:pt x="23749" y="24002"/>
                                </a:lnTo>
                                <a:lnTo>
                                  <a:pt x="27686" y="20065"/>
                                </a:lnTo>
                                <a:lnTo>
                                  <a:pt x="27686" y="15748"/>
                                </a:lnTo>
                                <a:lnTo>
                                  <a:pt x="35687" y="15748"/>
                                </a:lnTo>
                                <a:lnTo>
                                  <a:pt x="35687" y="7874"/>
                                </a:lnTo>
                                <a:lnTo>
                                  <a:pt x="39624" y="7874"/>
                                </a:lnTo>
                                <a:lnTo>
                                  <a:pt x="39624" y="4190"/>
                                </a:lnTo>
                                <a:lnTo>
                                  <a:pt x="43561" y="4190"/>
                                </a:lnTo>
                                <a:lnTo>
                                  <a:pt x="43561" y="0"/>
                                </a:lnTo>
                                <a:lnTo>
                                  <a:pt x="47498" y="0"/>
                                </a:lnTo>
                              </a:path>
                            </a:pathLst>
                          </a:custGeom>
                          <a:ln w="14935" cap="rnd">
                            <a:round/>
                          </a:ln>
                        </wps:spPr>
                        <wps:style>
                          <a:lnRef idx="1">
                            <a:srgbClr val="ED1C24"/>
                          </a:lnRef>
                          <a:fillRef idx="0">
                            <a:srgbClr val="000000">
                              <a:alpha val="0"/>
                            </a:srgbClr>
                          </a:fillRef>
                          <a:effectRef idx="0">
                            <a:scrgbClr r="0" g="0" b="0"/>
                          </a:effectRef>
                          <a:fontRef idx="none"/>
                        </wps:style>
                        <wps:bodyPr/>
                      </wps:wsp>
                      <wps:wsp>
                        <wps:cNvPr id="1238" name="Shape 1238"/>
                        <wps:cNvSpPr/>
                        <wps:spPr>
                          <a:xfrm>
                            <a:off x="1547114" y="250444"/>
                            <a:ext cx="35941" cy="4063"/>
                          </a:xfrm>
                          <a:custGeom>
                            <a:avLst/>
                            <a:gdLst/>
                            <a:ahLst/>
                            <a:cxnLst/>
                            <a:rect l="0" t="0" r="0" b="0"/>
                            <a:pathLst>
                              <a:path w="35941" h="4063">
                                <a:moveTo>
                                  <a:pt x="4318" y="4063"/>
                                </a:moveTo>
                                <a:lnTo>
                                  <a:pt x="0" y="4063"/>
                                </a:lnTo>
                                <a:lnTo>
                                  <a:pt x="35941" y="4063"/>
                                </a:lnTo>
                                <a:lnTo>
                                  <a:pt x="35941" y="0"/>
                                </a:lnTo>
                              </a:path>
                            </a:pathLst>
                          </a:custGeom>
                          <a:ln w="14935" cap="rnd">
                            <a:round/>
                          </a:ln>
                        </wps:spPr>
                        <wps:style>
                          <a:lnRef idx="1">
                            <a:srgbClr val="ED1C24"/>
                          </a:lnRef>
                          <a:fillRef idx="0">
                            <a:srgbClr val="000000">
                              <a:alpha val="0"/>
                            </a:srgbClr>
                          </a:fillRef>
                          <a:effectRef idx="0">
                            <a:scrgbClr r="0" g="0" b="0"/>
                          </a:effectRef>
                          <a:fontRef idx="none"/>
                        </wps:style>
                        <wps:bodyPr/>
                      </wps:wsp>
                      <wps:wsp>
                        <wps:cNvPr id="1239" name="Shape 1239"/>
                        <wps:cNvSpPr/>
                        <wps:spPr>
                          <a:xfrm>
                            <a:off x="1610868" y="218440"/>
                            <a:ext cx="0" cy="59817"/>
                          </a:xfrm>
                          <a:custGeom>
                            <a:avLst/>
                            <a:gdLst/>
                            <a:ahLst/>
                            <a:cxnLst/>
                            <a:rect l="0" t="0" r="0" b="0"/>
                            <a:pathLst>
                              <a:path h="59817">
                                <a:moveTo>
                                  <a:pt x="0" y="4064"/>
                                </a:moveTo>
                                <a:lnTo>
                                  <a:pt x="0" y="0"/>
                                </a:lnTo>
                                <a:lnTo>
                                  <a:pt x="0" y="59817"/>
                                </a:lnTo>
                              </a:path>
                            </a:pathLst>
                          </a:custGeom>
                          <a:ln w="14935" cap="rnd">
                            <a:round/>
                          </a:ln>
                        </wps:spPr>
                        <wps:style>
                          <a:lnRef idx="1">
                            <a:srgbClr val="ED1C24"/>
                          </a:lnRef>
                          <a:fillRef idx="0">
                            <a:srgbClr val="000000">
                              <a:alpha val="0"/>
                            </a:srgbClr>
                          </a:fillRef>
                          <a:effectRef idx="0">
                            <a:scrgbClr r="0" g="0" b="0"/>
                          </a:effectRef>
                          <a:fontRef idx="none"/>
                        </wps:style>
                        <wps:bodyPr/>
                      </wps:wsp>
                      <wps:wsp>
                        <wps:cNvPr id="1240" name="Shape 1240"/>
                        <wps:cNvSpPr/>
                        <wps:spPr>
                          <a:xfrm>
                            <a:off x="1722374" y="318135"/>
                            <a:ext cx="27813" cy="0"/>
                          </a:xfrm>
                          <a:custGeom>
                            <a:avLst/>
                            <a:gdLst/>
                            <a:ahLst/>
                            <a:cxnLst/>
                            <a:rect l="0" t="0" r="0" b="0"/>
                            <a:pathLst>
                              <a:path w="27813">
                                <a:moveTo>
                                  <a:pt x="0" y="0"/>
                                </a:moveTo>
                                <a:lnTo>
                                  <a:pt x="27813" y="0"/>
                                </a:lnTo>
                              </a:path>
                            </a:pathLst>
                          </a:custGeom>
                          <a:ln w="14935" cap="rnd">
                            <a:round/>
                          </a:ln>
                        </wps:spPr>
                        <wps:style>
                          <a:lnRef idx="1">
                            <a:srgbClr val="ED1C24"/>
                          </a:lnRef>
                          <a:fillRef idx="0">
                            <a:srgbClr val="000000">
                              <a:alpha val="0"/>
                            </a:srgbClr>
                          </a:fillRef>
                          <a:effectRef idx="0">
                            <a:scrgbClr r="0" g="0" b="0"/>
                          </a:effectRef>
                          <a:fontRef idx="none"/>
                        </wps:style>
                        <wps:bodyPr/>
                      </wps:wsp>
                      <wps:wsp>
                        <wps:cNvPr id="1241" name="Shape 1241"/>
                        <wps:cNvSpPr/>
                        <wps:spPr>
                          <a:xfrm>
                            <a:off x="1718437" y="341884"/>
                            <a:ext cx="35687" cy="8001"/>
                          </a:xfrm>
                          <a:custGeom>
                            <a:avLst/>
                            <a:gdLst/>
                            <a:ahLst/>
                            <a:cxnLst/>
                            <a:rect l="0" t="0" r="0" b="0"/>
                            <a:pathLst>
                              <a:path w="35687" h="8001">
                                <a:moveTo>
                                  <a:pt x="0" y="0"/>
                                </a:moveTo>
                                <a:lnTo>
                                  <a:pt x="15875" y="0"/>
                                </a:lnTo>
                                <a:lnTo>
                                  <a:pt x="19812" y="4064"/>
                                </a:lnTo>
                                <a:lnTo>
                                  <a:pt x="35687" y="4064"/>
                                </a:lnTo>
                                <a:lnTo>
                                  <a:pt x="35687" y="8001"/>
                                </a:lnTo>
                              </a:path>
                            </a:pathLst>
                          </a:custGeom>
                          <a:ln w="14935" cap="rnd">
                            <a:round/>
                          </a:ln>
                        </wps:spPr>
                        <wps:style>
                          <a:lnRef idx="1">
                            <a:srgbClr val="ED1C24"/>
                          </a:lnRef>
                          <a:fillRef idx="0">
                            <a:srgbClr val="000000">
                              <a:alpha val="0"/>
                            </a:srgbClr>
                          </a:fillRef>
                          <a:effectRef idx="0">
                            <a:scrgbClr r="0" g="0" b="0"/>
                          </a:effectRef>
                          <a:fontRef idx="none"/>
                        </wps:style>
                        <wps:bodyPr/>
                      </wps:wsp>
                      <wps:wsp>
                        <wps:cNvPr id="1242" name="Shape 1242"/>
                        <wps:cNvSpPr/>
                        <wps:spPr>
                          <a:xfrm>
                            <a:off x="1734312" y="278257"/>
                            <a:ext cx="35687" cy="115443"/>
                          </a:xfrm>
                          <a:custGeom>
                            <a:avLst/>
                            <a:gdLst/>
                            <a:ahLst/>
                            <a:cxnLst/>
                            <a:rect l="0" t="0" r="0" b="0"/>
                            <a:pathLst>
                              <a:path w="35687" h="115443">
                                <a:moveTo>
                                  <a:pt x="3937" y="0"/>
                                </a:moveTo>
                                <a:lnTo>
                                  <a:pt x="27686" y="0"/>
                                </a:lnTo>
                                <a:lnTo>
                                  <a:pt x="27686" y="4191"/>
                                </a:lnTo>
                                <a:lnTo>
                                  <a:pt x="32004" y="4191"/>
                                </a:lnTo>
                                <a:lnTo>
                                  <a:pt x="32004" y="7875"/>
                                </a:lnTo>
                                <a:lnTo>
                                  <a:pt x="35687" y="7875"/>
                                </a:lnTo>
                                <a:lnTo>
                                  <a:pt x="35687" y="71628"/>
                                </a:lnTo>
                                <a:lnTo>
                                  <a:pt x="32004" y="71628"/>
                                </a:lnTo>
                                <a:lnTo>
                                  <a:pt x="32004" y="75312"/>
                                </a:lnTo>
                                <a:lnTo>
                                  <a:pt x="27686" y="79502"/>
                                </a:lnTo>
                                <a:lnTo>
                                  <a:pt x="27686" y="83439"/>
                                </a:lnTo>
                                <a:lnTo>
                                  <a:pt x="23749" y="83439"/>
                                </a:lnTo>
                                <a:lnTo>
                                  <a:pt x="23749" y="91440"/>
                                </a:lnTo>
                                <a:lnTo>
                                  <a:pt x="20066" y="91440"/>
                                </a:lnTo>
                                <a:lnTo>
                                  <a:pt x="20066" y="95631"/>
                                </a:lnTo>
                                <a:lnTo>
                                  <a:pt x="15875" y="95631"/>
                                </a:lnTo>
                                <a:lnTo>
                                  <a:pt x="15875" y="99314"/>
                                </a:lnTo>
                                <a:lnTo>
                                  <a:pt x="12192" y="99314"/>
                                </a:lnTo>
                                <a:lnTo>
                                  <a:pt x="12192" y="103632"/>
                                </a:lnTo>
                                <a:lnTo>
                                  <a:pt x="7874" y="103632"/>
                                </a:lnTo>
                                <a:lnTo>
                                  <a:pt x="7874" y="107315"/>
                                </a:lnTo>
                                <a:lnTo>
                                  <a:pt x="3937" y="107315"/>
                                </a:lnTo>
                                <a:lnTo>
                                  <a:pt x="3937" y="115443"/>
                                </a:lnTo>
                                <a:lnTo>
                                  <a:pt x="0" y="115443"/>
                                </a:lnTo>
                              </a:path>
                            </a:pathLst>
                          </a:custGeom>
                          <a:ln w="14935" cap="rnd">
                            <a:round/>
                          </a:ln>
                        </wps:spPr>
                        <wps:style>
                          <a:lnRef idx="1">
                            <a:srgbClr val="ED1C24"/>
                          </a:lnRef>
                          <a:fillRef idx="0">
                            <a:srgbClr val="000000">
                              <a:alpha val="0"/>
                            </a:srgbClr>
                          </a:fillRef>
                          <a:effectRef idx="0">
                            <a:scrgbClr r="0" g="0" b="0"/>
                          </a:effectRef>
                          <a:fontRef idx="none"/>
                        </wps:style>
                        <wps:bodyPr/>
                      </wps:wsp>
                      <wps:wsp>
                        <wps:cNvPr id="1559" name="Shape 1559"/>
                        <wps:cNvSpPr/>
                        <wps:spPr>
                          <a:xfrm>
                            <a:off x="2028698" y="31623"/>
                            <a:ext cx="3937" cy="79629"/>
                          </a:xfrm>
                          <a:custGeom>
                            <a:avLst/>
                            <a:gdLst/>
                            <a:ahLst/>
                            <a:cxnLst/>
                            <a:rect l="0" t="0" r="0" b="0"/>
                            <a:pathLst>
                              <a:path w="3937" h="79629">
                                <a:moveTo>
                                  <a:pt x="3937" y="0"/>
                                </a:moveTo>
                                <a:lnTo>
                                  <a:pt x="0" y="0"/>
                                </a:lnTo>
                                <a:lnTo>
                                  <a:pt x="0" y="79629"/>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1560" name="Shape 1560"/>
                        <wps:cNvSpPr/>
                        <wps:spPr>
                          <a:xfrm>
                            <a:off x="2008886" y="0"/>
                            <a:ext cx="63754" cy="51435"/>
                          </a:xfrm>
                          <a:custGeom>
                            <a:avLst/>
                            <a:gdLst/>
                            <a:ahLst/>
                            <a:cxnLst/>
                            <a:rect l="0" t="0" r="0" b="0"/>
                            <a:pathLst>
                              <a:path w="63754" h="51435">
                                <a:moveTo>
                                  <a:pt x="8001" y="19812"/>
                                </a:moveTo>
                                <a:lnTo>
                                  <a:pt x="8001" y="8128"/>
                                </a:lnTo>
                                <a:lnTo>
                                  <a:pt x="19812" y="8128"/>
                                </a:lnTo>
                                <a:lnTo>
                                  <a:pt x="19812" y="3937"/>
                                </a:lnTo>
                                <a:lnTo>
                                  <a:pt x="31750" y="3937"/>
                                </a:lnTo>
                                <a:lnTo>
                                  <a:pt x="35941" y="0"/>
                                </a:lnTo>
                                <a:lnTo>
                                  <a:pt x="63754" y="0"/>
                                </a:lnTo>
                                <a:lnTo>
                                  <a:pt x="63754" y="24003"/>
                                </a:lnTo>
                                <a:lnTo>
                                  <a:pt x="59436" y="24003"/>
                                </a:lnTo>
                                <a:lnTo>
                                  <a:pt x="59436" y="27940"/>
                                </a:lnTo>
                                <a:lnTo>
                                  <a:pt x="55753" y="27940"/>
                                </a:lnTo>
                                <a:lnTo>
                                  <a:pt x="55753" y="31623"/>
                                </a:lnTo>
                                <a:lnTo>
                                  <a:pt x="51816" y="31623"/>
                                </a:lnTo>
                                <a:lnTo>
                                  <a:pt x="51816" y="39624"/>
                                </a:lnTo>
                                <a:lnTo>
                                  <a:pt x="47625" y="39624"/>
                                </a:lnTo>
                                <a:lnTo>
                                  <a:pt x="43942" y="43815"/>
                                </a:lnTo>
                                <a:lnTo>
                                  <a:pt x="39624" y="43815"/>
                                </a:lnTo>
                                <a:lnTo>
                                  <a:pt x="39624" y="47752"/>
                                </a:lnTo>
                                <a:lnTo>
                                  <a:pt x="35941" y="47752"/>
                                </a:lnTo>
                                <a:lnTo>
                                  <a:pt x="31750" y="51435"/>
                                </a:lnTo>
                                <a:lnTo>
                                  <a:pt x="0" y="51435"/>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1561" name="Shape 1561"/>
                        <wps:cNvSpPr/>
                        <wps:spPr>
                          <a:xfrm>
                            <a:off x="2104263" y="71628"/>
                            <a:ext cx="63753" cy="103251"/>
                          </a:xfrm>
                          <a:custGeom>
                            <a:avLst/>
                            <a:gdLst/>
                            <a:ahLst/>
                            <a:cxnLst/>
                            <a:rect l="0" t="0" r="0" b="0"/>
                            <a:pathLst>
                              <a:path w="63753" h="103251">
                                <a:moveTo>
                                  <a:pt x="19812" y="47752"/>
                                </a:moveTo>
                                <a:lnTo>
                                  <a:pt x="11938" y="47752"/>
                                </a:lnTo>
                                <a:lnTo>
                                  <a:pt x="11938" y="39624"/>
                                </a:lnTo>
                                <a:lnTo>
                                  <a:pt x="8001" y="39624"/>
                                </a:lnTo>
                                <a:lnTo>
                                  <a:pt x="8001" y="35941"/>
                                </a:lnTo>
                                <a:lnTo>
                                  <a:pt x="4318" y="35941"/>
                                </a:lnTo>
                                <a:lnTo>
                                  <a:pt x="4318" y="31623"/>
                                </a:lnTo>
                                <a:lnTo>
                                  <a:pt x="0" y="31623"/>
                                </a:lnTo>
                                <a:lnTo>
                                  <a:pt x="0" y="3937"/>
                                </a:lnTo>
                                <a:lnTo>
                                  <a:pt x="8001" y="3937"/>
                                </a:lnTo>
                                <a:lnTo>
                                  <a:pt x="8001" y="0"/>
                                </a:lnTo>
                                <a:lnTo>
                                  <a:pt x="24130" y="0"/>
                                </a:lnTo>
                                <a:lnTo>
                                  <a:pt x="27813" y="3937"/>
                                </a:lnTo>
                                <a:lnTo>
                                  <a:pt x="27813" y="7620"/>
                                </a:lnTo>
                                <a:lnTo>
                                  <a:pt x="32003" y="7620"/>
                                </a:lnTo>
                                <a:lnTo>
                                  <a:pt x="32003" y="11811"/>
                                </a:lnTo>
                                <a:lnTo>
                                  <a:pt x="35687" y="11811"/>
                                </a:lnTo>
                                <a:lnTo>
                                  <a:pt x="35687" y="15748"/>
                                </a:lnTo>
                                <a:lnTo>
                                  <a:pt x="39624" y="15748"/>
                                </a:lnTo>
                                <a:lnTo>
                                  <a:pt x="39624" y="51435"/>
                                </a:lnTo>
                                <a:lnTo>
                                  <a:pt x="35687" y="55753"/>
                                </a:lnTo>
                                <a:lnTo>
                                  <a:pt x="35687" y="75565"/>
                                </a:lnTo>
                                <a:lnTo>
                                  <a:pt x="32003" y="79756"/>
                                </a:lnTo>
                                <a:lnTo>
                                  <a:pt x="32003" y="83439"/>
                                </a:lnTo>
                                <a:lnTo>
                                  <a:pt x="27813" y="83439"/>
                                </a:lnTo>
                                <a:lnTo>
                                  <a:pt x="27813" y="87757"/>
                                </a:lnTo>
                                <a:lnTo>
                                  <a:pt x="24130" y="87757"/>
                                </a:lnTo>
                                <a:lnTo>
                                  <a:pt x="24130" y="103251"/>
                                </a:lnTo>
                                <a:lnTo>
                                  <a:pt x="43942" y="103251"/>
                                </a:lnTo>
                                <a:lnTo>
                                  <a:pt x="43942" y="99568"/>
                                </a:lnTo>
                                <a:lnTo>
                                  <a:pt x="47625" y="99568"/>
                                </a:lnTo>
                                <a:lnTo>
                                  <a:pt x="47625" y="95377"/>
                                </a:lnTo>
                                <a:lnTo>
                                  <a:pt x="51816" y="95377"/>
                                </a:lnTo>
                                <a:lnTo>
                                  <a:pt x="51816" y="91440"/>
                                </a:lnTo>
                                <a:lnTo>
                                  <a:pt x="59817" y="91440"/>
                                </a:lnTo>
                                <a:lnTo>
                                  <a:pt x="59817" y="79756"/>
                                </a:lnTo>
                                <a:lnTo>
                                  <a:pt x="63753" y="79756"/>
                                </a:lnTo>
                                <a:lnTo>
                                  <a:pt x="63753" y="75565"/>
                                </a:lnTo>
                                <a:lnTo>
                                  <a:pt x="59817" y="75565"/>
                                </a:lnTo>
                                <a:lnTo>
                                  <a:pt x="55499" y="71628"/>
                                </a:lnTo>
                                <a:lnTo>
                                  <a:pt x="51816" y="67564"/>
                                </a:lnTo>
                                <a:lnTo>
                                  <a:pt x="47625" y="67564"/>
                                </a:lnTo>
                                <a:lnTo>
                                  <a:pt x="47625" y="59436"/>
                                </a:lnTo>
                                <a:lnTo>
                                  <a:pt x="39624" y="59436"/>
                                </a:lnTo>
                                <a:lnTo>
                                  <a:pt x="39624" y="55753"/>
                                </a:lnTo>
                                <a:lnTo>
                                  <a:pt x="32003" y="55753"/>
                                </a:lnTo>
                                <a:lnTo>
                                  <a:pt x="27813" y="51435"/>
                                </a:lnTo>
                                <a:lnTo>
                                  <a:pt x="19812" y="51435"/>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1562" name="Shape 1562"/>
                        <wps:cNvSpPr/>
                        <wps:spPr>
                          <a:xfrm>
                            <a:off x="2279523" y="103251"/>
                            <a:ext cx="23495" cy="0"/>
                          </a:xfrm>
                          <a:custGeom>
                            <a:avLst/>
                            <a:gdLst/>
                            <a:ahLst/>
                            <a:cxnLst/>
                            <a:rect l="0" t="0" r="0" b="0"/>
                            <a:pathLst>
                              <a:path w="23495">
                                <a:moveTo>
                                  <a:pt x="3683" y="0"/>
                                </a:moveTo>
                                <a:lnTo>
                                  <a:pt x="0" y="0"/>
                                </a:lnTo>
                                <a:lnTo>
                                  <a:pt x="23495" y="0"/>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1563" name="Shape 1563"/>
                        <wps:cNvSpPr/>
                        <wps:spPr>
                          <a:xfrm>
                            <a:off x="2299335" y="147193"/>
                            <a:ext cx="23495" cy="0"/>
                          </a:xfrm>
                          <a:custGeom>
                            <a:avLst/>
                            <a:gdLst/>
                            <a:ahLst/>
                            <a:cxnLst/>
                            <a:rect l="0" t="0" r="0" b="0"/>
                            <a:pathLst>
                              <a:path w="23495">
                                <a:moveTo>
                                  <a:pt x="0" y="0"/>
                                </a:moveTo>
                                <a:lnTo>
                                  <a:pt x="23495" y="0"/>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1582" name="Shape 1582"/>
                        <wps:cNvSpPr/>
                        <wps:spPr>
                          <a:xfrm>
                            <a:off x="2394839" y="47752"/>
                            <a:ext cx="51815" cy="127127"/>
                          </a:xfrm>
                          <a:custGeom>
                            <a:avLst/>
                            <a:gdLst/>
                            <a:ahLst/>
                            <a:cxnLst/>
                            <a:rect l="0" t="0" r="0" b="0"/>
                            <a:pathLst>
                              <a:path w="51815" h="127127">
                                <a:moveTo>
                                  <a:pt x="0" y="11684"/>
                                </a:moveTo>
                                <a:lnTo>
                                  <a:pt x="7874" y="11684"/>
                                </a:lnTo>
                                <a:lnTo>
                                  <a:pt x="7874" y="8001"/>
                                </a:lnTo>
                                <a:lnTo>
                                  <a:pt x="11557" y="8001"/>
                                </a:lnTo>
                                <a:lnTo>
                                  <a:pt x="11557" y="3683"/>
                                </a:lnTo>
                                <a:lnTo>
                                  <a:pt x="32003" y="3683"/>
                                </a:lnTo>
                                <a:lnTo>
                                  <a:pt x="32003" y="0"/>
                                </a:lnTo>
                                <a:lnTo>
                                  <a:pt x="51815" y="0"/>
                                </a:lnTo>
                                <a:lnTo>
                                  <a:pt x="51815" y="27813"/>
                                </a:lnTo>
                                <a:lnTo>
                                  <a:pt x="47752" y="31496"/>
                                </a:lnTo>
                                <a:lnTo>
                                  <a:pt x="47752" y="43688"/>
                                </a:lnTo>
                                <a:lnTo>
                                  <a:pt x="43561" y="47625"/>
                                </a:lnTo>
                                <a:lnTo>
                                  <a:pt x="43561" y="63500"/>
                                </a:lnTo>
                                <a:lnTo>
                                  <a:pt x="39877" y="63500"/>
                                </a:lnTo>
                                <a:lnTo>
                                  <a:pt x="39877" y="83312"/>
                                </a:lnTo>
                                <a:lnTo>
                                  <a:pt x="35560" y="83312"/>
                                </a:lnTo>
                                <a:lnTo>
                                  <a:pt x="35560" y="91440"/>
                                </a:lnTo>
                                <a:lnTo>
                                  <a:pt x="32003" y="91440"/>
                                </a:lnTo>
                                <a:lnTo>
                                  <a:pt x="32003" y="107315"/>
                                </a:lnTo>
                                <a:lnTo>
                                  <a:pt x="27686" y="107315"/>
                                </a:lnTo>
                                <a:lnTo>
                                  <a:pt x="27686" y="127127"/>
                                </a:lnTo>
                                <a:lnTo>
                                  <a:pt x="47752" y="127127"/>
                                </a:lnTo>
                              </a:path>
                            </a:pathLst>
                          </a:custGeom>
                          <a:ln w="14935" cap="rnd">
                            <a:round/>
                          </a:ln>
                        </wps:spPr>
                        <wps:style>
                          <a:lnRef idx="1">
                            <a:srgbClr val="00CCFF"/>
                          </a:lnRef>
                          <a:fillRef idx="0">
                            <a:srgbClr val="000000">
                              <a:alpha val="0"/>
                            </a:srgbClr>
                          </a:fillRef>
                          <a:effectRef idx="0">
                            <a:scrgbClr r="0" g="0" b="0"/>
                          </a:effectRef>
                          <a:fontRef idx="none"/>
                        </wps:style>
                        <wps:bodyPr/>
                      </wps:wsp>
                      <wps:wsp>
                        <wps:cNvPr id="1583" name="Shape 1583"/>
                        <wps:cNvSpPr/>
                        <wps:spPr>
                          <a:xfrm>
                            <a:off x="2446655" y="167005"/>
                            <a:ext cx="31369" cy="7874"/>
                          </a:xfrm>
                          <a:custGeom>
                            <a:avLst/>
                            <a:gdLst/>
                            <a:ahLst/>
                            <a:cxnLst/>
                            <a:rect l="0" t="0" r="0" b="0"/>
                            <a:pathLst>
                              <a:path w="31369" h="7874">
                                <a:moveTo>
                                  <a:pt x="0" y="7874"/>
                                </a:moveTo>
                                <a:lnTo>
                                  <a:pt x="27687" y="4190"/>
                                </a:lnTo>
                                <a:lnTo>
                                  <a:pt x="0" y="7874"/>
                                </a:lnTo>
                                <a:lnTo>
                                  <a:pt x="31369" y="4190"/>
                                </a:lnTo>
                                <a:lnTo>
                                  <a:pt x="31369" y="0"/>
                                </a:lnTo>
                              </a:path>
                            </a:pathLst>
                          </a:custGeom>
                          <a:ln w="14935" cap="rnd">
                            <a:round/>
                          </a:ln>
                        </wps:spPr>
                        <wps:style>
                          <a:lnRef idx="1">
                            <a:srgbClr val="00CCFF"/>
                          </a:lnRef>
                          <a:fillRef idx="0">
                            <a:srgbClr val="000000">
                              <a:alpha val="0"/>
                            </a:srgbClr>
                          </a:fillRef>
                          <a:effectRef idx="0">
                            <a:scrgbClr r="0" g="0" b="0"/>
                          </a:effectRef>
                          <a:fontRef idx="none"/>
                        </wps:style>
                        <wps:bodyPr/>
                      </wps:wsp>
                      <wps:wsp>
                        <wps:cNvPr id="1584" name="Shape 1584"/>
                        <wps:cNvSpPr/>
                        <wps:spPr>
                          <a:xfrm>
                            <a:off x="2494153" y="39624"/>
                            <a:ext cx="59436" cy="151384"/>
                          </a:xfrm>
                          <a:custGeom>
                            <a:avLst/>
                            <a:gdLst/>
                            <a:ahLst/>
                            <a:cxnLst/>
                            <a:rect l="0" t="0" r="0" b="0"/>
                            <a:pathLst>
                              <a:path w="59436" h="151384">
                                <a:moveTo>
                                  <a:pt x="43942" y="0"/>
                                </a:moveTo>
                                <a:lnTo>
                                  <a:pt x="15875" y="0"/>
                                </a:lnTo>
                                <a:lnTo>
                                  <a:pt x="15875" y="4191"/>
                                </a:lnTo>
                                <a:lnTo>
                                  <a:pt x="11938" y="8128"/>
                                </a:lnTo>
                                <a:lnTo>
                                  <a:pt x="11938" y="16129"/>
                                </a:lnTo>
                                <a:lnTo>
                                  <a:pt x="7874" y="16129"/>
                                </a:lnTo>
                                <a:lnTo>
                                  <a:pt x="7874" y="24003"/>
                                </a:lnTo>
                                <a:lnTo>
                                  <a:pt x="4318" y="27940"/>
                                </a:lnTo>
                                <a:lnTo>
                                  <a:pt x="4318" y="32004"/>
                                </a:lnTo>
                                <a:lnTo>
                                  <a:pt x="0" y="35941"/>
                                </a:lnTo>
                                <a:lnTo>
                                  <a:pt x="0" y="51816"/>
                                </a:lnTo>
                                <a:lnTo>
                                  <a:pt x="4318" y="51816"/>
                                </a:lnTo>
                                <a:lnTo>
                                  <a:pt x="4318" y="55753"/>
                                </a:lnTo>
                                <a:lnTo>
                                  <a:pt x="15875" y="55753"/>
                                </a:lnTo>
                                <a:lnTo>
                                  <a:pt x="15875" y="59944"/>
                                </a:lnTo>
                                <a:lnTo>
                                  <a:pt x="31750" y="59944"/>
                                </a:lnTo>
                                <a:lnTo>
                                  <a:pt x="31750" y="55753"/>
                                </a:lnTo>
                                <a:lnTo>
                                  <a:pt x="35687" y="55753"/>
                                </a:lnTo>
                                <a:lnTo>
                                  <a:pt x="35687" y="51816"/>
                                </a:lnTo>
                                <a:lnTo>
                                  <a:pt x="39624" y="47752"/>
                                </a:lnTo>
                                <a:lnTo>
                                  <a:pt x="39624" y="43815"/>
                                </a:lnTo>
                                <a:lnTo>
                                  <a:pt x="43942" y="43815"/>
                                </a:lnTo>
                                <a:lnTo>
                                  <a:pt x="43942" y="35941"/>
                                </a:lnTo>
                                <a:lnTo>
                                  <a:pt x="51815" y="35941"/>
                                </a:lnTo>
                                <a:lnTo>
                                  <a:pt x="51815" y="27940"/>
                                </a:lnTo>
                                <a:lnTo>
                                  <a:pt x="51815" y="147447"/>
                                </a:lnTo>
                                <a:lnTo>
                                  <a:pt x="55499" y="147447"/>
                                </a:lnTo>
                                <a:lnTo>
                                  <a:pt x="55499" y="151384"/>
                                </a:lnTo>
                                <a:lnTo>
                                  <a:pt x="59436" y="151384"/>
                                </a:lnTo>
                              </a:path>
                            </a:pathLst>
                          </a:custGeom>
                          <a:ln w="14935" cap="rnd">
                            <a:round/>
                          </a:ln>
                        </wps:spPr>
                        <wps:style>
                          <a:lnRef idx="1">
                            <a:srgbClr val="00CCFF"/>
                          </a:lnRef>
                          <a:fillRef idx="0">
                            <a:srgbClr val="000000">
                              <a:alpha val="0"/>
                            </a:srgbClr>
                          </a:fillRef>
                          <a:effectRef idx="0">
                            <a:scrgbClr r="0" g="0" b="0"/>
                          </a:effectRef>
                          <a:fontRef idx="none"/>
                        </wps:style>
                        <wps:bodyPr/>
                      </wps:wsp>
                      <wps:wsp>
                        <wps:cNvPr id="1585" name="Shape 1585"/>
                        <wps:cNvSpPr/>
                        <wps:spPr>
                          <a:xfrm>
                            <a:off x="2589911" y="43815"/>
                            <a:ext cx="51435" cy="147193"/>
                          </a:xfrm>
                          <a:custGeom>
                            <a:avLst/>
                            <a:gdLst/>
                            <a:ahLst/>
                            <a:cxnLst/>
                            <a:rect l="0" t="0" r="0" b="0"/>
                            <a:pathLst>
                              <a:path w="51435" h="147193">
                                <a:moveTo>
                                  <a:pt x="7620" y="0"/>
                                </a:moveTo>
                                <a:lnTo>
                                  <a:pt x="7620" y="55753"/>
                                </a:lnTo>
                                <a:lnTo>
                                  <a:pt x="3556" y="55753"/>
                                </a:lnTo>
                                <a:lnTo>
                                  <a:pt x="3556" y="75565"/>
                                </a:lnTo>
                                <a:lnTo>
                                  <a:pt x="0" y="75565"/>
                                </a:lnTo>
                                <a:lnTo>
                                  <a:pt x="0" y="119253"/>
                                </a:lnTo>
                                <a:lnTo>
                                  <a:pt x="3556" y="123190"/>
                                </a:lnTo>
                                <a:lnTo>
                                  <a:pt x="7620" y="123190"/>
                                </a:lnTo>
                                <a:lnTo>
                                  <a:pt x="7620" y="127381"/>
                                </a:lnTo>
                                <a:lnTo>
                                  <a:pt x="39624" y="127381"/>
                                </a:lnTo>
                                <a:lnTo>
                                  <a:pt x="39624" y="123190"/>
                                </a:lnTo>
                                <a:lnTo>
                                  <a:pt x="43815" y="123190"/>
                                </a:lnTo>
                                <a:lnTo>
                                  <a:pt x="43815" y="115189"/>
                                </a:lnTo>
                                <a:lnTo>
                                  <a:pt x="47498" y="111252"/>
                                </a:lnTo>
                                <a:lnTo>
                                  <a:pt x="47498" y="107061"/>
                                </a:lnTo>
                                <a:lnTo>
                                  <a:pt x="51435" y="107061"/>
                                </a:lnTo>
                                <a:lnTo>
                                  <a:pt x="51435" y="83566"/>
                                </a:lnTo>
                                <a:lnTo>
                                  <a:pt x="47498" y="83566"/>
                                </a:lnTo>
                                <a:lnTo>
                                  <a:pt x="47498" y="79248"/>
                                </a:lnTo>
                                <a:lnTo>
                                  <a:pt x="27686" y="79248"/>
                                </a:lnTo>
                                <a:lnTo>
                                  <a:pt x="27686" y="87249"/>
                                </a:lnTo>
                                <a:lnTo>
                                  <a:pt x="23368" y="87249"/>
                                </a:lnTo>
                                <a:lnTo>
                                  <a:pt x="23368" y="95377"/>
                                </a:lnTo>
                                <a:lnTo>
                                  <a:pt x="19812" y="99441"/>
                                </a:lnTo>
                                <a:lnTo>
                                  <a:pt x="19812" y="103378"/>
                                </a:lnTo>
                                <a:lnTo>
                                  <a:pt x="15494" y="107061"/>
                                </a:lnTo>
                                <a:lnTo>
                                  <a:pt x="15494" y="115189"/>
                                </a:lnTo>
                                <a:lnTo>
                                  <a:pt x="11557" y="119253"/>
                                </a:lnTo>
                                <a:lnTo>
                                  <a:pt x="11557" y="131064"/>
                                </a:lnTo>
                                <a:lnTo>
                                  <a:pt x="7620" y="135382"/>
                                </a:lnTo>
                                <a:lnTo>
                                  <a:pt x="7620" y="147193"/>
                                </a:lnTo>
                              </a:path>
                            </a:pathLst>
                          </a:custGeom>
                          <a:ln w="14935" cap="rnd">
                            <a:round/>
                          </a:ln>
                        </wps:spPr>
                        <wps:style>
                          <a:lnRef idx="1">
                            <a:srgbClr val="00CCFF"/>
                          </a:lnRef>
                          <a:fillRef idx="0">
                            <a:srgbClr val="000000">
                              <a:alpha val="0"/>
                            </a:srgbClr>
                          </a:fillRef>
                          <a:effectRef idx="0">
                            <a:scrgbClr r="0" g="0" b="0"/>
                          </a:effectRef>
                          <a:fontRef idx="none"/>
                        </wps:style>
                        <wps:bodyPr/>
                      </wps:wsp>
                      <wps:wsp>
                        <wps:cNvPr id="1586" name="Shape 1586"/>
                        <wps:cNvSpPr/>
                        <wps:spPr>
                          <a:xfrm>
                            <a:off x="2693162" y="24003"/>
                            <a:ext cx="83185" cy="143002"/>
                          </a:xfrm>
                          <a:custGeom>
                            <a:avLst/>
                            <a:gdLst/>
                            <a:ahLst/>
                            <a:cxnLst/>
                            <a:rect l="0" t="0" r="0" b="0"/>
                            <a:pathLst>
                              <a:path w="83185" h="143002">
                                <a:moveTo>
                                  <a:pt x="0" y="11938"/>
                                </a:moveTo>
                                <a:lnTo>
                                  <a:pt x="0" y="3937"/>
                                </a:lnTo>
                                <a:lnTo>
                                  <a:pt x="47625" y="3937"/>
                                </a:lnTo>
                                <a:lnTo>
                                  <a:pt x="47625" y="0"/>
                                </a:lnTo>
                                <a:lnTo>
                                  <a:pt x="67437" y="0"/>
                                </a:lnTo>
                                <a:lnTo>
                                  <a:pt x="67437" y="3937"/>
                                </a:lnTo>
                                <a:lnTo>
                                  <a:pt x="83185" y="3937"/>
                                </a:lnTo>
                                <a:lnTo>
                                  <a:pt x="83185" y="27432"/>
                                </a:lnTo>
                                <a:lnTo>
                                  <a:pt x="79629" y="27432"/>
                                </a:lnTo>
                                <a:lnTo>
                                  <a:pt x="79629" y="31750"/>
                                </a:lnTo>
                                <a:lnTo>
                                  <a:pt x="75311" y="31750"/>
                                </a:lnTo>
                                <a:lnTo>
                                  <a:pt x="75311" y="43561"/>
                                </a:lnTo>
                                <a:lnTo>
                                  <a:pt x="71628" y="47625"/>
                                </a:lnTo>
                                <a:lnTo>
                                  <a:pt x="71628" y="55245"/>
                                </a:lnTo>
                                <a:lnTo>
                                  <a:pt x="67437" y="55245"/>
                                </a:lnTo>
                                <a:lnTo>
                                  <a:pt x="67437" y="67437"/>
                                </a:lnTo>
                                <a:lnTo>
                                  <a:pt x="63373" y="67437"/>
                                </a:lnTo>
                                <a:lnTo>
                                  <a:pt x="63373" y="79248"/>
                                </a:lnTo>
                                <a:lnTo>
                                  <a:pt x="59436" y="79248"/>
                                </a:lnTo>
                                <a:lnTo>
                                  <a:pt x="59436" y="87249"/>
                                </a:lnTo>
                                <a:lnTo>
                                  <a:pt x="55499" y="87249"/>
                                </a:lnTo>
                                <a:lnTo>
                                  <a:pt x="55499" y="126873"/>
                                </a:lnTo>
                                <a:lnTo>
                                  <a:pt x="51181" y="131064"/>
                                </a:lnTo>
                                <a:lnTo>
                                  <a:pt x="51181" y="143002"/>
                                </a:lnTo>
                                <a:lnTo>
                                  <a:pt x="51181" y="135001"/>
                                </a:lnTo>
                              </a:path>
                            </a:pathLst>
                          </a:custGeom>
                          <a:ln w="14935" cap="rnd">
                            <a:round/>
                          </a:ln>
                        </wps:spPr>
                        <wps:style>
                          <a:lnRef idx="1">
                            <a:srgbClr val="00CCFF"/>
                          </a:lnRef>
                          <a:fillRef idx="0">
                            <a:srgbClr val="000000">
                              <a:alpha val="0"/>
                            </a:srgbClr>
                          </a:fillRef>
                          <a:effectRef idx="0">
                            <a:scrgbClr r="0" g="0" b="0"/>
                          </a:effectRef>
                          <a:fontRef idx="none"/>
                        </wps:style>
                        <wps:bodyPr/>
                      </wps:wsp>
                      <wps:wsp>
                        <wps:cNvPr id="1587" name="Shape 1587"/>
                        <wps:cNvSpPr/>
                        <wps:spPr>
                          <a:xfrm>
                            <a:off x="2728849" y="79248"/>
                            <a:ext cx="47498" cy="8128"/>
                          </a:xfrm>
                          <a:custGeom>
                            <a:avLst/>
                            <a:gdLst/>
                            <a:ahLst/>
                            <a:cxnLst/>
                            <a:rect l="0" t="0" r="0" b="0"/>
                            <a:pathLst>
                              <a:path w="47498" h="8128">
                                <a:moveTo>
                                  <a:pt x="3937" y="4191"/>
                                </a:moveTo>
                                <a:lnTo>
                                  <a:pt x="0" y="4191"/>
                                </a:lnTo>
                                <a:lnTo>
                                  <a:pt x="0" y="8128"/>
                                </a:lnTo>
                                <a:lnTo>
                                  <a:pt x="39624" y="8128"/>
                                </a:lnTo>
                                <a:lnTo>
                                  <a:pt x="43942" y="4191"/>
                                </a:lnTo>
                                <a:lnTo>
                                  <a:pt x="47498" y="4191"/>
                                </a:lnTo>
                                <a:lnTo>
                                  <a:pt x="47498" y="0"/>
                                </a:lnTo>
                              </a:path>
                            </a:pathLst>
                          </a:custGeom>
                          <a:ln w="14935" cap="rnd">
                            <a:round/>
                          </a:ln>
                        </wps:spPr>
                        <wps:style>
                          <a:lnRef idx="1">
                            <a:srgbClr val="00CCFF"/>
                          </a:lnRef>
                          <a:fillRef idx="0">
                            <a:srgbClr val="000000">
                              <a:alpha val="0"/>
                            </a:srgbClr>
                          </a:fillRef>
                          <a:effectRef idx="0">
                            <a:scrgbClr r="0" g="0" b="0"/>
                          </a:effectRef>
                          <a:fontRef idx="none"/>
                        </wps:style>
                        <wps:bodyPr/>
                      </wps:wsp>
                      <wps:wsp>
                        <wps:cNvPr id="1588" name="Shape 1588"/>
                        <wps:cNvSpPr/>
                        <wps:spPr>
                          <a:xfrm>
                            <a:off x="2832227" y="39624"/>
                            <a:ext cx="55372" cy="99568"/>
                          </a:xfrm>
                          <a:custGeom>
                            <a:avLst/>
                            <a:gdLst/>
                            <a:ahLst/>
                            <a:cxnLst/>
                            <a:rect l="0" t="0" r="0" b="0"/>
                            <a:pathLst>
                              <a:path w="55372" h="99568">
                                <a:moveTo>
                                  <a:pt x="12192" y="0"/>
                                </a:moveTo>
                                <a:lnTo>
                                  <a:pt x="12192" y="8128"/>
                                </a:lnTo>
                                <a:lnTo>
                                  <a:pt x="7874" y="8128"/>
                                </a:lnTo>
                                <a:lnTo>
                                  <a:pt x="7874" y="27940"/>
                                </a:lnTo>
                                <a:lnTo>
                                  <a:pt x="4190" y="27940"/>
                                </a:lnTo>
                                <a:lnTo>
                                  <a:pt x="4190" y="55753"/>
                                </a:lnTo>
                                <a:lnTo>
                                  <a:pt x="0" y="55753"/>
                                </a:lnTo>
                                <a:lnTo>
                                  <a:pt x="0" y="91440"/>
                                </a:lnTo>
                                <a:lnTo>
                                  <a:pt x="4190" y="95631"/>
                                </a:lnTo>
                                <a:lnTo>
                                  <a:pt x="7874" y="95631"/>
                                </a:lnTo>
                                <a:lnTo>
                                  <a:pt x="7874" y="99568"/>
                                </a:lnTo>
                                <a:lnTo>
                                  <a:pt x="24002" y="99568"/>
                                </a:lnTo>
                                <a:lnTo>
                                  <a:pt x="27686" y="95631"/>
                                </a:lnTo>
                                <a:lnTo>
                                  <a:pt x="32003" y="95631"/>
                                </a:lnTo>
                                <a:lnTo>
                                  <a:pt x="32003" y="91440"/>
                                </a:lnTo>
                                <a:lnTo>
                                  <a:pt x="43814" y="91440"/>
                                </a:lnTo>
                                <a:lnTo>
                                  <a:pt x="43814" y="87757"/>
                                </a:lnTo>
                                <a:lnTo>
                                  <a:pt x="47752" y="87757"/>
                                </a:lnTo>
                                <a:lnTo>
                                  <a:pt x="47752" y="83439"/>
                                </a:lnTo>
                                <a:lnTo>
                                  <a:pt x="51815" y="83439"/>
                                </a:lnTo>
                                <a:lnTo>
                                  <a:pt x="51815" y="79756"/>
                                </a:lnTo>
                                <a:lnTo>
                                  <a:pt x="55372" y="79756"/>
                                </a:lnTo>
                                <a:lnTo>
                                  <a:pt x="55372" y="75565"/>
                                </a:lnTo>
                              </a:path>
                            </a:pathLst>
                          </a:custGeom>
                          <a:ln w="14935" cap="rnd">
                            <a:round/>
                          </a:ln>
                        </wps:spPr>
                        <wps:style>
                          <a:lnRef idx="1">
                            <a:srgbClr val="00CCFF"/>
                          </a:lnRef>
                          <a:fillRef idx="0">
                            <a:srgbClr val="000000">
                              <a:alpha val="0"/>
                            </a:srgbClr>
                          </a:fillRef>
                          <a:effectRef idx="0">
                            <a:scrgbClr r="0" g="0" b="0"/>
                          </a:effectRef>
                          <a:fontRef idx="none"/>
                        </wps:style>
                        <wps:bodyPr/>
                      </wps:wsp>
                      <wps:wsp>
                        <wps:cNvPr id="1589" name="Shape 1589"/>
                        <wps:cNvSpPr/>
                        <wps:spPr>
                          <a:xfrm>
                            <a:off x="2891917" y="67564"/>
                            <a:ext cx="3938" cy="107315"/>
                          </a:xfrm>
                          <a:custGeom>
                            <a:avLst/>
                            <a:gdLst/>
                            <a:ahLst/>
                            <a:cxnLst/>
                            <a:rect l="0" t="0" r="0" b="0"/>
                            <a:pathLst>
                              <a:path w="3938" h="107315">
                                <a:moveTo>
                                  <a:pt x="0" y="0"/>
                                </a:moveTo>
                                <a:lnTo>
                                  <a:pt x="0" y="107315"/>
                                </a:lnTo>
                                <a:lnTo>
                                  <a:pt x="3938" y="107315"/>
                                </a:lnTo>
                              </a:path>
                            </a:pathLst>
                          </a:custGeom>
                          <a:ln w="14935" cap="rnd">
                            <a:round/>
                          </a:ln>
                        </wps:spPr>
                        <wps:style>
                          <a:lnRef idx="1">
                            <a:srgbClr val="00CCFF"/>
                          </a:lnRef>
                          <a:fillRef idx="0">
                            <a:srgbClr val="000000">
                              <a:alpha val="0"/>
                            </a:srgbClr>
                          </a:fillRef>
                          <a:effectRef idx="0">
                            <a:scrgbClr r="0" g="0" b="0"/>
                          </a:effectRef>
                          <a:fontRef idx="none"/>
                        </wps:style>
                        <wps:bodyPr/>
                      </wps:wsp>
                      <wps:wsp>
                        <wps:cNvPr id="1590" name="Shape 1590"/>
                        <wps:cNvSpPr/>
                        <wps:spPr>
                          <a:xfrm>
                            <a:off x="2939796" y="43815"/>
                            <a:ext cx="51816" cy="95377"/>
                          </a:xfrm>
                          <a:custGeom>
                            <a:avLst/>
                            <a:gdLst/>
                            <a:ahLst/>
                            <a:cxnLst/>
                            <a:rect l="0" t="0" r="0" b="0"/>
                            <a:pathLst>
                              <a:path w="51816" h="95377">
                                <a:moveTo>
                                  <a:pt x="0" y="11938"/>
                                </a:moveTo>
                                <a:lnTo>
                                  <a:pt x="3683" y="11938"/>
                                </a:lnTo>
                                <a:lnTo>
                                  <a:pt x="3683" y="35433"/>
                                </a:lnTo>
                                <a:lnTo>
                                  <a:pt x="0" y="35433"/>
                                </a:lnTo>
                                <a:lnTo>
                                  <a:pt x="0" y="91440"/>
                                </a:lnTo>
                                <a:lnTo>
                                  <a:pt x="3683" y="91440"/>
                                </a:lnTo>
                                <a:lnTo>
                                  <a:pt x="3683" y="95377"/>
                                </a:lnTo>
                                <a:lnTo>
                                  <a:pt x="19812" y="95377"/>
                                </a:lnTo>
                                <a:lnTo>
                                  <a:pt x="19812" y="91440"/>
                                </a:lnTo>
                                <a:lnTo>
                                  <a:pt x="23749" y="87249"/>
                                </a:lnTo>
                                <a:lnTo>
                                  <a:pt x="23749" y="83566"/>
                                </a:lnTo>
                                <a:lnTo>
                                  <a:pt x="27686" y="83566"/>
                                </a:lnTo>
                                <a:lnTo>
                                  <a:pt x="27686" y="79248"/>
                                </a:lnTo>
                                <a:lnTo>
                                  <a:pt x="32004" y="79248"/>
                                </a:lnTo>
                                <a:lnTo>
                                  <a:pt x="32004" y="75565"/>
                                </a:lnTo>
                                <a:lnTo>
                                  <a:pt x="35687" y="75565"/>
                                </a:lnTo>
                                <a:lnTo>
                                  <a:pt x="35687" y="67437"/>
                                </a:lnTo>
                                <a:lnTo>
                                  <a:pt x="39624" y="67437"/>
                                </a:lnTo>
                                <a:lnTo>
                                  <a:pt x="39624" y="55753"/>
                                </a:lnTo>
                                <a:lnTo>
                                  <a:pt x="43561" y="55753"/>
                                </a:lnTo>
                                <a:lnTo>
                                  <a:pt x="43561" y="47625"/>
                                </a:lnTo>
                                <a:lnTo>
                                  <a:pt x="47498" y="47625"/>
                                </a:lnTo>
                                <a:lnTo>
                                  <a:pt x="47498" y="43561"/>
                                </a:lnTo>
                                <a:lnTo>
                                  <a:pt x="51816" y="39624"/>
                                </a:lnTo>
                                <a:lnTo>
                                  <a:pt x="51816" y="19812"/>
                                </a:lnTo>
                                <a:lnTo>
                                  <a:pt x="47498" y="19812"/>
                                </a:lnTo>
                                <a:lnTo>
                                  <a:pt x="47498" y="15621"/>
                                </a:lnTo>
                                <a:lnTo>
                                  <a:pt x="43561" y="15621"/>
                                </a:lnTo>
                                <a:lnTo>
                                  <a:pt x="43561" y="7620"/>
                                </a:lnTo>
                                <a:lnTo>
                                  <a:pt x="39624" y="7620"/>
                                </a:lnTo>
                                <a:lnTo>
                                  <a:pt x="39624" y="0"/>
                                </a:lnTo>
                                <a:lnTo>
                                  <a:pt x="11557" y="0"/>
                                </a:lnTo>
                                <a:lnTo>
                                  <a:pt x="7874" y="3937"/>
                                </a:lnTo>
                                <a:lnTo>
                                  <a:pt x="7874" y="11938"/>
                                </a:lnTo>
                              </a:path>
                            </a:pathLst>
                          </a:custGeom>
                          <a:ln w="14935" cap="rnd">
                            <a:round/>
                          </a:ln>
                        </wps:spPr>
                        <wps:style>
                          <a:lnRef idx="1">
                            <a:srgbClr val="00CCFF"/>
                          </a:lnRef>
                          <a:fillRef idx="0">
                            <a:srgbClr val="000000">
                              <a:alpha val="0"/>
                            </a:srgbClr>
                          </a:fillRef>
                          <a:effectRef idx="0">
                            <a:scrgbClr r="0" g="0" b="0"/>
                          </a:effectRef>
                          <a:fontRef idx="none"/>
                        </wps:style>
                        <wps:bodyPr/>
                      </wps:wsp>
                      <wps:wsp>
                        <wps:cNvPr id="1591" name="Shape 1591"/>
                        <wps:cNvSpPr/>
                        <wps:spPr>
                          <a:xfrm>
                            <a:off x="3031236" y="171196"/>
                            <a:ext cx="0" cy="0"/>
                          </a:xfrm>
                          <a:custGeom>
                            <a:avLst/>
                            <a:gdLst/>
                            <a:ahLst/>
                            <a:cxnLst/>
                            <a:rect l="0" t="0" r="0" b="0"/>
                            <a:pathLst>
                              <a:path>
                                <a:moveTo>
                                  <a:pt x="0" y="0"/>
                                </a:moveTo>
                                <a:lnTo>
                                  <a:pt x="0" y="0"/>
                                </a:lnTo>
                              </a:path>
                            </a:pathLst>
                          </a:custGeom>
                          <a:ln w="14935" cap="rnd">
                            <a:round/>
                          </a:ln>
                        </wps:spPr>
                        <wps:style>
                          <a:lnRef idx="1">
                            <a:srgbClr val="00CCFF"/>
                          </a:lnRef>
                          <a:fillRef idx="0">
                            <a:srgbClr val="000000">
                              <a:alpha val="0"/>
                            </a:srgbClr>
                          </a:fillRef>
                          <a:effectRef idx="0">
                            <a:scrgbClr r="0" g="0" b="0"/>
                          </a:effectRef>
                          <a:fontRef idx="none"/>
                        </wps:style>
                        <wps:bodyPr/>
                      </wps:wsp>
                      <wps:wsp>
                        <wps:cNvPr id="1592" name="Shape 1592"/>
                        <wps:cNvSpPr/>
                        <wps:spPr>
                          <a:xfrm>
                            <a:off x="3031236" y="171196"/>
                            <a:ext cx="7874" cy="0"/>
                          </a:xfrm>
                          <a:custGeom>
                            <a:avLst/>
                            <a:gdLst/>
                            <a:ahLst/>
                            <a:cxnLst/>
                            <a:rect l="0" t="0" r="0" b="0"/>
                            <a:pathLst>
                              <a:path w="7874">
                                <a:moveTo>
                                  <a:pt x="0" y="0"/>
                                </a:moveTo>
                                <a:lnTo>
                                  <a:pt x="7874" y="0"/>
                                </a:lnTo>
                              </a:path>
                            </a:pathLst>
                          </a:custGeom>
                          <a:ln w="14935" cap="rnd">
                            <a:round/>
                          </a:ln>
                        </wps:spPr>
                        <wps:style>
                          <a:lnRef idx="1">
                            <a:srgbClr val="00CCFF"/>
                          </a:lnRef>
                          <a:fillRef idx="0">
                            <a:srgbClr val="000000">
                              <a:alpha val="0"/>
                            </a:srgbClr>
                          </a:fillRef>
                          <a:effectRef idx="0">
                            <a:scrgbClr r="0" g="0" b="0"/>
                          </a:effectRef>
                          <a:fontRef idx="none"/>
                        </wps:style>
                        <wps:bodyPr/>
                      </wps:wsp>
                      <wps:wsp>
                        <wps:cNvPr id="1593" name="Shape 1593"/>
                        <wps:cNvSpPr/>
                        <wps:spPr>
                          <a:xfrm>
                            <a:off x="3058922" y="55753"/>
                            <a:ext cx="55499" cy="103251"/>
                          </a:xfrm>
                          <a:custGeom>
                            <a:avLst/>
                            <a:gdLst/>
                            <a:ahLst/>
                            <a:cxnLst/>
                            <a:rect l="0" t="0" r="0" b="0"/>
                            <a:pathLst>
                              <a:path w="55499" h="103251">
                                <a:moveTo>
                                  <a:pt x="12192" y="51435"/>
                                </a:moveTo>
                                <a:lnTo>
                                  <a:pt x="12192" y="15875"/>
                                </a:lnTo>
                                <a:lnTo>
                                  <a:pt x="15875" y="15875"/>
                                </a:lnTo>
                                <a:lnTo>
                                  <a:pt x="15875" y="11811"/>
                                </a:lnTo>
                                <a:lnTo>
                                  <a:pt x="19812" y="11811"/>
                                </a:lnTo>
                                <a:lnTo>
                                  <a:pt x="19812" y="7874"/>
                                </a:lnTo>
                                <a:lnTo>
                                  <a:pt x="24130" y="7874"/>
                                </a:lnTo>
                                <a:lnTo>
                                  <a:pt x="27813" y="3683"/>
                                </a:lnTo>
                                <a:lnTo>
                                  <a:pt x="40005" y="3683"/>
                                </a:lnTo>
                                <a:lnTo>
                                  <a:pt x="43942" y="0"/>
                                </a:lnTo>
                                <a:lnTo>
                                  <a:pt x="51816" y="0"/>
                                </a:lnTo>
                                <a:lnTo>
                                  <a:pt x="51816" y="27686"/>
                                </a:lnTo>
                                <a:lnTo>
                                  <a:pt x="55499" y="27686"/>
                                </a:lnTo>
                                <a:lnTo>
                                  <a:pt x="55499" y="39624"/>
                                </a:lnTo>
                                <a:lnTo>
                                  <a:pt x="51816" y="39624"/>
                                </a:lnTo>
                                <a:lnTo>
                                  <a:pt x="51816" y="43815"/>
                                </a:lnTo>
                                <a:lnTo>
                                  <a:pt x="47625" y="43815"/>
                                </a:lnTo>
                                <a:lnTo>
                                  <a:pt x="47625" y="47498"/>
                                </a:lnTo>
                                <a:lnTo>
                                  <a:pt x="43942" y="51435"/>
                                </a:lnTo>
                                <a:lnTo>
                                  <a:pt x="40005" y="55499"/>
                                </a:lnTo>
                                <a:lnTo>
                                  <a:pt x="35687" y="59436"/>
                                </a:lnTo>
                                <a:lnTo>
                                  <a:pt x="32004" y="63627"/>
                                </a:lnTo>
                                <a:lnTo>
                                  <a:pt x="32004" y="67310"/>
                                </a:lnTo>
                                <a:lnTo>
                                  <a:pt x="27813" y="67310"/>
                                </a:lnTo>
                                <a:lnTo>
                                  <a:pt x="27813" y="79502"/>
                                </a:lnTo>
                                <a:lnTo>
                                  <a:pt x="19812" y="79502"/>
                                </a:lnTo>
                                <a:lnTo>
                                  <a:pt x="19812" y="83439"/>
                                </a:lnTo>
                                <a:lnTo>
                                  <a:pt x="15875" y="83439"/>
                                </a:lnTo>
                                <a:lnTo>
                                  <a:pt x="15875" y="87503"/>
                                </a:lnTo>
                                <a:lnTo>
                                  <a:pt x="12192" y="87503"/>
                                </a:lnTo>
                                <a:lnTo>
                                  <a:pt x="12192" y="103251"/>
                                </a:lnTo>
                                <a:lnTo>
                                  <a:pt x="27813" y="103251"/>
                                </a:lnTo>
                                <a:lnTo>
                                  <a:pt x="27813" y="99314"/>
                                </a:lnTo>
                                <a:lnTo>
                                  <a:pt x="32004" y="99314"/>
                                </a:lnTo>
                                <a:lnTo>
                                  <a:pt x="32004" y="63627"/>
                                </a:lnTo>
                                <a:lnTo>
                                  <a:pt x="27813" y="63627"/>
                                </a:lnTo>
                                <a:lnTo>
                                  <a:pt x="27813" y="59436"/>
                                </a:lnTo>
                                <a:lnTo>
                                  <a:pt x="19812" y="59436"/>
                                </a:lnTo>
                                <a:lnTo>
                                  <a:pt x="19812" y="55499"/>
                                </a:lnTo>
                                <a:lnTo>
                                  <a:pt x="0" y="55499"/>
                                </a:lnTo>
                                <a:lnTo>
                                  <a:pt x="0" y="47498"/>
                                </a:lnTo>
                              </a:path>
                            </a:pathLst>
                          </a:custGeom>
                          <a:ln w="14935" cap="rnd">
                            <a:round/>
                          </a:ln>
                        </wps:spPr>
                        <wps:style>
                          <a:lnRef idx="1">
                            <a:srgbClr val="00CCFF"/>
                          </a:lnRef>
                          <a:fillRef idx="0">
                            <a:srgbClr val="000000">
                              <a:alpha val="0"/>
                            </a:srgbClr>
                          </a:fillRef>
                          <a:effectRef idx="0">
                            <a:scrgbClr r="0" g="0" b="0"/>
                          </a:effectRef>
                          <a:fontRef idx="none"/>
                        </wps:style>
                        <wps:bodyPr/>
                      </wps:wsp>
                      <wps:wsp>
                        <wps:cNvPr id="1594" name="Shape 1594"/>
                        <wps:cNvSpPr/>
                        <wps:spPr>
                          <a:xfrm>
                            <a:off x="3130550" y="55753"/>
                            <a:ext cx="47625" cy="95123"/>
                          </a:xfrm>
                          <a:custGeom>
                            <a:avLst/>
                            <a:gdLst/>
                            <a:ahLst/>
                            <a:cxnLst/>
                            <a:rect l="0" t="0" r="0" b="0"/>
                            <a:pathLst>
                              <a:path w="47625" h="95123">
                                <a:moveTo>
                                  <a:pt x="47625" y="0"/>
                                </a:moveTo>
                                <a:lnTo>
                                  <a:pt x="39624" y="0"/>
                                </a:lnTo>
                                <a:lnTo>
                                  <a:pt x="39624" y="3683"/>
                                </a:lnTo>
                                <a:lnTo>
                                  <a:pt x="35687" y="3683"/>
                                </a:lnTo>
                                <a:lnTo>
                                  <a:pt x="32004" y="7874"/>
                                </a:lnTo>
                                <a:lnTo>
                                  <a:pt x="27813" y="7874"/>
                                </a:lnTo>
                                <a:lnTo>
                                  <a:pt x="27813" y="15875"/>
                                </a:lnTo>
                                <a:lnTo>
                                  <a:pt x="24130" y="15875"/>
                                </a:lnTo>
                                <a:lnTo>
                                  <a:pt x="24130" y="23495"/>
                                </a:lnTo>
                                <a:lnTo>
                                  <a:pt x="19812" y="23495"/>
                                </a:lnTo>
                                <a:lnTo>
                                  <a:pt x="19812" y="27686"/>
                                </a:lnTo>
                                <a:lnTo>
                                  <a:pt x="15875" y="27686"/>
                                </a:lnTo>
                                <a:lnTo>
                                  <a:pt x="15875" y="31623"/>
                                </a:lnTo>
                                <a:lnTo>
                                  <a:pt x="11938" y="31623"/>
                                </a:lnTo>
                                <a:lnTo>
                                  <a:pt x="11938" y="39624"/>
                                </a:lnTo>
                                <a:lnTo>
                                  <a:pt x="8001" y="43815"/>
                                </a:lnTo>
                                <a:lnTo>
                                  <a:pt x="8001" y="47498"/>
                                </a:lnTo>
                                <a:lnTo>
                                  <a:pt x="3683" y="47498"/>
                                </a:lnTo>
                                <a:lnTo>
                                  <a:pt x="3683" y="55499"/>
                                </a:lnTo>
                                <a:lnTo>
                                  <a:pt x="0" y="55499"/>
                                </a:lnTo>
                                <a:lnTo>
                                  <a:pt x="0" y="63627"/>
                                </a:lnTo>
                                <a:lnTo>
                                  <a:pt x="3683" y="67310"/>
                                </a:lnTo>
                                <a:lnTo>
                                  <a:pt x="32004" y="67310"/>
                                </a:lnTo>
                                <a:lnTo>
                                  <a:pt x="32004" y="59436"/>
                                </a:lnTo>
                                <a:lnTo>
                                  <a:pt x="35687" y="59436"/>
                                </a:lnTo>
                                <a:lnTo>
                                  <a:pt x="35687" y="51435"/>
                                </a:lnTo>
                                <a:lnTo>
                                  <a:pt x="39624" y="51435"/>
                                </a:lnTo>
                                <a:lnTo>
                                  <a:pt x="39624" y="31623"/>
                                </a:lnTo>
                                <a:lnTo>
                                  <a:pt x="43942" y="31623"/>
                                </a:lnTo>
                                <a:lnTo>
                                  <a:pt x="43942" y="27686"/>
                                </a:lnTo>
                                <a:lnTo>
                                  <a:pt x="47625" y="27686"/>
                                </a:lnTo>
                                <a:lnTo>
                                  <a:pt x="47625" y="87503"/>
                                </a:lnTo>
                                <a:lnTo>
                                  <a:pt x="43942" y="87503"/>
                                </a:lnTo>
                                <a:lnTo>
                                  <a:pt x="43942" y="95123"/>
                                </a:lnTo>
                              </a:path>
                            </a:pathLst>
                          </a:custGeom>
                          <a:ln w="14935" cap="rnd">
                            <a:round/>
                          </a:ln>
                        </wps:spPr>
                        <wps:style>
                          <a:lnRef idx="1">
                            <a:srgbClr val="00CCFF"/>
                          </a:lnRef>
                          <a:fillRef idx="0">
                            <a:srgbClr val="000000">
                              <a:alpha val="0"/>
                            </a:srgbClr>
                          </a:fillRef>
                          <a:effectRef idx="0">
                            <a:scrgbClr r="0" g="0" b="0"/>
                          </a:effectRef>
                          <a:fontRef idx="none"/>
                        </wps:style>
                        <wps:bodyPr/>
                      </wps:wsp>
                      <wps:wsp>
                        <wps:cNvPr id="1595" name="Shape 1595"/>
                        <wps:cNvSpPr/>
                        <wps:spPr>
                          <a:xfrm>
                            <a:off x="3218307" y="71628"/>
                            <a:ext cx="43688" cy="83439"/>
                          </a:xfrm>
                          <a:custGeom>
                            <a:avLst/>
                            <a:gdLst/>
                            <a:ahLst/>
                            <a:cxnLst/>
                            <a:rect l="0" t="0" r="0" b="0"/>
                            <a:pathLst>
                              <a:path w="43688" h="83439">
                                <a:moveTo>
                                  <a:pt x="0" y="0"/>
                                </a:moveTo>
                                <a:lnTo>
                                  <a:pt x="8001" y="0"/>
                                </a:lnTo>
                                <a:lnTo>
                                  <a:pt x="8001" y="3937"/>
                                </a:lnTo>
                                <a:lnTo>
                                  <a:pt x="11685" y="3937"/>
                                </a:lnTo>
                                <a:lnTo>
                                  <a:pt x="11685" y="7620"/>
                                </a:lnTo>
                                <a:lnTo>
                                  <a:pt x="43688" y="7620"/>
                                </a:lnTo>
                                <a:lnTo>
                                  <a:pt x="43688" y="19812"/>
                                </a:lnTo>
                                <a:lnTo>
                                  <a:pt x="39624" y="23749"/>
                                </a:lnTo>
                                <a:lnTo>
                                  <a:pt x="35687" y="23749"/>
                                </a:lnTo>
                                <a:lnTo>
                                  <a:pt x="35687" y="31623"/>
                                </a:lnTo>
                                <a:lnTo>
                                  <a:pt x="31497" y="31623"/>
                                </a:lnTo>
                                <a:lnTo>
                                  <a:pt x="31497" y="39624"/>
                                </a:lnTo>
                                <a:lnTo>
                                  <a:pt x="27813" y="43561"/>
                                </a:lnTo>
                                <a:lnTo>
                                  <a:pt x="27813" y="47752"/>
                                </a:lnTo>
                                <a:lnTo>
                                  <a:pt x="23495" y="47752"/>
                                </a:lnTo>
                                <a:lnTo>
                                  <a:pt x="23495" y="51435"/>
                                </a:lnTo>
                                <a:lnTo>
                                  <a:pt x="19812" y="55753"/>
                                </a:lnTo>
                                <a:lnTo>
                                  <a:pt x="19812" y="71628"/>
                                </a:lnTo>
                                <a:lnTo>
                                  <a:pt x="15875" y="71628"/>
                                </a:lnTo>
                                <a:lnTo>
                                  <a:pt x="15875" y="79248"/>
                                </a:lnTo>
                                <a:lnTo>
                                  <a:pt x="11685" y="79248"/>
                                </a:lnTo>
                                <a:lnTo>
                                  <a:pt x="11685" y="83439"/>
                                </a:lnTo>
                                <a:lnTo>
                                  <a:pt x="3683" y="83439"/>
                                </a:lnTo>
                              </a:path>
                            </a:pathLst>
                          </a:custGeom>
                          <a:ln w="14935" cap="rnd">
                            <a:round/>
                          </a:ln>
                        </wps:spPr>
                        <wps:style>
                          <a:lnRef idx="1">
                            <a:srgbClr val="00CCFF"/>
                          </a:lnRef>
                          <a:fillRef idx="0">
                            <a:srgbClr val="000000">
                              <a:alpha val="0"/>
                            </a:srgbClr>
                          </a:fillRef>
                          <a:effectRef idx="0">
                            <a:scrgbClr r="0" g="0" b="0"/>
                          </a:effectRef>
                          <a:fontRef idx="none"/>
                        </wps:style>
                        <wps:bodyPr/>
                      </wps:wsp>
                      <wps:wsp>
                        <wps:cNvPr id="1596" name="Shape 1596"/>
                        <wps:cNvSpPr/>
                        <wps:spPr>
                          <a:xfrm>
                            <a:off x="3234182" y="115189"/>
                            <a:ext cx="43561" cy="4191"/>
                          </a:xfrm>
                          <a:custGeom>
                            <a:avLst/>
                            <a:gdLst/>
                            <a:ahLst/>
                            <a:cxnLst/>
                            <a:rect l="0" t="0" r="0" b="0"/>
                            <a:pathLst>
                              <a:path w="43561" h="4191">
                                <a:moveTo>
                                  <a:pt x="0" y="0"/>
                                </a:moveTo>
                                <a:lnTo>
                                  <a:pt x="43561" y="0"/>
                                </a:lnTo>
                                <a:lnTo>
                                  <a:pt x="43561" y="4191"/>
                                </a:lnTo>
                              </a:path>
                            </a:pathLst>
                          </a:custGeom>
                          <a:ln w="14935" cap="rnd">
                            <a:round/>
                          </a:ln>
                        </wps:spPr>
                        <wps:style>
                          <a:lnRef idx="1">
                            <a:srgbClr val="00CCFF"/>
                          </a:lnRef>
                          <a:fillRef idx="0">
                            <a:srgbClr val="000000">
                              <a:alpha val="0"/>
                            </a:srgbClr>
                          </a:fillRef>
                          <a:effectRef idx="0">
                            <a:scrgbClr r="0" g="0" b="0"/>
                          </a:effectRef>
                          <a:fontRef idx="none"/>
                        </wps:style>
                        <wps:bodyPr/>
                      </wps:wsp>
                    </wpg:wgp>
                  </a:graphicData>
                </a:graphic>
              </wp:anchor>
            </w:drawing>
          </mc:Choice>
          <mc:Fallback>
            <w:pict>
              <v:group w14:anchorId="3C3A3D84" id="Group 11800" o:spid="_x0000_s1026" style="position:absolute;margin-left:352pt;margin-top:173.25pt;width:258.1pt;height:53.55pt;z-index:251660288;mso-position-horizontal-relative:page;mso-position-vertical-relative:page" coordsize="32777,6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">
                <v:shape id="Shape 1207" o:spid="_x0000_s1027" style="position:absolute;top:3059;width:596;height:1036;visibility:visible;mso-wrap-style:square;v-text-anchor:top" coordsize="59690,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" path="m7874,35940r-3937,l3937,103632r-3937,l,63753r3937,l3937,35940r3937,l7874,24130r3937,l11811,19812r4064,-3684l19812,16128r,-3936l23749,8001r,-4064l31623,3937,31623,,55753,r,12192l59690,12192r,19811l55753,35940r-4318,4065l47498,40005r-3937,3937l43561,47625r-7874,l35687,51815r-8001,l27686,55752r-3937,l23749,59817r-7874,l15875,63753e" filled="f" strokecolor="#ed1c24" strokeweight=".41486mm">
                  <v:stroke endcap="round"/>
                  <v:path arrowok="t" textboxrect="0,0,59690,103632"/>
                </v:shape>
                <v:shape id="Shape 1208" o:spid="_x0000_s1028" style="position:absolute;left:716;top:3736;width:39;height:716;visibility:visible;mso-wrap-style:square;v-text-anchor:top" coordsize="3937,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" path="m3937,l,3937,,71628e" filled="f" strokecolor="#ed1c24" strokeweight=".41486mm">
                  <v:stroke endcap="round"/>
                  <v:path arrowok="t" textboxrect="0,0,3937,71628"/>
                </v:shape>
                <v:shape id="Shape 1209" o:spid="_x0000_s1029" style="position:absolute;left:636;top:4053;width:637;height:82;visibility:visible;mso-wrap-style:square;v-text-anchor:top" coordsize="63754,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" path="m,8128r51562,l55499,4191r4318,l63754,e" filled="f" strokecolor="#ed1c24" strokeweight=".41486mm">
                  <v:stroke endcap="round"/>
                  <v:path arrowok="t" textboxrect="0,0,63754,8128"/>
                </v:shape>
                <v:shape id="Shape 1210" o:spid="_x0000_s1030" style="position:absolute;left:1550;top:3577;width:437;height:875;visibility:visible;mso-wrap-style:square;v-text-anchor:top" coordsize="43688,87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" path="m8001,35687l,35687,,11938r8001,l8001,8001r3937,l11938,3937r28067,l40005,r3683,l43688,11938r-3683,l40005,15875r-4318,l35687,23749r-3937,l31750,27813r-3937,l27813,43561r-3937,l23876,51816r-4064,l19812,59817r-3937,l15875,63373r-3937,l11938,87503r7874,l19812,83566r11938,l31750,79629r3937,l35687,75565r8001,l43688,47625r-3683,l40005,43561r-20193,e" filled="f" strokecolor="#ed1c24" strokeweight=".41486mm">
                  <v:stroke endcap="round"/>
                  <v:path arrowok="t" textboxrect="0,0,43688,87503"/>
                </v:shape>
                <v:shape id="Shape 1211" o:spid="_x0000_s1031" style="position:absolute;left:316;top:4729;width:1552;height:320;visibility:visible;mso-wrap-style:square;v-text-anchor:top" coordsize="15519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" path="m,32004l,28067r8255,l8255,24130r19812,l28067,19812r23749,l51816,15875r35687,l91821,12192r3937,l99441,8255r24003,l123444,4064r19812,l143256,r11938,e" filled="f" strokecolor="#ed1c24" strokeweight=".41486mm">
                  <v:stroke endcap="round"/>
                  <v:path arrowok="t" textboxrect="0,0,155194,32004"/>
                </v:shape>
                <v:shape id="Shape 1212" o:spid="_x0000_s1032" style="position:absolute;left:834;top:5525;width:119;height:1076;visibility:visible;mso-wrap-style:square;v-text-anchor:top" coordsize="11938,107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" path="m11938,r,7874l8001,7874r,35941l4064,47879r,39624l,87503r,20066l,99695e" filled="f" strokecolor="#ed1c24" strokeweight=".41486mm">
                  <v:stroke endcap="round"/>
                  <v:path arrowok="t" textboxrect="0,0,11938,107569"/>
                </v:shape>
                <v:shape id="Shape 1213" o:spid="_x0000_s1033" style="position:absolute;left:914;top:5525;width:359;height:399;visibility:visible;mso-wrap-style:square;v-text-anchor:top" coordsize="35941,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" path="m,24003r,l,16129r3937,l3937,11811r3937,l7874,7874r3937,l11811,4191r8001,l19812,,35941,r,32004l32004,35941r-4318,l27686,39878r-11557,l16129,35941e" filled="f" strokecolor="#ed1c24" strokeweight=".41486mm">
                  <v:stroke endcap="round"/>
                  <v:path arrowok="t" textboxrect="0,0,35941,39878"/>
                </v:shape>
                <v:shape id="Shape 1214" o:spid="_x0000_s1034" style="position:absolute;left:1789;top:5885;width:518;height:914;visibility:visible;mso-wrap-style:square;v-text-anchor:top" coordsize="51816,91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" path="m3937,47498l,47498,,27686r3937,l3937,19812r3937,l7874,11938r3937,l16129,7874r,-3937l19812,3937,24003,,35941,r,31750l32004,35940r,3684l27686,39624r,3937l24003,43561r,3937l19812,47498r,11938l16129,59436r,20065l11811,79501r,11938l39878,91439r,-3937l43815,83565r3683,l51816,79501r,-3937l43815,75564r,-8254l39878,67310r,-3557l35941,63753r,-4317l27686,59436r,-3684l19812,55752r,-4190e" filled="f" strokecolor="#ed1c24" strokeweight=".41486mm">
                  <v:stroke endcap="round"/>
                  <v:path arrowok="t" textboxrect="0,0,51816,91439"/>
                </v:shape>
                <v:shape id="Shape 1215" o:spid="_x0000_s1035" style="position:absolute;left:2983;top:4491;width:437;height:40;visibility:visible;mso-wrap-style:square;v-text-anchor:top" coordsize="43688,3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" path="m,l43688,r,3937e" filled="f" strokecolor="#ed1c24" strokeweight=".41486mm">
                  <v:stroke endcap="round"/>
                  <v:path arrowok="t" textboxrect="0,0,43688,3937"/>
                </v:shape>
                <v:shape id="Shape 1216" o:spid="_x0000_s1036" style="position:absolute;left:3221;top:4770;width:558;height:118;visibility:visible;mso-wrap-style:square;v-text-anchor:top" coordsize="55753,11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" path="m,11811r27940,l32004,8128r7620,l39624,4191r12192,l51816,r3937,e" filled="f" strokecolor="#ed1c24" strokeweight=".41486mm">
                  <v:stroke endcap="round"/>
                  <v:path arrowok="t" textboxrect="0,0,55753,11811"/>
                </v:shape>
                <v:shape id="Shape 1217" o:spid="_x0000_s1037" style="position:absolute;left:5129;top:4729;width:201;height:1116;visibility:visible;mso-wrap-style:square;v-text-anchor:top" coordsize="20066,111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" path="m7874,r,15875l4318,15875r,16129l,32004,,99695r7874,l7874,103632r8255,l16129,111634r3937,e" filled="f" strokecolor="#ed1c24" strokeweight=".41486mm">
                  <v:stroke endcap="round"/>
                  <v:path arrowok="t" textboxrect="0,0,20066,111634"/>
                </v:shape>
                <v:shape id="Shape 1218" o:spid="_x0000_s1038" style="position:absolute;left:5129;top:3736;width:320;height:1511;visibility:visible;mso-wrap-style:square;v-text-anchor:top" coordsize="32004,15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" path="m32004,3937r-3937,l28067,,24130,r,7874l20066,11938r,7874l16129,19812r,3937l11938,27686r,16256l7874,43942r,31623l4318,75565r,27813l,111506r,35687l4318,147193r,3937l7874,151130e" filled="f" strokecolor="#ed1c24" strokeweight=".41486mm">
                  <v:stroke endcap="round"/>
                  <v:path arrowok="t" textboxrect="0,0,32004,151130"/>
                </v:shape>
                <v:shape id="Shape 1219" o:spid="_x0000_s1039" style="position:absolute;left:5885;top:4333;width:39;height:914;visibility:visible;mso-wrap-style:square;v-text-anchor:top" coordsize="3937,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" path="m3937,r,39624l,43688,,91440e" filled="f" strokecolor="#ed1c24" strokeweight=".41486mm">
                  <v:stroke endcap="round"/>
                  <v:path arrowok="t" textboxrect="0,0,3937,91440"/>
                </v:shape>
                <v:shape id="Shape 1220" o:spid="_x0000_s1040" style="position:absolute;left:6285;top:4531;width:438;height:281;visibility:visible;mso-wrap-style:square;v-text-anchor:top" coordsize="43815,28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" path="m,28067r11811,l11811,23876r3937,l19812,19812r3937,-3937l27686,15875r3937,-3937l35560,11938r,-3683l39878,8255,43815,4064,43815,e" filled="f" strokecolor="#ed1c24" strokeweight=".41486mm">
                  <v:stroke endcap="round"/>
                  <v:path arrowok="t" textboxrect="0,0,43815,28067"/>
                </v:shape>
                <v:shape id="Shape 1221" o:spid="_x0000_s1041" style="position:absolute;left:6483;top:4613;width:0;height:516;visibility:visible;mso-wrap-style:square;v-text-anchor:top" coordsize="0,5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" path="m,l,51562e" filled="f" strokecolor="#ed1c24" strokeweight=".41486mm">
                  <v:stroke endcap="round"/>
                  <v:path arrowok="t" textboxrect="0,0,0,51562"/>
                </v:shape>
                <v:shape id="Shape 1222" o:spid="_x0000_s1042" style="position:absolute;left:7635;top:3775;width:2;height:0;visibility:visible;mso-wrap-style:square;v-text-anchor:top" coordsize="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" path="m,l254,e" filled="f" strokecolor="#ed1c24" strokeweight=".41486mm">
                  <v:stroke endcap="round"/>
                  <v:path arrowok="t" textboxrect="0,0,254,0"/>
                </v:shape>
                <v:shape id="Shape 1223" o:spid="_x0000_s1043" style="position:absolute;left:7476;top:3815;width:201;height:119;visibility:visible;mso-wrap-style:square;v-text-anchor:top" coordsize="20066,1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" path="m20066,r,4064l16129,4064r,4191l12192,8255r,3683l,11938e" filled="f" strokecolor="#ed1c24" strokeweight=".41486mm">
                  <v:stroke endcap="round"/>
                  <v:path arrowok="t" textboxrect="0,0,20066,11938"/>
                </v:shape>
                <v:shape id="Shape 1224" o:spid="_x0000_s1044" style="position:absolute;left:8869;top:3657;width:0;height:716;visibility:visible;mso-wrap-style:square;v-text-anchor:top" coordsize="0,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" path="m,l,71628e" filled="f" strokecolor="#ed1c24" strokeweight=".41486mm">
                  <v:stroke endcap="round"/>
                  <v:path arrowok="t" textboxrect="0,0,0,71628"/>
                </v:shape>
                <v:shape id="Shape 1225" o:spid="_x0000_s1045" style="position:absolute;left:8351;top:4013;width:161;height:0;visibility:visible;mso-wrap-style:square;v-text-anchor:top" coordsize="16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" path="m4191,l,,16129,e" filled="f" strokecolor="#ed1c24" strokeweight=".41486mm">
                  <v:stroke endcap="round"/>
                  <v:path arrowok="t" textboxrect="0,0,16129,0"/>
                </v:shape>
                <v:shape id="Shape 1226" o:spid="_x0000_s1046" style="position:absolute;left:7199;top:3535;width:795;height:758;visibility:visible;mso-wrap-style:square;v-text-anchor:top" coordsize="79502,75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" path="m,20065r43815,l43815,27939r3937,l47752,67563r-3937,l43815,71882r-3937,l35560,75819r-3937,l31623,56007r3937,l35560,51815r4318,l39878,47751r3937,l43815,36195r3937,l47752,32003r3683,l51435,27939r4318,l55753,24002r3937,l59690,16128r3937,l63627,12192r3937,l67564,8127r4064,l71628,4190r3937,l75565,r3937,e" filled="f" strokecolor="#ed1c24" strokeweight=".41486mm">
                  <v:stroke endcap="round"/>
                  <v:path arrowok="t" textboxrect="0,0,79502,75819"/>
                </v:shape>
                <v:shape id="Shape 1227" o:spid="_x0000_s1047" style="position:absolute;left:7757;top:4690;width:875;height:198;visibility:visible;mso-wrap-style:square;v-text-anchor:top" coordsize="87503,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" path="m,19812r23749,l23749,16129r39878,l63627,12192r8001,l71628,8001r7874,l79502,3937r3937,l83439,r4064,e" filled="f" strokecolor="#ed1c24" strokeweight=".41486mm">
                  <v:stroke endcap="round"/>
                  <v:path arrowok="t" textboxrect="0,0,87503,19812"/>
                </v:shape>
                <v:shape id="Shape 1228" o:spid="_x0000_s1048" style="position:absolute;left:7515;top:4770;width:1753;height:118;visibility:visible;mso-wrap-style:square;v-text-anchor:top" coordsize="175260,11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" path="m,11811r40005,l40005,8128r31623,l75946,4191r15494,l91440,r83820,e" filled="f" strokecolor="#ed1c24" strokeweight=".41486mm">
                  <v:stroke endcap="round"/>
                  <v:path arrowok="t" textboxrect="0,0,175260,11811"/>
                </v:shape>
                <v:shape id="Shape 1229" o:spid="_x0000_s1049" style="position:absolute;left:8275;top:5129;width:795;height:756;visibility:visible;mso-wrap-style:square;v-text-anchor:top" coordsize="79502,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" path="m,11811l,7874r7620,l11811,3937r8001,l19812,,31623,r,67691l27686,67691r,3937l23749,71628r,3937l15494,75565r,-7874l19812,67691r,-4064l23749,63627r,-3937l27686,59690r,-3937l35687,55753r3937,-4318l59436,51435r,4318l67310,55753r,3937l79502,59690e" filled="f" strokecolor="#ed1c24" strokeweight=".41486mm">
                  <v:stroke endcap="round"/>
                  <v:path arrowok="t" textboxrect="0,0,79502,75565"/>
                </v:shape>
                <v:shape id="Shape 1230" o:spid="_x0000_s1050" style="position:absolute;left:9784;top:4135;width:1073;height:1112;visibility:visible;mso-wrap-style:square;v-text-anchor:top" coordsize="107315,11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" path="m16129,11938r,23749l11811,35687r,8001l8255,43688r,24003l3937,67691r,19812l,91440r,19812l,75311,3937,71628r,-23749l8255,47879r,-8255l11811,39624r,-11811l16129,27813r,-8001l19812,19812r,-3937l24003,15875r4064,-3937l39878,11938r,11938l43815,23876r,27686l47879,51562r,7874l67691,59436r,-3937l71628,51562r,-3683l75565,47879r,-12192l79883,31750r,-11938l83820,19812r,-3937l87503,11938,91440,7620r4191,l95631,4064r4064,l99695,r3937,l103632,11938r3683,l107315,95504e" filled="f" strokecolor="#ed1c24" strokeweight=".41486mm">
                  <v:stroke endcap="round"/>
                  <v:path arrowok="t" textboxrect="0,0,107315,111252"/>
                </v:shape>
                <v:shape id="Shape 1231" o:spid="_x0000_s1051" style="position:absolute;left:11295;top:4613;width:400;height:1074;visibility:visible;mso-wrap-style:square;v-text-anchor:top" coordsize="40005,10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" path="m11938,47625r-3937,l8001,39624r-4064,l3937,31369,,31369,,11557r8001,l8001,7620,11938,3683r8255,l20193,,35941,r,59436l31750,59436r,3937l28067,63373r,4317l24130,67690r,7621l20193,75311r,3937l16129,79248r,16129l11938,95377r,11938l28067,107315r,-4318l31750,102997r,-3937l35941,99060r,-3683l40005,95377r,-43815l31750,51562r,-3937l20193,47625e" filled="f" strokecolor="#ed1c24" strokeweight=".41486mm">
                  <v:stroke endcap="round"/>
                  <v:path arrowok="t" textboxrect="0,0,40005,107315"/>
                </v:shape>
                <v:shape id="Shape 1232" o:spid="_x0000_s1052" style="position:absolute;left:12091;top:3855;width:874;height:597;visibility:visible;mso-wrap-style:square;v-text-anchor:top" coordsize="87376,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" path="m4191,15748l,15748,,7874r4191,l4191,4191r8001,l12192,,39878,r,4191l43815,4191r,31369l39878,35560r,4318l35941,43815r-3937,3937l27940,51816r-3937,l24003,59690r-4191,l19812,55753r43815,l63627,59690r23749,l87376,55753e" filled="f" strokecolor="#ed1c24" strokeweight=".41486mm">
                  <v:stroke endcap="round"/>
                  <v:path arrowok="t" textboxrect="0,0,87376,59690"/>
                </v:shape>
                <v:shape id="Shape 1233" o:spid="_x0000_s1053" style="position:absolute;left:13602;top:3139;width:277;height:1871;visibility:visible;mso-wrap-style:square;v-text-anchor:top" coordsize="27686,187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" path="m,l3937,,7874,4190r4318,l12192,8127r3937,l19812,11811r,8001l24130,24002r,39624l27686,67563r,55881l24130,127381r,20066l19812,147447r,11556l16129,159003r,8256l12192,167259r,3937l7874,171196r,3682l3937,178815r,8256e" filled="f" strokecolor="#ed1c24" strokeweight=".41486mm">
                  <v:stroke endcap="round"/>
                  <v:path arrowok="t" textboxrect="0,0,27686,187071"/>
                </v:shape>
                <v:shape id="Shape 1234" o:spid="_x0000_s1054" style="position:absolute;left:14916;top:716;width:357;height:712;visibility:visible;mso-wrap-style:square;v-text-anchor:top" coordsize="35687,71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" path="m,l8001,r3937,3556l11938,55372r-3937,l8001,59436r-3937,l4064,67564,,71247,,55372r8001,l8001,47498r3937,l15875,43561r3937,l19812,39624r4064,l23876,35560r3937,l27813,31623r7874,-7874e" filled="f" strokecolor="#ed1c24" strokeweight=".41486mm">
                  <v:stroke endcap="round"/>
                  <v:path arrowok="t" textboxrect="0,0,35687,71247"/>
                </v:shape>
                <v:shape id="Shape 1235" o:spid="_x0000_s1055" style="position:absolute;left:15316;top:716;width:396;height:237;visibility:visible;mso-wrap-style:square;v-text-anchor:top" coordsize="39624,23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" path="m,23749l15494,15748,,23749,19812,11811r7874,l27686,7620r3937,l35687,3556r3937,l39624,e" filled="f" strokecolor="#ed1c24" strokeweight=".41486mm">
                  <v:stroke endcap="round"/>
                  <v:path arrowok="t" textboxrect="0,0,39624,23749"/>
                </v:shape>
                <v:shape id="Shape 1236" o:spid="_x0000_s1056" style="position:absolute;left:14397;top:1670;width:1872;height:198;visibility:visible;mso-wrap-style:square;v-text-anchor:top" coordsize="187198,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" path="m,19812r47879,l47879,15875r27813,l75692,11811r16129,l91821,7874r35687,l135382,3683r7874,l143256,r43942,e" filled="f" strokecolor="#ed1c24" strokeweight=".41486mm">
                  <v:stroke endcap="round"/>
                  <v:path arrowok="t" textboxrect="0,0,187198,19812"/>
                </v:shape>
                <v:shape id="Shape 1237" o:spid="_x0000_s1057" style="position:absolute;left:14798;top:2225;width:475;height:557;visibility:visible;mso-wrap-style:square;v-text-anchor:top" coordsize="47498,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" path="m,7874l,4190r11811,l11811,7874r4064,4318l15875,55752r,-23749l19812,32003r,-4063l23749,24002r3937,-3937l27686,15748r8001,l35687,7874r3937,l39624,4190r3937,l43561,r3937,e" filled="f" strokecolor="#ed1c24" strokeweight=".41486mm">
                  <v:stroke endcap="round"/>
                  <v:path arrowok="t" textboxrect="0,0,47498,55752"/>
                </v:shape>
                <v:shape id="Shape 1238" o:spid="_x0000_s1058" style="position:absolute;left:15471;top:2504;width:359;height:41;visibility:visible;mso-wrap-style:square;v-text-anchor:top" coordsize="35941,4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" path="m4318,4063l,4063r35941,l35941,e" filled="f" strokecolor="#ed1c24" strokeweight=".41486mm">
                  <v:stroke endcap="round"/>
                  <v:path arrowok="t" textboxrect="0,0,35941,4063"/>
                </v:shape>
                <v:shape id="Shape 1239" o:spid="_x0000_s1059" style="position:absolute;left:16108;top:2184;width:0;height:598;visibility:visible;mso-wrap-style:square;v-text-anchor:top" coordsize="0,59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" path="m,4064l,,,59817e" filled="f" strokecolor="#ed1c24" strokeweight=".41486mm">
                  <v:stroke endcap="round"/>
                  <v:path arrowok="t" textboxrect="0,0,0,59817"/>
                </v:shape>
                <v:shape id="Shape 1240" o:spid="_x0000_s1060" style="position:absolute;left:17223;top:3181;width:278;height:0;visibility:visible;mso-wrap-style:square;v-text-anchor:top" coordsize="2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" path="m,l27813,e" filled="f" strokecolor="#ed1c24" strokeweight=".41486mm">
                  <v:stroke endcap="round"/>
                  <v:path arrowok="t" textboxrect="0,0,27813,0"/>
                </v:shape>
                <v:shape id="Shape 1241" o:spid="_x0000_s1061" style="position:absolute;left:17184;top:3418;width:357;height:80;visibility:visible;mso-wrap-style:square;v-text-anchor:top" coordsize="35687,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" path="m,l15875,r3937,4064l35687,4064r,3937e" filled="f" strokecolor="#ed1c24" strokeweight=".41486mm">
                  <v:stroke endcap="round"/>
                  <v:path arrowok="t" textboxrect="0,0,35687,8001"/>
                </v:shape>
                <v:shape id="Shape 1242" o:spid="_x0000_s1062" style="position:absolute;left:17343;top:2782;width:356;height:1155;visibility:visible;mso-wrap-style:square;v-text-anchor:top" coordsize="35687,115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" path="m3937,l27686,r,4191l32004,4191r,3684l35687,7875r,63753l32004,71628r,3684l27686,79502r,3937l23749,83439r,8001l20066,91440r,4191l15875,95631r,3683l12192,99314r,4318l7874,103632r,3683l3937,107315r,8128l,115443e" filled="f" strokecolor="#ed1c24" strokeweight=".41486mm">
                  <v:stroke endcap="round"/>
                  <v:path arrowok="t" textboxrect="0,0,35687,115443"/>
                </v:shape>
                <v:shape id="Shape 1559" o:spid="_x0000_s1063" style="position:absolute;left:20286;top:316;width:40;height:796;visibility:visible;mso-wrap-style:square;v-text-anchor:top" coordsize="3937,79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" path="m3937,l,,,79629e" filled="f" strokecolor="#ff8000" strokeweight=".41486mm">
                  <v:stroke endcap="round"/>
                  <v:path arrowok="t" textboxrect="0,0,3937,79629"/>
                </v:shape>
                <v:shape id="Shape 1560" o:spid="_x0000_s1064" style="position:absolute;left:20088;width:638;height:514;visibility:visible;mso-wrap-style:square;v-text-anchor:top" coordsize="63754,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" path="m8001,19812r,-11684l19812,8128r,-4191l31750,3937,35941,,63754,r,24003l59436,24003r,3937l55753,27940r,3683l51816,31623r,8001l47625,39624r-3683,4191l39624,43815r,3937l35941,47752r-4191,3683l,51435e" filled="f" strokecolor="#ff8000" strokeweight=".41486mm">
                  <v:stroke endcap="round"/>
                  <v:path arrowok="t" textboxrect="0,0,63754,51435"/>
                </v:shape>
                <v:shape id="Shape 1561" o:spid="_x0000_s1065" style="position:absolute;left:21042;top:716;width:638;height:1032;visibility:visible;mso-wrap-style:square;v-text-anchor:top" coordsize="63753,10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" path="m19812,47752r-7874,l11938,39624r-3937,l8001,35941r-3683,l4318,31623,,31623,,3937r8001,l8001,,24130,r3683,3937l27813,7620r4190,l32003,11811r3684,l35687,15748r3937,l39624,51435r-3937,4318l35687,75565r-3684,4191l32003,83439r-4190,l27813,87757r-3683,l24130,103251r19812,l43942,99568r3683,l47625,95377r4191,l51816,91440r8001,l59817,79756r3936,l63753,75565r-3936,l55499,71628,51816,67564r-4191,l47625,59436r-8001,l39624,55753r-7621,l27813,51435r-8001,e" filled="f" strokecolor="#ff8000" strokeweight=".41486mm">
                  <v:stroke endcap="round"/>
                  <v:path arrowok="t" textboxrect="0,0,63753,103251"/>
                </v:shape>
                <v:shape id="Shape 1562" o:spid="_x0000_s1066" style="position:absolute;left:22795;top:1032;width:235;height:0;visibility:visible;mso-wrap-style:square;v-text-anchor:top" coordsize="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" path="m3683,l,,23495,e" filled="f" strokecolor="#ff8000" strokeweight=".41486mm">
                  <v:stroke endcap="round"/>
                  <v:path arrowok="t" textboxrect="0,0,23495,0"/>
                </v:shape>
                <v:shape id="Shape 1563" o:spid="_x0000_s1067" style="position:absolute;left:22993;top:1471;width:235;height:0;visibility:visible;mso-wrap-style:square;v-text-anchor:top" coordsize="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" path="m,l23495,e" filled="f" strokecolor="#ff8000" strokeweight=".41486mm">
                  <v:stroke endcap="round"/>
                  <v:path arrowok="t" textboxrect="0,0,23495,0"/>
                </v:shape>
                <v:shape id="Shape 1582" o:spid="_x0000_s1068" style="position:absolute;left:23948;top:477;width:518;height:1271;visibility:visible;mso-wrap-style:square;v-text-anchor:top" coordsize="51815,127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" path="m,11684r7874,l7874,8001r3683,l11557,3683r20446,l32003,,51815,r,27813l47752,31496r,12192l43561,47625r,15875l39877,63500r,19812l35560,83312r,8128l32003,91440r,15875l27686,107315r,19812l47752,127127e" filled="f" strokecolor="#0cf" strokeweight=".41486mm">
                  <v:stroke endcap="round"/>
                  <v:path arrowok="t" textboxrect="0,0,51815,127127"/>
                </v:shape>
                <v:shape id="Shape 1583" o:spid="_x0000_s1069" style="position:absolute;left:24466;top:1670;width:314;height:78;visibility:visible;mso-wrap-style:square;v-text-anchor:top" coordsize="31369,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" path="m,7874l27687,4190,,7874,31369,4190,31369,e" filled="f" strokecolor="#0cf" strokeweight=".41486mm">
                  <v:stroke endcap="round"/>
                  <v:path arrowok="t" textboxrect="0,0,31369,7874"/>
                </v:shape>
                <v:shape id="Shape 1584" o:spid="_x0000_s1070" style="position:absolute;left:24941;top:396;width:594;height:1514;visibility:visible;mso-wrap-style:square;v-text-anchor:top" coordsize="59436,151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" path="m43942,l15875,r,4191l11938,8128r,8001l7874,16129r,7874l4318,27940r,4064l,35941,,51816r4318,l4318,55753r11557,l15875,59944r15875,l31750,55753r3937,l35687,51816r3937,-4064l39624,43815r4318,l43942,35941r7873,l51815,27940r,119507l55499,147447r,3937l59436,151384e" filled="f" strokecolor="#0cf" strokeweight=".41486mm">
                  <v:stroke endcap="round"/>
                  <v:path arrowok="t" textboxrect="0,0,59436,151384"/>
                </v:shape>
                <v:shape id="Shape 1585" o:spid="_x0000_s1071" style="position:absolute;left:25899;top:438;width:514;height:1472;visibility:visible;mso-wrap-style:square;v-text-anchor:top" coordsize="51435,147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" path="m7620,r,55753l3556,55753r,19812l,75565r,43688l3556,123190r4064,l7620,127381r32004,l39624,123190r4191,l43815,115189r3683,-3937l47498,107061r3937,l51435,83566r-3937,l47498,79248r-19812,l27686,87249r-4318,l23368,95377r-3556,4064l19812,103378r-4318,3683l15494,115189r-3937,4064l11557,131064r-3937,4318l7620,147193e" filled="f" strokecolor="#0cf" strokeweight=".41486mm">
                  <v:stroke endcap="round"/>
                  <v:path arrowok="t" textboxrect="0,0,51435,147193"/>
                </v:shape>
                <v:shape id="Shape 1586" o:spid="_x0000_s1072" style="position:absolute;left:26931;top:240;width:832;height:1430;visibility:visible;mso-wrap-style:square;v-text-anchor:top" coordsize="83185,143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" path="m,11938l,3937r47625,l47625,,67437,r,3937l83185,3937r,23495l79629,27432r,4318l75311,31750r,11811l71628,47625r,7620l67437,55245r,12192l63373,67437r,11811l59436,79248r,8001l55499,87249r,39624l51181,131064r,11938l51181,135001e" filled="f" strokecolor="#0cf" strokeweight=".41486mm">
                  <v:stroke endcap="round"/>
                  <v:path arrowok="t" textboxrect="0,0,83185,143002"/>
                </v:shape>
                <v:shape id="Shape 1587" o:spid="_x0000_s1073" style="position:absolute;left:27288;top:792;width:475;height:81;visibility:visible;mso-wrap-style:square;v-text-anchor:top" coordsize="47498,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" path="m3937,4191l,4191,,8128r39624,l43942,4191r3556,l47498,e" filled="f" strokecolor="#0cf" strokeweight=".41486mm">
                  <v:stroke endcap="round"/>
                  <v:path arrowok="t" textboxrect="0,0,47498,8128"/>
                </v:shape>
                <v:shape id="Shape 1588" o:spid="_x0000_s1074" style="position:absolute;left:28322;top:396;width:553;height:995;visibility:visible;mso-wrap-style:square;v-text-anchor:top" coordsize="55372,99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" path="m12192,r,8128l7874,8128r,19812l4190,27940r,27813l,55753,,91440r4190,4191l7874,95631r,3937l24002,99568r3684,-3937l32003,95631r,-4191l43814,91440r,-3683l47752,87757r,-4318l51815,83439r,-3683l55372,79756r,-4191e" filled="f" strokecolor="#0cf" strokeweight=".41486mm">
                  <v:stroke endcap="round"/>
                  <v:path arrowok="t" textboxrect="0,0,55372,99568"/>
                </v:shape>
                <v:shape id="Shape 1589" o:spid="_x0000_s1075" style="position:absolute;left:28919;top:675;width:39;height:1073;visibility:visible;mso-wrap-style:square;v-text-anchor:top" coordsize="3938,10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" path="m,l,107315r3938,e" filled="f" strokecolor="#0cf" strokeweight=".41486mm">
                  <v:stroke endcap="round"/>
                  <v:path arrowok="t" textboxrect="0,0,3938,107315"/>
                </v:shape>
                <v:shape id="Shape 1590" o:spid="_x0000_s1076" style="position:absolute;left:29397;top:438;width:519;height:953;visibility:visible;mso-wrap-style:square;v-text-anchor:top" coordsize="51816,9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" path="m,11938r3683,l3683,35433,,35433,,91440r3683,l3683,95377r16129,l19812,91440r3937,-4191l23749,83566r3937,l27686,79248r4318,l32004,75565r3683,l35687,67437r3937,l39624,55753r3937,l43561,47625r3937,l47498,43561r4318,-3937l51816,19812r-4318,l47498,15621r-3937,l43561,7620r-3937,l39624,,11557,,7874,3937r,8001e" filled="f" strokecolor="#0cf" strokeweight=".41486mm">
                  <v:stroke endcap="round"/>
                  <v:path arrowok="t" textboxrect="0,0,51816,95377"/>
                </v:shape>
                <v:shape id="Shape 1591" o:spid="_x0000_s1077" style="position:absolute;left:30312;top:171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" path="m,l,e" filled="f" strokecolor="#0cf" strokeweight=".41486mm">
                  <v:stroke endcap="round"/>
                  <v:path arrowok="t" textboxrect="0,0,0,0"/>
                </v:shape>
                <v:shape id="Shape 1592" o:spid="_x0000_s1078" style="position:absolute;left:30312;top:1711;width:79;height:0;visibility:visible;mso-wrap-style:square;v-text-anchor:top" coordsize="7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" path="m,l7874,e" filled="f" strokecolor="#0cf" strokeweight=".41486mm">
                  <v:stroke endcap="round"/>
                  <v:path arrowok="t" textboxrect="0,0,7874,0"/>
                </v:shape>
                <v:shape id="Shape 1593" o:spid="_x0000_s1079" style="position:absolute;left:30589;top:557;width:555;height:1033;visibility:visible;mso-wrap-style:square;v-text-anchor:top" coordsize="55499,10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" path="m12192,51435r,-35560l15875,15875r,-4064l19812,11811r,-3937l24130,7874,27813,3683r12192,l43942,r7874,l51816,27686r3683,l55499,39624r-3683,l51816,43815r-4191,l47625,47498r-3683,3937l40005,55499r-4318,3937l32004,63627r,3683l27813,67310r,12192l19812,79502r,3937l15875,83439r,4064l12192,87503r,15748l27813,103251r,-3937l32004,99314r,-35687l27813,63627r,-4191l19812,59436r,-3937l,55499,,47498e" filled="f" strokecolor="#0cf" strokeweight=".41486mm">
                  <v:stroke endcap="round"/>
                  <v:path arrowok="t" textboxrect="0,0,55499,103251"/>
                </v:shape>
                <v:shape id="Shape 1594" o:spid="_x0000_s1080" style="position:absolute;left:31305;top:557;width:476;height:951;visibility:visible;mso-wrap-style:square;v-text-anchor:top" coordsize="47625,95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" path="m47625,l39624,r,3683l35687,3683,32004,7874r-4191,l27813,15875r-3683,l24130,23495r-4318,l19812,27686r-3937,l15875,31623r-3937,l11938,39624,8001,43815r,3683l3683,47498r,8001l,55499r,8128l3683,67310r28321,l32004,59436r3683,l35687,51435r3937,l39624,31623r4318,l43942,27686r3683,l47625,87503r-3683,l43942,95123e" filled="f" strokecolor="#0cf" strokeweight=".41486mm">
                  <v:stroke endcap="round"/>
                  <v:path arrowok="t" textboxrect="0,0,47625,95123"/>
                </v:shape>
                <v:shape id="Shape 1595" o:spid="_x0000_s1081" style="position:absolute;left:32183;top:716;width:436;height:834;visibility:visible;mso-wrap-style:square;v-text-anchor:top" coordsize="43688,83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" path="m,l8001,r,3937l11685,3937r,3683l43688,7620r,12192l39624,23749r-3937,l35687,31623r-4190,l31497,39624r-3684,3937l27813,47752r-4318,l23495,51435r-3683,4318l19812,71628r-3937,l15875,79248r-4190,l11685,83439r-8002,e" filled="f" strokecolor="#0cf" strokeweight=".41486mm">
                  <v:stroke endcap="round"/>
                  <v:path arrowok="t" textboxrect="0,0,43688,83439"/>
                </v:shape>
                <v:shape id="Shape 1596" o:spid="_x0000_s1082" style="position:absolute;left:32341;top:1151;width:436;height:42;visibility:visible;mso-wrap-style:square;v-text-anchor:top" coordsize="43561,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" path="m,l43561,r,4191e" filled="f" strokecolor="#0cf" strokeweight=".41486mm">
                  <v:stroke endcap="round"/>
                  <v:path arrowok="t" textboxrect="0,0,43561,4191"/>
                </v:shape>
                <w10:wrap type="topAndBottom" anchorx="page" anchory="page"/>
              </v:group>
            </w:pict>
          </mc:Fallback>
        </mc:AlternateContent>
      </w:r>
      <w:r>
        <w:br w:type="page"/>
      </w:r>
    </w:p>
    <w:p w14:paraId="4532FA54" w14:textId="77777777" w:rsidR="00C3702E" w:rsidRDefault="00C3702E">
      <w:pPr>
        <w:ind w:left="-902" w:right="-727"/>
      </w:pPr>
      <w:r>
        <w:rPr>
          <w:noProof/>
        </w:rPr>
        <w:lastRenderedPageBreak/>
        <w:drawing>
          <wp:inline distT="0" distB="0" distL="0" distR="0" wp14:anchorId="1D15B0AA" wp14:editId="2A1D19BA">
            <wp:extent cx="6976873" cy="9067801"/>
            <wp:effectExtent l="0" t="0" r="0" b="0"/>
            <wp:docPr id="11913" name="Picture 11913"/>
            <wp:cNvGraphicFramePr/>
            <a:graphic xmlns:a="http://schemas.openxmlformats.org/drawingml/2006/main">
              <a:graphicData uri="http://schemas.openxmlformats.org/drawingml/2006/picture">
                <pic:pic xmlns:pic="http://schemas.openxmlformats.org/drawingml/2006/picture">
                  <pic:nvPicPr>
                    <pic:cNvPr id="11913" name="Picture 11913"/>
                    <pic:cNvPicPr/>
                  </pic:nvPicPr>
                  <pic:blipFill>
                    <a:blip r:embed="rId29"/>
                    <a:stretch>
                      <a:fillRect/>
                    </a:stretch>
                  </pic:blipFill>
                  <pic:spPr>
                    <a:xfrm>
                      <a:off x="0" y="0"/>
                      <a:ext cx="6976873" cy="9067801"/>
                    </a:xfrm>
                    <a:prstGeom prst="rect">
                      <a:avLst/>
                    </a:prstGeom>
                  </pic:spPr>
                </pic:pic>
              </a:graphicData>
            </a:graphic>
          </wp:inline>
        </w:drawing>
      </w:r>
    </w:p>
    <w:p w14:paraId="4FBA4CEB" w14:textId="77777777" w:rsidR="00C3702E" w:rsidRDefault="00C3702E">
      <w:pPr>
        <w:ind w:left="-707" w:right="-52"/>
      </w:pPr>
      <w:r>
        <w:rPr>
          <w:noProof/>
          <w:sz w:val="22"/>
        </w:rPr>
        <w:lastRenderedPageBreak/>
        <mc:AlternateContent>
          <mc:Choice Requires="wpg">
            <w:drawing>
              <wp:inline distT="0" distB="0" distL="0" distR="0" wp14:anchorId="4F2E4F37" wp14:editId="06D16801">
                <wp:extent cx="6424422" cy="2929128"/>
                <wp:effectExtent l="0" t="0" r="14605" b="5080"/>
                <wp:docPr id="11961" name="Group 11961"/>
                <wp:cNvGraphicFramePr/>
                <a:graphic xmlns:a="http://schemas.openxmlformats.org/drawingml/2006/main">
                  <a:graphicData uri="http://schemas.microsoft.com/office/word/2010/wordprocessingGroup">
                    <wpg:wgp>
                      <wpg:cNvGrpSpPr/>
                      <wpg:grpSpPr>
                        <a:xfrm>
                          <a:off x="0" y="0"/>
                          <a:ext cx="6424422" cy="2929128"/>
                          <a:chOff x="0" y="0"/>
                          <a:chExt cx="6424422" cy="2929128"/>
                        </a:xfrm>
                      </wpg:grpSpPr>
                      <pic:pic xmlns:pic="http://schemas.openxmlformats.org/drawingml/2006/picture">
                        <pic:nvPicPr>
                          <pic:cNvPr id="11918" name="Picture 11918"/>
                          <pic:cNvPicPr/>
                        </pic:nvPicPr>
                        <pic:blipFill>
                          <a:blip r:embed="rId30"/>
                          <a:stretch>
                            <a:fillRect/>
                          </a:stretch>
                        </pic:blipFill>
                        <pic:spPr>
                          <a:xfrm>
                            <a:off x="0" y="0"/>
                            <a:ext cx="2438400" cy="2929128"/>
                          </a:xfrm>
                          <a:prstGeom prst="rect">
                            <a:avLst/>
                          </a:prstGeom>
                        </pic:spPr>
                      </pic:pic>
                      <wps:wsp>
                        <wps:cNvPr id="2681" name="Shape 2681"/>
                        <wps:cNvSpPr/>
                        <wps:spPr>
                          <a:xfrm>
                            <a:off x="2740279" y="793750"/>
                            <a:ext cx="35687" cy="115316"/>
                          </a:xfrm>
                          <a:custGeom>
                            <a:avLst/>
                            <a:gdLst/>
                            <a:ahLst/>
                            <a:cxnLst/>
                            <a:rect l="0" t="0" r="0" b="0"/>
                            <a:pathLst>
                              <a:path w="35687" h="115316">
                                <a:moveTo>
                                  <a:pt x="35687" y="0"/>
                                </a:moveTo>
                                <a:lnTo>
                                  <a:pt x="35687" y="8001"/>
                                </a:lnTo>
                                <a:lnTo>
                                  <a:pt x="31623" y="11938"/>
                                </a:lnTo>
                                <a:lnTo>
                                  <a:pt x="31623" y="23876"/>
                                </a:lnTo>
                                <a:lnTo>
                                  <a:pt x="27686" y="27813"/>
                                </a:lnTo>
                                <a:lnTo>
                                  <a:pt x="27686" y="31750"/>
                                </a:lnTo>
                                <a:lnTo>
                                  <a:pt x="23749" y="35687"/>
                                </a:lnTo>
                                <a:lnTo>
                                  <a:pt x="23749" y="55880"/>
                                </a:lnTo>
                                <a:lnTo>
                                  <a:pt x="19812" y="59817"/>
                                </a:lnTo>
                                <a:lnTo>
                                  <a:pt x="19812" y="67691"/>
                                </a:lnTo>
                                <a:lnTo>
                                  <a:pt x="15875" y="67691"/>
                                </a:lnTo>
                                <a:lnTo>
                                  <a:pt x="15875" y="79629"/>
                                </a:lnTo>
                                <a:lnTo>
                                  <a:pt x="11811" y="79629"/>
                                </a:lnTo>
                                <a:lnTo>
                                  <a:pt x="11811" y="83566"/>
                                </a:lnTo>
                                <a:lnTo>
                                  <a:pt x="7874" y="87503"/>
                                </a:lnTo>
                                <a:lnTo>
                                  <a:pt x="7874" y="95504"/>
                                </a:lnTo>
                                <a:lnTo>
                                  <a:pt x="3937" y="99441"/>
                                </a:lnTo>
                                <a:lnTo>
                                  <a:pt x="3937" y="107315"/>
                                </a:lnTo>
                                <a:lnTo>
                                  <a:pt x="0" y="107315"/>
                                </a:lnTo>
                                <a:lnTo>
                                  <a:pt x="0" y="115316"/>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682" name="Shape 2682"/>
                        <wps:cNvSpPr/>
                        <wps:spPr>
                          <a:xfrm>
                            <a:off x="2728341" y="793750"/>
                            <a:ext cx="59817" cy="23876"/>
                          </a:xfrm>
                          <a:custGeom>
                            <a:avLst/>
                            <a:gdLst/>
                            <a:ahLst/>
                            <a:cxnLst/>
                            <a:rect l="0" t="0" r="0" b="0"/>
                            <a:pathLst>
                              <a:path w="59817" h="23876">
                                <a:moveTo>
                                  <a:pt x="59817" y="0"/>
                                </a:moveTo>
                                <a:lnTo>
                                  <a:pt x="59817" y="4064"/>
                                </a:lnTo>
                                <a:lnTo>
                                  <a:pt x="51562" y="4064"/>
                                </a:lnTo>
                                <a:lnTo>
                                  <a:pt x="51562" y="8001"/>
                                </a:lnTo>
                                <a:lnTo>
                                  <a:pt x="43561" y="8001"/>
                                </a:lnTo>
                                <a:lnTo>
                                  <a:pt x="39624" y="11938"/>
                                </a:lnTo>
                                <a:lnTo>
                                  <a:pt x="31750" y="11938"/>
                                </a:lnTo>
                                <a:lnTo>
                                  <a:pt x="31750" y="15875"/>
                                </a:lnTo>
                                <a:lnTo>
                                  <a:pt x="23749" y="15875"/>
                                </a:lnTo>
                                <a:lnTo>
                                  <a:pt x="19812" y="19812"/>
                                </a:lnTo>
                                <a:lnTo>
                                  <a:pt x="15875" y="19812"/>
                                </a:lnTo>
                                <a:lnTo>
                                  <a:pt x="11938" y="23876"/>
                                </a:lnTo>
                                <a:lnTo>
                                  <a:pt x="0" y="23876"/>
                                </a:lnTo>
                                <a:lnTo>
                                  <a:pt x="3937" y="23876"/>
                                </a:lnTo>
                                <a:lnTo>
                                  <a:pt x="7620" y="19812"/>
                                </a:lnTo>
                                <a:lnTo>
                                  <a:pt x="11938" y="15875"/>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683" name="Shape 2683"/>
                        <wps:cNvSpPr/>
                        <wps:spPr>
                          <a:xfrm>
                            <a:off x="2775966" y="793750"/>
                            <a:ext cx="12192" cy="8001"/>
                          </a:xfrm>
                          <a:custGeom>
                            <a:avLst/>
                            <a:gdLst/>
                            <a:ahLst/>
                            <a:cxnLst/>
                            <a:rect l="0" t="0" r="0" b="0"/>
                            <a:pathLst>
                              <a:path w="12192" h="8001">
                                <a:moveTo>
                                  <a:pt x="3937" y="0"/>
                                </a:moveTo>
                                <a:lnTo>
                                  <a:pt x="12192" y="0"/>
                                </a:lnTo>
                                <a:lnTo>
                                  <a:pt x="7874" y="4064"/>
                                </a:lnTo>
                                <a:lnTo>
                                  <a:pt x="0" y="4064"/>
                                </a:lnTo>
                                <a:lnTo>
                                  <a:pt x="0" y="8001"/>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684" name="Shape 2684"/>
                        <wps:cNvSpPr/>
                        <wps:spPr>
                          <a:xfrm>
                            <a:off x="2764028" y="745998"/>
                            <a:ext cx="91440" cy="111506"/>
                          </a:xfrm>
                          <a:custGeom>
                            <a:avLst/>
                            <a:gdLst/>
                            <a:ahLst/>
                            <a:cxnLst/>
                            <a:rect l="0" t="0" r="0" b="0"/>
                            <a:pathLst>
                              <a:path w="91440" h="111506">
                                <a:moveTo>
                                  <a:pt x="0" y="24003"/>
                                </a:moveTo>
                                <a:lnTo>
                                  <a:pt x="0" y="27940"/>
                                </a:lnTo>
                                <a:lnTo>
                                  <a:pt x="0" y="24003"/>
                                </a:lnTo>
                                <a:lnTo>
                                  <a:pt x="11938" y="24003"/>
                                </a:lnTo>
                                <a:lnTo>
                                  <a:pt x="11938" y="20066"/>
                                </a:lnTo>
                                <a:lnTo>
                                  <a:pt x="19812" y="20066"/>
                                </a:lnTo>
                                <a:lnTo>
                                  <a:pt x="19812" y="16129"/>
                                </a:lnTo>
                                <a:lnTo>
                                  <a:pt x="32004" y="16129"/>
                                </a:lnTo>
                                <a:lnTo>
                                  <a:pt x="35687" y="11812"/>
                                </a:lnTo>
                                <a:lnTo>
                                  <a:pt x="39624" y="7875"/>
                                </a:lnTo>
                                <a:lnTo>
                                  <a:pt x="51816" y="7875"/>
                                </a:lnTo>
                                <a:lnTo>
                                  <a:pt x="55753" y="3938"/>
                                </a:lnTo>
                                <a:lnTo>
                                  <a:pt x="67691" y="3938"/>
                                </a:lnTo>
                                <a:lnTo>
                                  <a:pt x="67691" y="0"/>
                                </a:lnTo>
                                <a:lnTo>
                                  <a:pt x="83566" y="0"/>
                                </a:lnTo>
                                <a:lnTo>
                                  <a:pt x="83566" y="31624"/>
                                </a:lnTo>
                                <a:lnTo>
                                  <a:pt x="87503" y="31624"/>
                                </a:lnTo>
                                <a:lnTo>
                                  <a:pt x="87503" y="35941"/>
                                </a:lnTo>
                                <a:lnTo>
                                  <a:pt x="91440" y="35941"/>
                                </a:lnTo>
                                <a:lnTo>
                                  <a:pt x="91440" y="51816"/>
                                </a:lnTo>
                                <a:lnTo>
                                  <a:pt x="87503" y="51816"/>
                                </a:lnTo>
                                <a:lnTo>
                                  <a:pt x="87503" y="55753"/>
                                </a:lnTo>
                                <a:lnTo>
                                  <a:pt x="83566" y="55753"/>
                                </a:lnTo>
                                <a:lnTo>
                                  <a:pt x="83566" y="63627"/>
                                </a:lnTo>
                                <a:lnTo>
                                  <a:pt x="79502" y="63627"/>
                                </a:lnTo>
                                <a:lnTo>
                                  <a:pt x="79502" y="67564"/>
                                </a:lnTo>
                                <a:lnTo>
                                  <a:pt x="71628" y="67564"/>
                                </a:lnTo>
                                <a:lnTo>
                                  <a:pt x="71628" y="71628"/>
                                </a:lnTo>
                                <a:lnTo>
                                  <a:pt x="63754" y="71628"/>
                                </a:lnTo>
                                <a:lnTo>
                                  <a:pt x="63754" y="75565"/>
                                </a:lnTo>
                                <a:lnTo>
                                  <a:pt x="59690" y="75565"/>
                                </a:lnTo>
                                <a:lnTo>
                                  <a:pt x="59690" y="79502"/>
                                </a:lnTo>
                                <a:lnTo>
                                  <a:pt x="39624" y="79502"/>
                                </a:lnTo>
                                <a:lnTo>
                                  <a:pt x="39624" y="83439"/>
                                </a:lnTo>
                                <a:lnTo>
                                  <a:pt x="32004" y="83439"/>
                                </a:lnTo>
                                <a:lnTo>
                                  <a:pt x="32004" y="87376"/>
                                </a:lnTo>
                                <a:lnTo>
                                  <a:pt x="11938" y="87376"/>
                                </a:lnTo>
                                <a:lnTo>
                                  <a:pt x="11938" y="67564"/>
                                </a:lnTo>
                                <a:lnTo>
                                  <a:pt x="15875" y="63627"/>
                                </a:lnTo>
                                <a:lnTo>
                                  <a:pt x="15875" y="35941"/>
                                </a:lnTo>
                                <a:lnTo>
                                  <a:pt x="19812" y="35941"/>
                                </a:lnTo>
                                <a:lnTo>
                                  <a:pt x="19812" y="27940"/>
                                </a:lnTo>
                                <a:lnTo>
                                  <a:pt x="24130" y="24003"/>
                                </a:lnTo>
                                <a:lnTo>
                                  <a:pt x="24130" y="3938"/>
                                </a:lnTo>
                                <a:lnTo>
                                  <a:pt x="24130" y="79502"/>
                                </a:lnTo>
                                <a:lnTo>
                                  <a:pt x="19812" y="79502"/>
                                </a:lnTo>
                                <a:lnTo>
                                  <a:pt x="19812" y="91694"/>
                                </a:lnTo>
                                <a:lnTo>
                                  <a:pt x="15875" y="91694"/>
                                </a:lnTo>
                                <a:lnTo>
                                  <a:pt x="15875" y="99314"/>
                                </a:lnTo>
                                <a:lnTo>
                                  <a:pt x="11938" y="99314"/>
                                </a:lnTo>
                                <a:lnTo>
                                  <a:pt x="11938" y="107569"/>
                                </a:lnTo>
                                <a:lnTo>
                                  <a:pt x="7874" y="107569"/>
                                </a:lnTo>
                                <a:lnTo>
                                  <a:pt x="7874" y="111506"/>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685" name="Shape 2685"/>
                        <wps:cNvSpPr/>
                        <wps:spPr>
                          <a:xfrm>
                            <a:off x="2796032" y="869442"/>
                            <a:ext cx="27686" cy="15748"/>
                          </a:xfrm>
                          <a:custGeom>
                            <a:avLst/>
                            <a:gdLst/>
                            <a:ahLst/>
                            <a:cxnLst/>
                            <a:rect l="0" t="0" r="0" b="0"/>
                            <a:pathLst>
                              <a:path w="27686" h="15748">
                                <a:moveTo>
                                  <a:pt x="0" y="15748"/>
                                </a:moveTo>
                                <a:lnTo>
                                  <a:pt x="0" y="11811"/>
                                </a:lnTo>
                                <a:lnTo>
                                  <a:pt x="7620" y="11811"/>
                                </a:lnTo>
                                <a:lnTo>
                                  <a:pt x="7620" y="7874"/>
                                </a:lnTo>
                                <a:lnTo>
                                  <a:pt x="19812" y="7874"/>
                                </a:lnTo>
                                <a:lnTo>
                                  <a:pt x="19812" y="3937"/>
                                </a:lnTo>
                                <a:lnTo>
                                  <a:pt x="27686" y="3937"/>
                                </a:lnTo>
                                <a:lnTo>
                                  <a:pt x="27686" y="0"/>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686" name="Shape 2686"/>
                        <wps:cNvSpPr/>
                        <wps:spPr>
                          <a:xfrm>
                            <a:off x="2775966" y="865378"/>
                            <a:ext cx="47752" cy="95504"/>
                          </a:xfrm>
                          <a:custGeom>
                            <a:avLst/>
                            <a:gdLst/>
                            <a:ahLst/>
                            <a:cxnLst/>
                            <a:rect l="0" t="0" r="0" b="0"/>
                            <a:pathLst>
                              <a:path w="47752" h="95504">
                                <a:moveTo>
                                  <a:pt x="20066" y="0"/>
                                </a:moveTo>
                                <a:lnTo>
                                  <a:pt x="20066" y="40005"/>
                                </a:lnTo>
                                <a:lnTo>
                                  <a:pt x="15748" y="40005"/>
                                </a:lnTo>
                                <a:lnTo>
                                  <a:pt x="15748" y="55880"/>
                                </a:lnTo>
                                <a:lnTo>
                                  <a:pt x="12192" y="55880"/>
                                </a:lnTo>
                                <a:lnTo>
                                  <a:pt x="47752" y="55880"/>
                                </a:lnTo>
                                <a:lnTo>
                                  <a:pt x="47752" y="95504"/>
                                </a:lnTo>
                                <a:lnTo>
                                  <a:pt x="7874" y="95504"/>
                                </a:lnTo>
                                <a:lnTo>
                                  <a:pt x="3937" y="91440"/>
                                </a:lnTo>
                                <a:lnTo>
                                  <a:pt x="0" y="91440"/>
                                </a:lnTo>
                                <a:lnTo>
                                  <a:pt x="0" y="87503"/>
                                </a:lnTo>
                                <a:lnTo>
                                  <a:pt x="12192" y="87503"/>
                                </a:lnTo>
                                <a:lnTo>
                                  <a:pt x="12192" y="83566"/>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687" name="Shape 2687"/>
                        <wps:cNvSpPr/>
                        <wps:spPr>
                          <a:xfrm>
                            <a:off x="2927096" y="825500"/>
                            <a:ext cx="47879" cy="12192"/>
                          </a:xfrm>
                          <a:custGeom>
                            <a:avLst/>
                            <a:gdLst/>
                            <a:ahLst/>
                            <a:cxnLst/>
                            <a:rect l="0" t="0" r="0" b="0"/>
                            <a:pathLst>
                              <a:path w="47879" h="12192">
                                <a:moveTo>
                                  <a:pt x="0" y="12192"/>
                                </a:moveTo>
                                <a:lnTo>
                                  <a:pt x="11938" y="12192"/>
                                </a:lnTo>
                                <a:lnTo>
                                  <a:pt x="11938" y="7874"/>
                                </a:lnTo>
                                <a:lnTo>
                                  <a:pt x="27686" y="7874"/>
                                </a:lnTo>
                                <a:lnTo>
                                  <a:pt x="27686" y="3937"/>
                                </a:lnTo>
                                <a:lnTo>
                                  <a:pt x="32004" y="3937"/>
                                </a:lnTo>
                                <a:lnTo>
                                  <a:pt x="35687" y="0"/>
                                </a:lnTo>
                                <a:lnTo>
                                  <a:pt x="47879" y="0"/>
                                </a:lnTo>
                                <a:lnTo>
                                  <a:pt x="43942" y="3937"/>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688" name="Shape 2688"/>
                        <wps:cNvSpPr/>
                        <wps:spPr>
                          <a:xfrm>
                            <a:off x="2927096" y="849630"/>
                            <a:ext cx="32004" cy="11811"/>
                          </a:xfrm>
                          <a:custGeom>
                            <a:avLst/>
                            <a:gdLst/>
                            <a:ahLst/>
                            <a:cxnLst/>
                            <a:rect l="0" t="0" r="0" b="0"/>
                            <a:pathLst>
                              <a:path w="32004" h="11811">
                                <a:moveTo>
                                  <a:pt x="0" y="11811"/>
                                </a:moveTo>
                                <a:lnTo>
                                  <a:pt x="3937" y="7874"/>
                                </a:lnTo>
                                <a:lnTo>
                                  <a:pt x="11938" y="7874"/>
                                </a:lnTo>
                                <a:lnTo>
                                  <a:pt x="11938" y="3937"/>
                                </a:lnTo>
                                <a:lnTo>
                                  <a:pt x="27686" y="3937"/>
                                </a:lnTo>
                                <a:lnTo>
                                  <a:pt x="27686" y="0"/>
                                </a:lnTo>
                                <a:lnTo>
                                  <a:pt x="32004" y="0"/>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689" name="Shape 2689"/>
                        <wps:cNvSpPr/>
                        <wps:spPr>
                          <a:xfrm>
                            <a:off x="3233420" y="686181"/>
                            <a:ext cx="20066" cy="75946"/>
                          </a:xfrm>
                          <a:custGeom>
                            <a:avLst/>
                            <a:gdLst/>
                            <a:ahLst/>
                            <a:cxnLst/>
                            <a:rect l="0" t="0" r="0" b="0"/>
                            <a:pathLst>
                              <a:path w="20066" h="75946">
                                <a:moveTo>
                                  <a:pt x="20066" y="8255"/>
                                </a:moveTo>
                                <a:lnTo>
                                  <a:pt x="20066" y="0"/>
                                </a:lnTo>
                                <a:lnTo>
                                  <a:pt x="20066" y="20193"/>
                                </a:lnTo>
                                <a:lnTo>
                                  <a:pt x="15875" y="20193"/>
                                </a:lnTo>
                                <a:lnTo>
                                  <a:pt x="15875" y="35941"/>
                                </a:lnTo>
                                <a:lnTo>
                                  <a:pt x="12192" y="35941"/>
                                </a:lnTo>
                                <a:lnTo>
                                  <a:pt x="12192" y="47879"/>
                                </a:lnTo>
                                <a:lnTo>
                                  <a:pt x="7874" y="47879"/>
                                </a:lnTo>
                                <a:lnTo>
                                  <a:pt x="7874" y="59817"/>
                                </a:lnTo>
                                <a:lnTo>
                                  <a:pt x="3937" y="63754"/>
                                </a:lnTo>
                                <a:lnTo>
                                  <a:pt x="3937" y="67691"/>
                                </a:lnTo>
                                <a:lnTo>
                                  <a:pt x="0" y="67691"/>
                                </a:lnTo>
                                <a:lnTo>
                                  <a:pt x="0" y="75946"/>
                                </a:lnTo>
                                <a:lnTo>
                                  <a:pt x="0" y="71628"/>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690" name="Shape 2690"/>
                        <wps:cNvSpPr/>
                        <wps:spPr>
                          <a:xfrm>
                            <a:off x="3245612" y="654558"/>
                            <a:ext cx="71374" cy="43814"/>
                          </a:xfrm>
                          <a:custGeom>
                            <a:avLst/>
                            <a:gdLst/>
                            <a:ahLst/>
                            <a:cxnLst/>
                            <a:rect l="0" t="0" r="0" b="0"/>
                            <a:pathLst>
                              <a:path w="71374" h="43814">
                                <a:moveTo>
                                  <a:pt x="0" y="31623"/>
                                </a:moveTo>
                                <a:lnTo>
                                  <a:pt x="0" y="31623"/>
                                </a:lnTo>
                                <a:lnTo>
                                  <a:pt x="0" y="27686"/>
                                </a:lnTo>
                                <a:lnTo>
                                  <a:pt x="3683" y="27686"/>
                                </a:lnTo>
                                <a:lnTo>
                                  <a:pt x="3683" y="24002"/>
                                </a:lnTo>
                                <a:lnTo>
                                  <a:pt x="7874" y="24002"/>
                                </a:lnTo>
                                <a:lnTo>
                                  <a:pt x="7874" y="20065"/>
                                </a:lnTo>
                                <a:lnTo>
                                  <a:pt x="11557" y="20065"/>
                                </a:lnTo>
                                <a:lnTo>
                                  <a:pt x="11557" y="16128"/>
                                </a:lnTo>
                                <a:lnTo>
                                  <a:pt x="15494" y="16128"/>
                                </a:lnTo>
                                <a:lnTo>
                                  <a:pt x="19812" y="11811"/>
                                </a:lnTo>
                                <a:lnTo>
                                  <a:pt x="23495" y="11811"/>
                                </a:lnTo>
                                <a:lnTo>
                                  <a:pt x="27686" y="7874"/>
                                </a:lnTo>
                                <a:lnTo>
                                  <a:pt x="31369" y="3937"/>
                                </a:lnTo>
                                <a:lnTo>
                                  <a:pt x="39624" y="3937"/>
                                </a:lnTo>
                                <a:lnTo>
                                  <a:pt x="39624" y="0"/>
                                </a:lnTo>
                                <a:lnTo>
                                  <a:pt x="71374" y="0"/>
                                </a:lnTo>
                                <a:lnTo>
                                  <a:pt x="71374" y="16128"/>
                                </a:lnTo>
                                <a:lnTo>
                                  <a:pt x="67310" y="16128"/>
                                </a:lnTo>
                                <a:lnTo>
                                  <a:pt x="67310" y="20065"/>
                                </a:lnTo>
                                <a:lnTo>
                                  <a:pt x="63373" y="20065"/>
                                </a:lnTo>
                                <a:lnTo>
                                  <a:pt x="63373" y="24002"/>
                                </a:lnTo>
                                <a:lnTo>
                                  <a:pt x="59436" y="24002"/>
                                </a:lnTo>
                                <a:lnTo>
                                  <a:pt x="55499" y="27686"/>
                                </a:lnTo>
                                <a:lnTo>
                                  <a:pt x="51562" y="27686"/>
                                </a:lnTo>
                                <a:lnTo>
                                  <a:pt x="47498" y="31623"/>
                                </a:lnTo>
                                <a:lnTo>
                                  <a:pt x="43561" y="31623"/>
                                </a:lnTo>
                                <a:lnTo>
                                  <a:pt x="39624" y="35940"/>
                                </a:lnTo>
                                <a:lnTo>
                                  <a:pt x="35306" y="39877"/>
                                </a:lnTo>
                                <a:lnTo>
                                  <a:pt x="27686" y="39877"/>
                                </a:lnTo>
                                <a:lnTo>
                                  <a:pt x="27686" y="43814"/>
                                </a:lnTo>
                                <a:lnTo>
                                  <a:pt x="19812" y="43814"/>
                                </a:lnTo>
                                <a:lnTo>
                                  <a:pt x="23495" y="39877"/>
                                </a:lnTo>
                                <a:lnTo>
                                  <a:pt x="23495" y="35940"/>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691" name="Shape 2691"/>
                        <wps:cNvSpPr/>
                        <wps:spPr>
                          <a:xfrm>
                            <a:off x="3344672" y="734061"/>
                            <a:ext cx="4318" cy="55752"/>
                          </a:xfrm>
                          <a:custGeom>
                            <a:avLst/>
                            <a:gdLst/>
                            <a:ahLst/>
                            <a:cxnLst/>
                            <a:rect l="0" t="0" r="0" b="0"/>
                            <a:pathLst>
                              <a:path w="4318" h="55752">
                                <a:moveTo>
                                  <a:pt x="0" y="3937"/>
                                </a:moveTo>
                                <a:lnTo>
                                  <a:pt x="0" y="0"/>
                                </a:lnTo>
                                <a:lnTo>
                                  <a:pt x="4318" y="0"/>
                                </a:lnTo>
                                <a:lnTo>
                                  <a:pt x="4318" y="55752"/>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692" name="Shape 2692"/>
                        <wps:cNvSpPr/>
                        <wps:spPr>
                          <a:xfrm>
                            <a:off x="3320923" y="749936"/>
                            <a:ext cx="67691" cy="20065"/>
                          </a:xfrm>
                          <a:custGeom>
                            <a:avLst/>
                            <a:gdLst/>
                            <a:ahLst/>
                            <a:cxnLst/>
                            <a:rect l="0" t="0" r="0" b="0"/>
                            <a:pathLst>
                              <a:path w="67691" h="20065">
                                <a:moveTo>
                                  <a:pt x="0" y="20065"/>
                                </a:moveTo>
                                <a:lnTo>
                                  <a:pt x="11811" y="20065"/>
                                </a:lnTo>
                                <a:lnTo>
                                  <a:pt x="15875" y="16128"/>
                                </a:lnTo>
                                <a:lnTo>
                                  <a:pt x="23749" y="16128"/>
                                </a:lnTo>
                                <a:lnTo>
                                  <a:pt x="28067" y="12192"/>
                                </a:lnTo>
                                <a:lnTo>
                                  <a:pt x="35941" y="12192"/>
                                </a:lnTo>
                                <a:lnTo>
                                  <a:pt x="35941" y="7874"/>
                                </a:lnTo>
                                <a:lnTo>
                                  <a:pt x="43561" y="7874"/>
                                </a:lnTo>
                                <a:lnTo>
                                  <a:pt x="47879" y="3937"/>
                                </a:lnTo>
                                <a:lnTo>
                                  <a:pt x="63627" y="3937"/>
                                </a:lnTo>
                                <a:lnTo>
                                  <a:pt x="63627" y="0"/>
                                </a:lnTo>
                                <a:lnTo>
                                  <a:pt x="67691" y="0"/>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693" name="Shape 2693"/>
                        <wps:cNvSpPr/>
                        <wps:spPr>
                          <a:xfrm>
                            <a:off x="3408426" y="710311"/>
                            <a:ext cx="23749" cy="3937"/>
                          </a:xfrm>
                          <a:custGeom>
                            <a:avLst/>
                            <a:gdLst/>
                            <a:ahLst/>
                            <a:cxnLst/>
                            <a:rect l="0" t="0" r="0" b="0"/>
                            <a:pathLst>
                              <a:path w="23749" h="3937">
                                <a:moveTo>
                                  <a:pt x="0" y="3937"/>
                                </a:moveTo>
                                <a:lnTo>
                                  <a:pt x="16129" y="3937"/>
                                </a:lnTo>
                                <a:lnTo>
                                  <a:pt x="16129" y="0"/>
                                </a:lnTo>
                                <a:lnTo>
                                  <a:pt x="23749" y="0"/>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694" name="Shape 2694"/>
                        <wps:cNvSpPr/>
                        <wps:spPr>
                          <a:xfrm>
                            <a:off x="3356864" y="706374"/>
                            <a:ext cx="63373" cy="111252"/>
                          </a:xfrm>
                          <a:custGeom>
                            <a:avLst/>
                            <a:gdLst/>
                            <a:ahLst/>
                            <a:cxnLst/>
                            <a:rect l="0" t="0" r="0" b="0"/>
                            <a:pathLst>
                              <a:path w="63373" h="111252">
                                <a:moveTo>
                                  <a:pt x="35687" y="0"/>
                                </a:moveTo>
                                <a:lnTo>
                                  <a:pt x="35687" y="15749"/>
                                </a:lnTo>
                                <a:lnTo>
                                  <a:pt x="31750" y="15749"/>
                                </a:lnTo>
                                <a:lnTo>
                                  <a:pt x="31750" y="31624"/>
                                </a:lnTo>
                                <a:lnTo>
                                  <a:pt x="27686" y="31624"/>
                                </a:lnTo>
                                <a:lnTo>
                                  <a:pt x="27686" y="47499"/>
                                </a:lnTo>
                                <a:lnTo>
                                  <a:pt x="59436" y="47499"/>
                                </a:lnTo>
                                <a:lnTo>
                                  <a:pt x="59436" y="55753"/>
                                </a:lnTo>
                                <a:lnTo>
                                  <a:pt x="63373" y="55753"/>
                                </a:lnTo>
                                <a:lnTo>
                                  <a:pt x="63373" y="107188"/>
                                </a:lnTo>
                                <a:lnTo>
                                  <a:pt x="55499" y="107188"/>
                                </a:lnTo>
                                <a:lnTo>
                                  <a:pt x="55499" y="111252"/>
                                </a:lnTo>
                                <a:lnTo>
                                  <a:pt x="11938" y="111252"/>
                                </a:lnTo>
                                <a:lnTo>
                                  <a:pt x="11938" y="107188"/>
                                </a:lnTo>
                                <a:lnTo>
                                  <a:pt x="0" y="107188"/>
                                </a:lnTo>
                                <a:lnTo>
                                  <a:pt x="0" y="103251"/>
                                </a:lnTo>
                                <a:lnTo>
                                  <a:pt x="7620" y="103251"/>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695" name="Shape 2695"/>
                        <wps:cNvSpPr/>
                        <wps:spPr>
                          <a:xfrm>
                            <a:off x="3197733" y="853567"/>
                            <a:ext cx="564769" cy="15875"/>
                          </a:xfrm>
                          <a:custGeom>
                            <a:avLst/>
                            <a:gdLst/>
                            <a:ahLst/>
                            <a:cxnLst/>
                            <a:rect l="0" t="0" r="0" b="0"/>
                            <a:pathLst>
                              <a:path w="564769" h="15875">
                                <a:moveTo>
                                  <a:pt x="0" y="15875"/>
                                </a:moveTo>
                                <a:lnTo>
                                  <a:pt x="79248" y="15875"/>
                                </a:lnTo>
                                <a:lnTo>
                                  <a:pt x="83185" y="11811"/>
                                </a:lnTo>
                                <a:lnTo>
                                  <a:pt x="131064" y="11811"/>
                                </a:lnTo>
                                <a:lnTo>
                                  <a:pt x="139065" y="7874"/>
                                </a:lnTo>
                                <a:lnTo>
                                  <a:pt x="326136" y="7874"/>
                                </a:lnTo>
                                <a:lnTo>
                                  <a:pt x="329819" y="3937"/>
                                </a:lnTo>
                                <a:lnTo>
                                  <a:pt x="345948" y="3937"/>
                                </a:lnTo>
                                <a:lnTo>
                                  <a:pt x="349885" y="0"/>
                                </a:lnTo>
                                <a:lnTo>
                                  <a:pt x="564769" y="0"/>
                                </a:lnTo>
                                <a:lnTo>
                                  <a:pt x="560832" y="3937"/>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696" name="Shape 2696"/>
                        <wps:cNvSpPr/>
                        <wps:spPr>
                          <a:xfrm>
                            <a:off x="3225546" y="948944"/>
                            <a:ext cx="55372" cy="159131"/>
                          </a:xfrm>
                          <a:custGeom>
                            <a:avLst/>
                            <a:gdLst/>
                            <a:ahLst/>
                            <a:cxnLst/>
                            <a:rect l="0" t="0" r="0" b="0"/>
                            <a:pathLst>
                              <a:path w="55372" h="159131">
                                <a:moveTo>
                                  <a:pt x="55372" y="0"/>
                                </a:moveTo>
                                <a:lnTo>
                                  <a:pt x="47752" y="0"/>
                                </a:lnTo>
                                <a:lnTo>
                                  <a:pt x="43561" y="3937"/>
                                </a:lnTo>
                                <a:lnTo>
                                  <a:pt x="43561" y="7874"/>
                                </a:lnTo>
                                <a:lnTo>
                                  <a:pt x="39878" y="7874"/>
                                </a:lnTo>
                                <a:lnTo>
                                  <a:pt x="39878" y="11938"/>
                                </a:lnTo>
                                <a:lnTo>
                                  <a:pt x="35560" y="11938"/>
                                </a:lnTo>
                                <a:lnTo>
                                  <a:pt x="35560" y="19812"/>
                                </a:lnTo>
                                <a:lnTo>
                                  <a:pt x="31623" y="23749"/>
                                </a:lnTo>
                                <a:lnTo>
                                  <a:pt x="31623" y="27686"/>
                                </a:lnTo>
                                <a:lnTo>
                                  <a:pt x="27940" y="31750"/>
                                </a:lnTo>
                                <a:lnTo>
                                  <a:pt x="27940" y="35687"/>
                                </a:lnTo>
                                <a:lnTo>
                                  <a:pt x="23749" y="39624"/>
                                </a:lnTo>
                                <a:lnTo>
                                  <a:pt x="20066" y="47498"/>
                                </a:lnTo>
                                <a:lnTo>
                                  <a:pt x="20066" y="51816"/>
                                </a:lnTo>
                                <a:lnTo>
                                  <a:pt x="15748" y="51816"/>
                                </a:lnTo>
                                <a:lnTo>
                                  <a:pt x="15748" y="59690"/>
                                </a:lnTo>
                                <a:lnTo>
                                  <a:pt x="11811" y="63753"/>
                                </a:lnTo>
                                <a:lnTo>
                                  <a:pt x="7874" y="67691"/>
                                </a:lnTo>
                                <a:lnTo>
                                  <a:pt x="7874" y="79502"/>
                                </a:lnTo>
                                <a:lnTo>
                                  <a:pt x="3937" y="79502"/>
                                </a:lnTo>
                                <a:lnTo>
                                  <a:pt x="3937" y="99314"/>
                                </a:lnTo>
                                <a:lnTo>
                                  <a:pt x="0" y="99314"/>
                                </a:lnTo>
                                <a:lnTo>
                                  <a:pt x="0" y="155194"/>
                                </a:lnTo>
                                <a:lnTo>
                                  <a:pt x="3937" y="155194"/>
                                </a:lnTo>
                                <a:lnTo>
                                  <a:pt x="3937" y="159131"/>
                                </a:lnTo>
                                <a:lnTo>
                                  <a:pt x="11811" y="159131"/>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697" name="Shape 2697"/>
                        <wps:cNvSpPr/>
                        <wps:spPr>
                          <a:xfrm>
                            <a:off x="3308985" y="988568"/>
                            <a:ext cx="0" cy="83566"/>
                          </a:xfrm>
                          <a:custGeom>
                            <a:avLst/>
                            <a:gdLst/>
                            <a:ahLst/>
                            <a:cxnLst/>
                            <a:rect l="0" t="0" r="0" b="0"/>
                            <a:pathLst>
                              <a:path h="83566">
                                <a:moveTo>
                                  <a:pt x="0" y="0"/>
                                </a:moveTo>
                                <a:lnTo>
                                  <a:pt x="0" y="83566"/>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698" name="Shape 2698"/>
                        <wps:cNvSpPr/>
                        <wps:spPr>
                          <a:xfrm>
                            <a:off x="3344672" y="1024255"/>
                            <a:ext cx="24130" cy="0"/>
                          </a:xfrm>
                          <a:custGeom>
                            <a:avLst/>
                            <a:gdLst/>
                            <a:ahLst/>
                            <a:cxnLst/>
                            <a:rect l="0" t="0" r="0" b="0"/>
                            <a:pathLst>
                              <a:path w="24130">
                                <a:moveTo>
                                  <a:pt x="0" y="0"/>
                                </a:moveTo>
                                <a:lnTo>
                                  <a:pt x="24130" y="0"/>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699" name="Shape 2699"/>
                        <wps:cNvSpPr/>
                        <wps:spPr>
                          <a:xfrm>
                            <a:off x="3368802" y="996442"/>
                            <a:ext cx="3937" cy="55880"/>
                          </a:xfrm>
                          <a:custGeom>
                            <a:avLst/>
                            <a:gdLst/>
                            <a:ahLst/>
                            <a:cxnLst/>
                            <a:rect l="0" t="0" r="0" b="0"/>
                            <a:pathLst>
                              <a:path w="3937" h="55880">
                                <a:moveTo>
                                  <a:pt x="3937" y="0"/>
                                </a:moveTo>
                                <a:lnTo>
                                  <a:pt x="3937" y="36068"/>
                                </a:lnTo>
                                <a:lnTo>
                                  <a:pt x="0" y="36068"/>
                                </a:lnTo>
                                <a:lnTo>
                                  <a:pt x="0" y="55880"/>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00" name="Shape 2700"/>
                        <wps:cNvSpPr/>
                        <wps:spPr>
                          <a:xfrm>
                            <a:off x="3456178" y="1076071"/>
                            <a:ext cx="0" cy="0"/>
                          </a:xfrm>
                          <a:custGeom>
                            <a:avLst/>
                            <a:gdLst/>
                            <a:ahLst/>
                            <a:cxnLst/>
                            <a:rect l="0" t="0" r="0" b="0"/>
                            <a:pathLst>
                              <a:path>
                                <a:moveTo>
                                  <a:pt x="0" y="0"/>
                                </a:moveTo>
                                <a:lnTo>
                                  <a:pt x="0" y="0"/>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01" name="Shape 2701"/>
                        <wps:cNvSpPr/>
                        <wps:spPr>
                          <a:xfrm>
                            <a:off x="3483991" y="988568"/>
                            <a:ext cx="63627" cy="75565"/>
                          </a:xfrm>
                          <a:custGeom>
                            <a:avLst/>
                            <a:gdLst/>
                            <a:ahLst/>
                            <a:cxnLst/>
                            <a:rect l="0" t="0" r="0" b="0"/>
                            <a:pathLst>
                              <a:path w="63627" h="75565">
                                <a:moveTo>
                                  <a:pt x="0" y="20066"/>
                                </a:moveTo>
                                <a:lnTo>
                                  <a:pt x="12192" y="20066"/>
                                </a:lnTo>
                                <a:lnTo>
                                  <a:pt x="12192" y="15875"/>
                                </a:lnTo>
                                <a:lnTo>
                                  <a:pt x="15875" y="15875"/>
                                </a:lnTo>
                                <a:lnTo>
                                  <a:pt x="15875" y="12192"/>
                                </a:lnTo>
                                <a:lnTo>
                                  <a:pt x="23749" y="12192"/>
                                </a:lnTo>
                                <a:lnTo>
                                  <a:pt x="23749" y="7874"/>
                                </a:lnTo>
                                <a:lnTo>
                                  <a:pt x="32004" y="7874"/>
                                </a:lnTo>
                                <a:lnTo>
                                  <a:pt x="32004" y="0"/>
                                </a:lnTo>
                                <a:lnTo>
                                  <a:pt x="43561" y="0"/>
                                </a:lnTo>
                                <a:lnTo>
                                  <a:pt x="43561" y="75565"/>
                                </a:lnTo>
                                <a:lnTo>
                                  <a:pt x="63627" y="75565"/>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02" name="Shape 2702"/>
                        <wps:cNvSpPr/>
                        <wps:spPr>
                          <a:xfrm>
                            <a:off x="3587623" y="984631"/>
                            <a:ext cx="111252" cy="91440"/>
                          </a:xfrm>
                          <a:custGeom>
                            <a:avLst/>
                            <a:gdLst/>
                            <a:ahLst/>
                            <a:cxnLst/>
                            <a:rect l="0" t="0" r="0" b="0"/>
                            <a:pathLst>
                              <a:path w="111252" h="91440">
                                <a:moveTo>
                                  <a:pt x="11557" y="11811"/>
                                </a:moveTo>
                                <a:lnTo>
                                  <a:pt x="11557" y="51816"/>
                                </a:lnTo>
                                <a:lnTo>
                                  <a:pt x="7874" y="51816"/>
                                </a:lnTo>
                                <a:lnTo>
                                  <a:pt x="7874" y="67691"/>
                                </a:lnTo>
                                <a:lnTo>
                                  <a:pt x="3937" y="67691"/>
                                </a:lnTo>
                                <a:lnTo>
                                  <a:pt x="3937" y="75565"/>
                                </a:lnTo>
                                <a:lnTo>
                                  <a:pt x="0" y="75565"/>
                                </a:lnTo>
                                <a:lnTo>
                                  <a:pt x="0" y="91440"/>
                                </a:lnTo>
                                <a:lnTo>
                                  <a:pt x="3937" y="91440"/>
                                </a:lnTo>
                                <a:lnTo>
                                  <a:pt x="3937" y="83439"/>
                                </a:lnTo>
                                <a:lnTo>
                                  <a:pt x="7874" y="79502"/>
                                </a:lnTo>
                                <a:lnTo>
                                  <a:pt x="7874" y="71628"/>
                                </a:lnTo>
                                <a:lnTo>
                                  <a:pt x="11557" y="67691"/>
                                </a:lnTo>
                                <a:lnTo>
                                  <a:pt x="11557" y="39624"/>
                                </a:lnTo>
                                <a:lnTo>
                                  <a:pt x="15875" y="39624"/>
                                </a:lnTo>
                                <a:lnTo>
                                  <a:pt x="15875" y="32004"/>
                                </a:lnTo>
                                <a:lnTo>
                                  <a:pt x="19812" y="32004"/>
                                </a:lnTo>
                                <a:lnTo>
                                  <a:pt x="19812" y="24003"/>
                                </a:lnTo>
                                <a:lnTo>
                                  <a:pt x="23749" y="24003"/>
                                </a:lnTo>
                                <a:lnTo>
                                  <a:pt x="23749" y="16129"/>
                                </a:lnTo>
                                <a:lnTo>
                                  <a:pt x="27686" y="16129"/>
                                </a:lnTo>
                                <a:lnTo>
                                  <a:pt x="27686" y="11811"/>
                                </a:lnTo>
                                <a:lnTo>
                                  <a:pt x="35687" y="11811"/>
                                </a:lnTo>
                                <a:lnTo>
                                  <a:pt x="35687" y="8255"/>
                                </a:lnTo>
                                <a:lnTo>
                                  <a:pt x="39624" y="8255"/>
                                </a:lnTo>
                                <a:lnTo>
                                  <a:pt x="39624" y="3937"/>
                                </a:lnTo>
                                <a:lnTo>
                                  <a:pt x="43561" y="0"/>
                                </a:lnTo>
                                <a:lnTo>
                                  <a:pt x="55499" y="0"/>
                                </a:lnTo>
                                <a:lnTo>
                                  <a:pt x="55499" y="55753"/>
                                </a:lnTo>
                                <a:lnTo>
                                  <a:pt x="59436" y="55753"/>
                                </a:lnTo>
                                <a:lnTo>
                                  <a:pt x="59436" y="59690"/>
                                </a:lnTo>
                                <a:lnTo>
                                  <a:pt x="83439" y="59690"/>
                                </a:lnTo>
                                <a:lnTo>
                                  <a:pt x="83439" y="55753"/>
                                </a:lnTo>
                                <a:lnTo>
                                  <a:pt x="87503" y="55753"/>
                                </a:lnTo>
                                <a:lnTo>
                                  <a:pt x="87503" y="47879"/>
                                </a:lnTo>
                                <a:lnTo>
                                  <a:pt x="91440" y="47879"/>
                                </a:lnTo>
                                <a:lnTo>
                                  <a:pt x="91440" y="39624"/>
                                </a:lnTo>
                                <a:lnTo>
                                  <a:pt x="95377" y="39624"/>
                                </a:lnTo>
                                <a:lnTo>
                                  <a:pt x="95377" y="32004"/>
                                </a:lnTo>
                                <a:lnTo>
                                  <a:pt x="99314" y="28067"/>
                                </a:lnTo>
                                <a:lnTo>
                                  <a:pt x="99314" y="24003"/>
                                </a:lnTo>
                                <a:lnTo>
                                  <a:pt x="103251" y="24003"/>
                                </a:lnTo>
                                <a:lnTo>
                                  <a:pt x="103251" y="8255"/>
                                </a:lnTo>
                                <a:lnTo>
                                  <a:pt x="107315" y="8255"/>
                                </a:lnTo>
                                <a:lnTo>
                                  <a:pt x="107315" y="3937"/>
                                </a:lnTo>
                                <a:lnTo>
                                  <a:pt x="111252" y="3937"/>
                                </a:lnTo>
                                <a:lnTo>
                                  <a:pt x="111252" y="87503"/>
                                </a:lnTo>
                                <a:lnTo>
                                  <a:pt x="107315" y="87503"/>
                                </a:lnTo>
                                <a:lnTo>
                                  <a:pt x="107315" y="91440"/>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03" name="Shape 2703"/>
                        <wps:cNvSpPr/>
                        <wps:spPr>
                          <a:xfrm>
                            <a:off x="3754374" y="948944"/>
                            <a:ext cx="59690" cy="43942"/>
                          </a:xfrm>
                          <a:custGeom>
                            <a:avLst/>
                            <a:gdLst/>
                            <a:ahLst/>
                            <a:cxnLst/>
                            <a:rect l="0" t="0" r="0" b="0"/>
                            <a:pathLst>
                              <a:path w="59690" h="43942">
                                <a:moveTo>
                                  <a:pt x="0" y="15875"/>
                                </a:moveTo>
                                <a:lnTo>
                                  <a:pt x="0" y="7874"/>
                                </a:lnTo>
                                <a:lnTo>
                                  <a:pt x="4191" y="7874"/>
                                </a:lnTo>
                                <a:lnTo>
                                  <a:pt x="4191" y="3937"/>
                                </a:lnTo>
                                <a:lnTo>
                                  <a:pt x="16129" y="3937"/>
                                </a:lnTo>
                                <a:lnTo>
                                  <a:pt x="16129" y="0"/>
                                </a:lnTo>
                                <a:lnTo>
                                  <a:pt x="35941" y="0"/>
                                </a:lnTo>
                                <a:lnTo>
                                  <a:pt x="35941" y="15875"/>
                                </a:lnTo>
                                <a:lnTo>
                                  <a:pt x="32004" y="19812"/>
                                </a:lnTo>
                                <a:lnTo>
                                  <a:pt x="27940" y="23749"/>
                                </a:lnTo>
                                <a:lnTo>
                                  <a:pt x="24003" y="23749"/>
                                </a:lnTo>
                                <a:lnTo>
                                  <a:pt x="24003" y="31750"/>
                                </a:lnTo>
                                <a:lnTo>
                                  <a:pt x="20066" y="31750"/>
                                </a:lnTo>
                                <a:lnTo>
                                  <a:pt x="20066" y="39624"/>
                                </a:lnTo>
                                <a:lnTo>
                                  <a:pt x="16129" y="39624"/>
                                </a:lnTo>
                                <a:lnTo>
                                  <a:pt x="16129" y="43942"/>
                                </a:lnTo>
                                <a:lnTo>
                                  <a:pt x="27940" y="43942"/>
                                </a:lnTo>
                                <a:lnTo>
                                  <a:pt x="27940" y="39624"/>
                                </a:lnTo>
                                <a:lnTo>
                                  <a:pt x="43815" y="39624"/>
                                </a:lnTo>
                                <a:lnTo>
                                  <a:pt x="43815" y="35687"/>
                                </a:lnTo>
                                <a:lnTo>
                                  <a:pt x="59690" y="35687"/>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04" name="Shape 2704"/>
                        <wps:cNvSpPr/>
                        <wps:spPr>
                          <a:xfrm>
                            <a:off x="3830193" y="928878"/>
                            <a:ext cx="47625" cy="135255"/>
                          </a:xfrm>
                          <a:custGeom>
                            <a:avLst/>
                            <a:gdLst/>
                            <a:ahLst/>
                            <a:cxnLst/>
                            <a:rect l="0" t="0" r="0" b="0"/>
                            <a:pathLst>
                              <a:path w="47625" h="135255">
                                <a:moveTo>
                                  <a:pt x="0" y="0"/>
                                </a:moveTo>
                                <a:lnTo>
                                  <a:pt x="8001" y="0"/>
                                </a:lnTo>
                                <a:lnTo>
                                  <a:pt x="11557" y="4191"/>
                                </a:lnTo>
                                <a:lnTo>
                                  <a:pt x="19812" y="4191"/>
                                </a:lnTo>
                                <a:lnTo>
                                  <a:pt x="19812" y="7874"/>
                                </a:lnTo>
                                <a:lnTo>
                                  <a:pt x="23749" y="7874"/>
                                </a:lnTo>
                                <a:lnTo>
                                  <a:pt x="23749" y="12192"/>
                                </a:lnTo>
                                <a:lnTo>
                                  <a:pt x="31750" y="12192"/>
                                </a:lnTo>
                                <a:lnTo>
                                  <a:pt x="31750" y="20066"/>
                                </a:lnTo>
                                <a:lnTo>
                                  <a:pt x="35687" y="20066"/>
                                </a:lnTo>
                                <a:lnTo>
                                  <a:pt x="35687" y="24003"/>
                                </a:lnTo>
                                <a:lnTo>
                                  <a:pt x="39624" y="24003"/>
                                </a:lnTo>
                                <a:lnTo>
                                  <a:pt x="39624" y="32004"/>
                                </a:lnTo>
                                <a:lnTo>
                                  <a:pt x="43561" y="35941"/>
                                </a:lnTo>
                                <a:lnTo>
                                  <a:pt x="43561" y="39878"/>
                                </a:lnTo>
                                <a:lnTo>
                                  <a:pt x="47625" y="39878"/>
                                </a:lnTo>
                                <a:lnTo>
                                  <a:pt x="47625" y="83820"/>
                                </a:lnTo>
                                <a:lnTo>
                                  <a:pt x="43561" y="83820"/>
                                </a:lnTo>
                                <a:lnTo>
                                  <a:pt x="43561" y="95377"/>
                                </a:lnTo>
                                <a:lnTo>
                                  <a:pt x="39624" y="95377"/>
                                </a:lnTo>
                                <a:lnTo>
                                  <a:pt x="39624" y="103632"/>
                                </a:lnTo>
                                <a:lnTo>
                                  <a:pt x="35687" y="103632"/>
                                </a:lnTo>
                                <a:lnTo>
                                  <a:pt x="35687" y="107569"/>
                                </a:lnTo>
                                <a:lnTo>
                                  <a:pt x="31750" y="107569"/>
                                </a:lnTo>
                                <a:lnTo>
                                  <a:pt x="31750" y="111506"/>
                                </a:lnTo>
                                <a:lnTo>
                                  <a:pt x="27813" y="111506"/>
                                </a:lnTo>
                                <a:lnTo>
                                  <a:pt x="27813" y="115443"/>
                                </a:lnTo>
                                <a:lnTo>
                                  <a:pt x="23749" y="115443"/>
                                </a:lnTo>
                                <a:lnTo>
                                  <a:pt x="19812" y="119380"/>
                                </a:lnTo>
                                <a:lnTo>
                                  <a:pt x="15875" y="123444"/>
                                </a:lnTo>
                                <a:lnTo>
                                  <a:pt x="11557" y="123444"/>
                                </a:lnTo>
                                <a:lnTo>
                                  <a:pt x="11557" y="127381"/>
                                </a:lnTo>
                                <a:lnTo>
                                  <a:pt x="8001" y="127381"/>
                                </a:lnTo>
                                <a:lnTo>
                                  <a:pt x="8001" y="131318"/>
                                </a:lnTo>
                                <a:lnTo>
                                  <a:pt x="3937" y="131318"/>
                                </a:lnTo>
                                <a:lnTo>
                                  <a:pt x="3937" y="135255"/>
                                </a:lnTo>
                                <a:lnTo>
                                  <a:pt x="3937" y="127381"/>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05" name="Shape 2705"/>
                        <wps:cNvSpPr/>
                        <wps:spPr>
                          <a:xfrm>
                            <a:off x="3762502" y="841375"/>
                            <a:ext cx="250571" cy="32004"/>
                          </a:xfrm>
                          <a:custGeom>
                            <a:avLst/>
                            <a:gdLst/>
                            <a:ahLst/>
                            <a:cxnLst/>
                            <a:rect l="0" t="0" r="0" b="0"/>
                            <a:pathLst>
                              <a:path w="250571" h="32004">
                                <a:moveTo>
                                  <a:pt x="0" y="3937"/>
                                </a:moveTo>
                                <a:lnTo>
                                  <a:pt x="0" y="0"/>
                                </a:lnTo>
                                <a:lnTo>
                                  <a:pt x="147320" y="0"/>
                                </a:lnTo>
                                <a:lnTo>
                                  <a:pt x="154940" y="3937"/>
                                </a:lnTo>
                                <a:lnTo>
                                  <a:pt x="163068" y="3937"/>
                                </a:lnTo>
                                <a:lnTo>
                                  <a:pt x="167132" y="8255"/>
                                </a:lnTo>
                                <a:lnTo>
                                  <a:pt x="202692" y="8255"/>
                                </a:lnTo>
                                <a:lnTo>
                                  <a:pt x="207010" y="12192"/>
                                </a:lnTo>
                                <a:lnTo>
                                  <a:pt x="218567" y="12192"/>
                                </a:lnTo>
                                <a:lnTo>
                                  <a:pt x="222504" y="16129"/>
                                </a:lnTo>
                                <a:lnTo>
                                  <a:pt x="242697" y="16129"/>
                                </a:lnTo>
                                <a:lnTo>
                                  <a:pt x="242697" y="20066"/>
                                </a:lnTo>
                                <a:lnTo>
                                  <a:pt x="250571" y="20066"/>
                                </a:lnTo>
                                <a:lnTo>
                                  <a:pt x="250571" y="24003"/>
                                </a:lnTo>
                                <a:lnTo>
                                  <a:pt x="246634" y="24003"/>
                                </a:lnTo>
                                <a:lnTo>
                                  <a:pt x="246634" y="32004"/>
                                </a:lnTo>
                                <a:lnTo>
                                  <a:pt x="242697" y="32004"/>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06" name="Shape 2706"/>
                        <wps:cNvSpPr/>
                        <wps:spPr>
                          <a:xfrm>
                            <a:off x="3977386" y="865378"/>
                            <a:ext cx="214630" cy="15875"/>
                          </a:xfrm>
                          <a:custGeom>
                            <a:avLst/>
                            <a:gdLst/>
                            <a:ahLst/>
                            <a:cxnLst/>
                            <a:rect l="0" t="0" r="0" b="0"/>
                            <a:pathLst>
                              <a:path w="214630" h="15875">
                                <a:moveTo>
                                  <a:pt x="0" y="4064"/>
                                </a:moveTo>
                                <a:lnTo>
                                  <a:pt x="31750" y="4064"/>
                                </a:lnTo>
                                <a:lnTo>
                                  <a:pt x="35687" y="0"/>
                                </a:lnTo>
                                <a:lnTo>
                                  <a:pt x="151257" y="0"/>
                                </a:lnTo>
                                <a:lnTo>
                                  <a:pt x="158877" y="4064"/>
                                </a:lnTo>
                                <a:lnTo>
                                  <a:pt x="163068" y="4064"/>
                                </a:lnTo>
                                <a:lnTo>
                                  <a:pt x="171069" y="8001"/>
                                </a:lnTo>
                                <a:lnTo>
                                  <a:pt x="175006" y="8001"/>
                                </a:lnTo>
                                <a:lnTo>
                                  <a:pt x="182880" y="11938"/>
                                </a:lnTo>
                                <a:lnTo>
                                  <a:pt x="198755" y="11938"/>
                                </a:lnTo>
                                <a:lnTo>
                                  <a:pt x="198755" y="15875"/>
                                </a:lnTo>
                                <a:lnTo>
                                  <a:pt x="214630" y="15875"/>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07" name="Shape 2707"/>
                        <wps:cNvSpPr/>
                        <wps:spPr>
                          <a:xfrm>
                            <a:off x="3961257" y="913257"/>
                            <a:ext cx="67691" cy="59436"/>
                          </a:xfrm>
                          <a:custGeom>
                            <a:avLst/>
                            <a:gdLst/>
                            <a:ahLst/>
                            <a:cxnLst/>
                            <a:rect l="0" t="0" r="0" b="0"/>
                            <a:pathLst>
                              <a:path w="67691" h="59436">
                                <a:moveTo>
                                  <a:pt x="3937" y="11938"/>
                                </a:moveTo>
                                <a:lnTo>
                                  <a:pt x="3937" y="3683"/>
                                </a:lnTo>
                                <a:lnTo>
                                  <a:pt x="12192" y="3683"/>
                                </a:lnTo>
                                <a:lnTo>
                                  <a:pt x="12192" y="0"/>
                                </a:lnTo>
                                <a:lnTo>
                                  <a:pt x="32004" y="0"/>
                                </a:lnTo>
                                <a:lnTo>
                                  <a:pt x="32004" y="15621"/>
                                </a:lnTo>
                                <a:lnTo>
                                  <a:pt x="28067" y="19812"/>
                                </a:lnTo>
                                <a:lnTo>
                                  <a:pt x="28067" y="31750"/>
                                </a:lnTo>
                                <a:lnTo>
                                  <a:pt x="23749" y="31750"/>
                                </a:lnTo>
                                <a:lnTo>
                                  <a:pt x="23749" y="35687"/>
                                </a:lnTo>
                                <a:lnTo>
                                  <a:pt x="19812" y="35687"/>
                                </a:lnTo>
                                <a:lnTo>
                                  <a:pt x="19812" y="43561"/>
                                </a:lnTo>
                                <a:lnTo>
                                  <a:pt x="16129" y="47625"/>
                                </a:lnTo>
                                <a:lnTo>
                                  <a:pt x="16129" y="51562"/>
                                </a:lnTo>
                                <a:lnTo>
                                  <a:pt x="12192" y="51562"/>
                                </a:lnTo>
                                <a:lnTo>
                                  <a:pt x="12192" y="55499"/>
                                </a:lnTo>
                                <a:lnTo>
                                  <a:pt x="3937" y="55499"/>
                                </a:lnTo>
                                <a:lnTo>
                                  <a:pt x="3937" y="59436"/>
                                </a:lnTo>
                                <a:lnTo>
                                  <a:pt x="0" y="59436"/>
                                </a:lnTo>
                                <a:lnTo>
                                  <a:pt x="0" y="51562"/>
                                </a:lnTo>
                                <a:lnTo>
                                  <a:pt x="3937" y="51562"/>
                                </a:lnTo>
                                <a:lnTo>
                                  <a:pt x="3937" y="47625"/>
                                </a:lnTo>
                                <a:lnTo>
                                  <a:pt x="8255" y="43561"/>
                                </a:lnTo>
                                <a:lnTo>
                                  <a:pt x="12192" y="39624"/>
                                </a:lnTo>
                                <a:lnTo>
                                  <a:pt x="16129" y="39624"/>
                                </a:lnTo>
                                <a:lnTo>
                                  <a:pt x="16129" y="35687"/>
                                </a:lnTo>
                                <a:lnTo>
                                  <a:pt x="19812" y="35687"/>
                                </a:lnTo>
                                <a:lnTo>
                                  <a:pt x="19812" y="31750"/>
                                </a:lnTo>
                                <a:lnTo>
                                  <a:pt x="23749" y="31750"/>
                                </a:lnTo>
                                <a:lnTo>
                                  <a:pt x="23749" y="27813"/>
                                </a:lnTo>
                                <a:lnTo>
                                  <a:pt x="32004" y="27813"/>
                                </a:lnTo>
                                <a:lnTo>
                                  <a:pt x="32004" y="23495"/>
                                </a:lnTo>
                                <a:lnTo>
                                  <a:pt x="43942" y="23495"/>
                                </a:lnTo>
                                <a:lnTo>
                                  <a:pt x="43942" y="19812"/>
                                </a:lnTo>
                                <a:lnTo>
                                  <a:pt x="55753" y="19812"/>
                                </a:lnTo>
                                <a:lnTo>
                                  <a:pt x="55753" y="15621"/>
                                </a:lnTo>
                                <a:lnTo>
                                  <a:pt x="59817" y="15621"/>
                                </a:lnTo>
                                <a:lnTo>
                                  <a:pt x="59817" y="11938"/>
                                </a:lnTo>
                                <a:lnTo>
                                  <a:pt x="67691" y="11938"/>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08" name="Shape 2708"/>
                        <wps:cNvSpPr/>
                        <wps:spPr>
                          <a:xfrm>
                            <a:off x="3897630" y="992886"/>
                            <a:ext cx="139192" cy="19812"/>
                          </a:xfrm>
                          <a:custGeom>
                            <a:avLst/>
                            <a:gdLst/>
                            <a:ahLst/>
                            <a:cxnLst/>
                            <a:rect l="0" t="0" r="0" b="0"/>
                            <a:pathLst>
                              <a:path w="139192" h="19812">
                                <a:moveTo>
                                  <a:pt x="0" y="19812"/>
                                </a:moveTo>
                                <a:lnTo>
                                  <a:pt x="12192" y="19812"/>
                                </a:lnTo>
                                <a:lnTo>
                                  <a:pt x="12192" y="15749"/>
                                </a:lnTo>
                                <a:lnTo>
                                  <a:pt x="27940" y="15749"/>
                                </a:lnTo>
                                <a:lnTo>
                                  <a:pt x="27940" y="11557"/>
                                </a:lnTo>
                                <a:lnTo>
                                  <a:pt x="47752" y="11557"/>
                                </a:lnTo>
                                <a:lnTo>
                                  <a:pt x="47752" y="7875"/>
                                </a:lnTo>
                                <a:lnTo>
                                  <a:pt x="127381" y="7875"/>
                                </a:lnTo>
                                <a:lnTo>
                                  <a:pt x="127381" y="3556"/>
                                </a:lnTo>
                                <a:lnTo>
                                  <a:pt x="139192" y="3556"/>
                                </a:lnTo>
                                <a:lnTo>
                                  <a:pt x="139192" y="0"/>
                                </a:lnTo>
                                <a:lnTo>
                                  <a:pt x="135255" y="0"/>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09" name="Shape 2709"/>
                        <wps:cNvSpPr/>
                        <wps:spPr>
                          <a:xfrm>
                            <a:off x="3913759" y="1020573"/>
                            <a:ext cx="67310" cy="59436"/>
                          </a:xfrm>
                          <a:custGeom>
                            <a:avLst/>
                            <a:gdLst/>
                            <a:ahLst/>
                            <a:cxnLst/>
                            <a:rect l="0" t="0" r="0" b="0"/>
                            <a:pathLst>
                              <a:path w="67310" h="59436">
                                <a:moveTo>
                                  <a:pt x="11811" y="19812"/>
                                </a:moveTo>
                                <a:lnTo>
                                  <a:pt x="11811" y="15875"/>
                                </a:lnTo>
                                <a:lnTo>
                                  <a:pt x="15875" y="15875"/>
                                </a:lnTo>
                                <a:lnTo>
                                  <a:pt x="15875" y="11938"/>
                                </a:lnTo>
                                <a:lnTo>
                                  <a:pt x="19812" y="11938"/>
                                </a:lnTo>
                                <a:lnTo>
                                  <a:pt x="19812" y="7874"/>
                                </a:lnTo>
                                <a:lnTo>
                                  <a:pt x="31623" y="7874"/>
                                </a:lnTo>
                                <a:lnTo>
                                  <a:pt x="31623" y="3683"/>
                                </a:lnTo>
                                <a:lnTo>
                                  <a:pt x="39624" y="3683"/>
                                </a:lnTo>
                                <a:lnTo>
                                  <a:pt x="43561" y="0"/>
                                </a:lnTo>
                                <a:lnTo>
                                  <a:pt x="47498" y="0"/>
                                </a:lnTo>
                                <a:lnTo>
                                  <a:pt x="47498" y="3683"/>
                                </a:lnTo>
                                <a:lnTo>
                                  <a:pt x="43561" y="7874"/>
                                </a:lnTo>
                                <a:lnTo>
                                  <a:pt x="43561" y="11938"/>
                                </a:lnTo>
                                <a:lnTo>
                                  <a:pt x="39624" y="11938"/>
                                </a:lnTo>
                                <a:lnTo>
                                  <a:pt x="39624" y="15875"/>
                                </a:lnTo>
                                <a:lnTo>
                                  <a:pt x="35941" y="15875"/>
                                </a:lnTo>
                                <a:lnTo>
                                  <a:pt x="35941" y="19812"/>
                                </a:lnTo>
                                <a:lnTo>
                                  <a:pt x="31623" y="19812"/>
                                </a:lnTo>
                                <a:lnTo>
                                  <a:pt x="31623" y="23749"/>
                                </a:lnTo>
                                <a:lnTo>
                                  <a:pt x="27686" y="23749"/>
                                </a:lnTo>
                                <a:lnTo>
                                  <a:pt x="27686" y="27686"/>
                                </a:lnTo>
                                <a:lnTo>
                                  <a:pt x="23749" y="27686"/>
                                </a:lnTo>
                                <a:lnTo>
                                  <a:pt x="23749" y="31750"/>
                                </a:lnTo>
                                <a:lnTo>
                                  <a:pt x="19812" y="31750"/>
                                </a:lnTo>
                                <a:lnTo>
                                  <a:pt x="19812" y="35687"/>
                                </a:lnTo>
                                <a:lnTo>
                                  <a:pt x="15875" y="39624"/>
                                </a:lnTo>
                                <a:lnTo>
                                  <a:pt x="11811" y="43561"/>
                                </a:lnTo>
                                <a:lnTo>
                                  <a:pt x="11811" y="51562"/>
                                </a:lnTo>
                                <a:lnTo>
                                  <a:pt x="7874" y="51562"/>
                                </a:lnTo>
                                <a:lnTo>
                                  <a:pt x="7874" y="59436"/>
                                </a:lnTo>
                                <a:lnTo>
                                  <a:pt x="0" y="59436"/>
                                </a:lnTo>
                                <a:lnTo>
                                  <a:pt x="0" y="55499"/>
                                </a:lnTo>
                                <a:lnTo>
                                  <a:pt x="3683" y="55499"/>
                                </a:lnTo>
                                <a:lnTo>
                                  <a:pt x="3683" y="47498"/>
                                </a:lnTo>
                                <a:lnTo>
                                  <a:pt x="7874" y="47498"/>
                                </a:lnTo>
                                <a:lnTo>
                                  <a:pt x="7874" y="43561"/>
                                </a:lnTo>
                                <a:lnTo>
                                  <a:pt x="15875" y="43561"/>
                                </a:lnTo>
                                <a:lnTo>
                                  <a:pt x="15875" y="39624"/>
                                </a:lnTo>
                                <a:lnTo>
                                  <a:pt x="19812" y="39624"/>
                                </a:lnTo>
                                <a:lnTo>
                                  <a:pt x="23749" y="35687"/>
                                </a:lnTo>
                                <a:lnTo>
                                  <a:pt x="23749" y="31750"/>
                                </a:lnTo>
                                <a:lnTo>
                                  <a:pt x="31623" y="31750"/>
                                </a:lnTo>
                                <a:lnTo>
                                  <a:pt x="35941" y="27686"/>
                                </a:lnTo>
                                <a:lnTo>
                                  <a:pt x="67310" y="27686"/>
                                </a:lnTo>
                                <a:lnTo>
                                  <a:pt x="59690" y="27686"/>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10" name="Shape 2710"/>
                        <wps:cNvSpPr/>
                        <wps:spPr>
                          <a:xfrm>
                            <a:off x="4032885" y="1044321"/>
                            <a:ext cx="28067" cy="11938"/>
                          </a:xfrm>
                          <a:custGeom>
                            <a:avLst/>
                            <a:gdLst/>
                            <a:ahLst/>
                            <a:cxnLst/>
                            <a:rect l="0" t="0" r="0" b="0"/>
                            <a:pathLst>
                              <a:path w="28067" h="11938">
                                <a:moveTo>
                                  <a:pt x="0" y="11938"/>
                                </a:moveTo>
                                <a:lnTo>
                                  <a:pt x="0" y="8001"/>
                                </a:lnTo>
                                <a:lnTo>
                                  <a:pt x="8001" y="8001"/>
                                </a:lnTo>
                                <a:lnTo>
                                  <a:pt x="8001" y="3937"/>
                                </a:lnTo>
                                <a:lnTo>
                                  <a:pt x="19812" y="3937"/>
                                </a:lnTo>
                                <a:lnTo>
                                  <a:pt x="23749" y="0"/>
                                </a:lnTo>
                                <a:lnTo>
                                  <a:pt x="28067" y="0"/>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11" name="Shape 2711"/>
                        <wps:cNvSpPr/>
                        <wps:spPr>
                          <a:xfrm>
                            <a:off x="4076827" y="1012698"/>
                            <a:ext cx="59436" cy="63374"/>
                          </a:xfrm>
                          <a:custGeom>
                            <a:avLst/>
                            <a:gdLst/>
                            <a:ahLst/>
                            <a:cxnLst/>
                            <a:rect l="0" t="0" r="0" b="0"/>
                            <a:pathLst>
                              <a:path w="59436" h="63374">
                                <a:moveTo>
                                  <a:pt x="0" y="3938"/>
                                </a:moveTo>
                                <a:lnTo>
                                  <a:pt x="0" y="0"/>
                                </a:lnTo>
                                <a:lnTo>
                                  <a:pt x="11811" y="0"/>
                                </a:lnTo>
                                <a:lnTo>
                                  <a:pt x="11811" y="7875"/>
                                </a:lnTo>
                                <a:lnTo>
                                  <a:pt x="15875" y="7875"/>
                                </a:lnTo>
                                <a:lnTo>
                                  <a:pt x="19812" y="11557"/>
                                </a:lnTo>
                                <a:lnTo>
                                  <a:pt x="23749" y="15749"/>
                                </a:lnTo>
                                <a:lnTo>
                                  <a:pt x="31623" y="15749"/>
                                </a:lnTo>
                                <a:lnTo>
                                  <a:pt x="31623" y="19813"/>
                                </a:lnTo>
                                <a:lnTo>
                                  <a:pt x="35941" y="23750"/>
                                </a:lnTo>
                                <a:lnTo>
                                  <a:pt x="39624" y="23750"/>
                                </a:lnTo>
                                <a:lnTo>
                                  <a:pt x="43561" y="27687"/>
                                </a:lnTo>
                                <a:lnTo>
                                  <a:pt x="47498" y="27687"/>
                                </a:lnTo>
                                <a:lnTo>
                                  <a:pt x="47498" y="31624"/>
                                </a:lnTo>
                                <a:lnTo>
                                  <a:pt x="55753" y="31624"/>
                                </a:lnTo>
                                <a:lnTo>
                                  <a:pt x="55753" y="39625"/>
                                </a:lnTo>
                                <a:lnTo>
                                  <a:pt x="59436" y="39625"/>
                                </a:lnTo>
                                <a:lnTo>
                                  <a:pt x="59436" y="47499"/>
                                </a:lnTo>
                                <a:lnTo>
                                  <a:pt x="55753" y="47499"/>
                                </a:lnTo>
                                <a:lnTo>
                                  <a:pt x="55753" y="51436"/>
                                </a:lnTo>
                                <a:lnTo>
                                  <a:pt x="51816" y="51436"/>
                                </a:lnTo>
                                <a:lnTo>
                                  <a:pt x="51816" y="55373"/>
                                </a:lnTo>
                                <a:lnTo>
                                  <a:pt x="47498" y="55373"/>
                                </a:lnTo>
                                <a:lnTo>
                                  <a:pt x="47498" y="59437"/>
                                </a:lnTo>
                                <a:lnTo>
                                  <a:pt x="43561" y="59437"/>
                                </a:lnTo>
                                <a:lnTo>
                                  <a:pt x="43561" y="63374"/>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12" name="Shape 2712"/>
                        <wps:cNvSpPr/>
                        <wps:spPr>
                          <a:xfrm>
                            <a:off x="4032885" y="1000761"/>
                            <a:ext cx="131445" cy="3683"/>
                          </a:xfrm>
                          <a:custGeom>
                            <a:avLst/>
                            <a:gdLst/>
                            <a:ahLst/>
                            <a:cxnLst/>
                            <a:rect l="0" t="0" r="0" b="0"/>
                            <a:pathLst>
                              <a:path w="131445" h="3683">
                                <a:moveTo>
                                  <a:pt x="0" y="3683"/>
                                </a:moveTo>
                                <a:lnTo>
                                  <a:pt x="71628" y="3683"/>
                                </a:lnTo>
                                <a:lnTo>
                                  <a:pt x="71628" y="0"/>
                                </a:lnTo>
                                <a:lnTo>
                                  <a:pt x="131445" y="0"/>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13" name="Shape 2713"/>
                        <wps:cNvSpPr/>
                        <wps:spPr>
                          <a:xfrm>
                            <a:off x="4291711" y="785876"/>
                            <a:ext cx="31623" cy="7874"/>
                          </a:xfrm>
                          <a:custGeom>
                            <a:avLst/>
                            <a:gdLst/>
                            <a:ahLst/>
                            <a:cxnLst/>
                            <a:rect l="0" t="0" r="0" b="0"/>
                            <a:pathLst>
                              <a:path w="31623" h="7874">
                                <a:moveTo>
                                  <a:pt x="3937" y="7874"/>
                                </a:moveTo>
                                <a:lnTo>
                                  <a:pt x="0" y="7874"/>
                                </a:lnTo>
                                <a:lnTo>
                                  <a:pt x="0" y="3937"/>
                                </a:lnTo>
                                <a:lnTo>
                                  <a:pt x="3937" y="3937"/>
                                </a:lnTo>
                                <a:lnTo>
                                  <a:pt x="3937" y="0"/>
                                </a:lnTo>
                                <a:lnTo>
                                  <a:pt x="31623" y="0"/>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14" name="Shape 2714"/>
                        <wps:cNvSpPr/>
                        <wps:spPr>
                          <a:xfrm>
                            <a:off x="4295648" y="833374"/>
                            <a:ext cx="27686" cy="4318"/>
                          </a:xfrm>
                          <a:custGeom>
                            <a:avLst/>
                            <a:gdLst/>
                            <a:ahLst/>
                            <a:cxnLst/>
                            <a:rect l="0" t="0" r="0" b="0"/>
                            <a:pathLst>
                              <a:path w="27686" h="4318">
                                <a:moveTo>
                                  <a:pt x="3683" y="0"/>
                                </a:moveTo>
                                <a:lnTo>
                                  <a:pt x="0" y="4318"/>
                                </a:lnTo>
                                <a:lnTo>
                                  <a:pt x="27686" y="4318"/>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15" name="Shape 2715"/>
                        <wps:cNvSpPr/>
                        <wps:spPr>
                          <a:xfrm>
                            <a:off x="4418838" y="762127"/>
                            <a:ext cx="71628" cy="143256"/>
                          </a:xfrm>
                          <a:custGeom>
                            <a:avLst/>
                            <a:gdLst/>
                            <a:ahLst/>
                            <a:cxnLst/>
                            <a:rect l="0" t="0" r="0" b="0"/>
                            <a:pathLst>
                              <a:path w="71628" h="143256">
                                <a:moveTo>
                                  <a:pt x="19812" y="0"/>
                                </a:moveTo>
                                <a:lnTo>
                                  <a:pt x="47752" y="0"/>
                                </a:lnTo>
                                <a:lnTo>
                                  <a:pt x="47752" y="47498"/>
                                </a:lnTo>
                                <a:lnTo>
                                  <a:pt x="43561" y="47498"/>
                                </a:lnTo>
                                <a:lnTo>
                                  <a:pt x="43561" y="51435"/>
                                </a:lnTo>
                                <a:lnTo>
                                  <a:pt x="51816" y="51435"/>
                                </a:lnTo>
                                <a:lnTo>
                                  <a:pt x="51816" y="55499"/>
                                </a:lnTo>
                                <a:lnTo>
                                  <a:pt x="63627" y="55499"/>
                                </a:lnTo>
                                <a:lnTo>
                                  <a:pt x="63627" y="63373"/>
                                </a:lnTo>
                                <a:lnTo>
                                  <a:pt x="67564" y="63373"/>
                                </a:lnTo>
                                <a:lnTo>
                                  <a:pt x="67564" y="67310"/>
                                </a:lnTo>
                                <a:lnTo>
                                  <a:pt x="71628" y="67310"/>
                                </a:lnTo>
                                <a:lnTo>
                                  <a:pt x="71628" y="115189"/>
                                </a:lnTo>
                                <a:lnTo>
                                  <a:pt x="67564" y="119126"/>
                                </a:lnTo>
                                <a:lnTo>
                                  <a:pt x="63627" y="123063"/>
                                </a:lnTo>
                                <a:lnTo>
                                  <a:pt x="63627" y="127127"/>
                                </a:lnTo>
                                <a:lnTo>
                                  <a:pt x="55753" y="127127"/>
                                </a:lnTo>
                                <a:lnTo>
                                  <a:pt x="55753" y="131064"/>
                                </a:lnTo>
                                <a:lnTo>
                                  <a:pt x="47752" y="131064"/>
                                </a:lnTo>
                                <a:lnTo>
                                  <a:pt x="47752" y="135001"/>
                                </a:lnTo>
                                <a:lnTo>
                                  <a:pt x="35941" y="135001"/>
                                </a:lnTo>
                                <a:lnTo>
                                  <a:pt x="32004" y="138938"/>
                                </a:lnTo>
                                <a:lnTo>
                                  <a:pt x="27940" y="138938"/>
                                </a:lnTo>
                                <a:lnTo>
                                  <a:pt x="23749" y="143256"/>
                                </a:lnTo>
                                <a:lnTo>
                                  <a:pt x="0" y="143256"/>
                                </a:lnTo>
                                <a:lnTo>
                                  <a:pt x="0" y="131064"/>
                                </a:lnTo>
                                <a:lnTo>
                                  <a:pt x="3937" y="127127"/>
                                </a:lnTo>
                                <a:lnTo>
                                  <a:pt x="8128" y="123063"/>
                                </a:lnTo>
                                <a:lnTo>
                                  <a:pt x="11811" y="119126"/>
                                </a:lnTo>
                                <a:lnTo>
                                  <a:pt x="15748" y="119126"/>
                                </a:lnTo>
                                <a:lnTo>
                                  <a:pt x="15748" y="115189"/>
                                </a:lnTo>
                                <a:lnTo>
                                  <a:pt x="19812" y="115189"/>
                                </a:lnTo>
                                <a:lnTo>
                                  <a:pt x="19812" y="111252"/>
                                </a:lnTo>
                                <a:lnTo>
                                  <a:pt x="23749" y="111252"/>
                                </a:lnTo>
                                <a:lnTo>
                                  <a:pt x="23749" y="107315"/>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16" name="Shape 2716"/>
                        <wps:cNvSpPr/>
                        <wps:spPr>
                          <a:xfrm>
                            <a:off x="4534282" y="777621"/>
                            <a:ext cx="43561" cy="103632"/>
                          </a:xfrm>
                          <a:custGeom>
                            <a:avLst/>
                            <a:gdLst/>
                            <a:ahLst/>
                            <a:cxnLst/>
                            <a:rect l="0" t="0" r="0" b="0"/>
                            <a:pathLst>
                              <a:path w="43561" h="103632">
                                <a:moveTo>
                                  <a:pt x="11938" y="0"/>
                                </a:moveTo>
                                <a:lnTo>
                                  <a:pt x="8001" y="0"/>
                                </a:lnTo>
                                <a:lnTo>
                                  <a:pt x="8001" y="8255"/>
                                </a:lnTo>
                                <a:lnTo>
                                  <a:pt x="3937" y="8255"/>
                                </a:lnTo>
                                <a:lnTo>
                                  <a:pt x="3937" y="20193"/>
                                </a:lnTo>
                                <a:lnTo>
                                  <a:pt x="0" y="24130"/>
                                </a:lnTo>
                                <a:lnTo>
                                  <a:pt x="0" y="75946"/>
                                </a:lnTo>
                                <a:lnTo>
                                  <a:pt x="3937" y="79883"/>
                                </a:lnTo>
                                <a:lnTo>
                                  <a:pt x="3937" y="87757"/>
                                </a:lnTo>
                                <a:lnTo>
                                  <a:pt x="8001" y="91821"/>
                                </a:lnTo>
                                <a:lnTo>
                                  <a:pt x="8001" y="95758"/>
                                </a:lnTo>
                                <a:lnTo>
                                  <a:pt x="11938" y="95758"/>
                                </a:lnTo>
                                <a:lnTo>
                                  <a:pt x="11938" y="99695"/>
                                </a:lnTo>
                                <a:lnTo>
                                  <a:pt x="15875" y="99695"/>
                                </a:lnTo>
                                <a:lnTo>
                                  <a:pt x="15875" y="103632"/>
                                </a:lnTo>
                                <a:lnTo>
                                  <a:pt x="27813" y="103632"/>
                                </a:lnTo>
                                <a:lnTo>
                                  <a:pt x="27813" y="99695"/>
                                </a:lnTo>
                                <a:lnTo>
                                  <a:pt x="31750" y="99695"/>
                                </a:lnTo>
                                <a:lnTo>
                                  <a:pt x="31750" y="95758"/>
                                </a:lnTo>
                                <a:lnTo>
                                  <a:pt x="35687" y="95758"/>
                                </a:lnTo>
                                <a:lnTo>
                                  <a:pt x="35687" y="87757"/>
                                </a:lnTo>
                                <a:lnTo>
                                  <a:pt x="39624" y="83820"/>
                                </a:lnTo>
                                <a:lnTo>
                                  <a:pt x="39624" y="67690"/>
                                </a:lnTo>
                                <a:lnTo>
                                  <a:pt x="43561" y="67690"/>
                                </a:lnTo>
                                <a:lnTo>
                                  <a:pt x="43561" y="32003"/>
                                </a:lnTo>
                                <a:lnTo>
                                  <a:pt x="39624" y="32003"/>
                                </a:lnTo>
                                <a:lnTo>
                                  <a:pt x="39624" y="28067"/>
                                </a:lnTo>
                                <a:lnTo>
                                  <a:pt x="35687" y="28067"/>
                                </a:lnTo>
                                <a:lnTo>
                                  <a:pt x="35687" y="24130"/>
                                </a:lnTo>
                                <a:lnTo>
                                  <a:pt x="23749" y="24130"/>
                                </a:lnTo>
                                <a:lnTo>
                                  <a:pt x="23749" y="20193"/>
                                </a:lnTo>
                                <a:lnTo>
                                  <a:pt x="19812" y="20193"/>
                                </a:lnTo>
                                <a:lnTo>
                                  <a:pt x="19812" y="16128"/>
                                </a:lnTo>
                                <a:lnTo>
                                  <a:pt x="11938" y="16128"/>
                                </a:lnTo>
                                <a:lnTo>
                                  <a:pt x="11938" y="12192"/>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17" name="Shape 2717"/>
                        <wps:cNvSpPr/>
                        <wps:spPr>
                          <a:xfrm>
                            <a:off x="4621531" y="762127"/>
                            <a:ext cx="56007" cy="115189"/>
                          </a:xfrm>
                          <a:custGeom>
                            <a:avLst/>
                            <a:gdLst/>
                            <a:ahLst/>
                            <a:cxnLst/>
                            <a:rect l="0" t="0" r="0" b="0"/>
                            <a:pathLst>
                              <a:path w="56007" h="115189">
                                <a:moveTo>
                                  <a:pt x="32004" y="11811"/>
                                </a:moveTo>
                                <a:lnTo>
                                  <a:pt x="32004" y="0"/>
                                </a:lnTo>
                                <a:lnTo>
                                  <a:pt x="12192" y="0"/>
                                </a:lnTo>
                                <a:lnTo>
                                  <a:pt x="12192" y="3937"/>
                                </a:lnTo>
                                <a:lnTo>
                                  <a:pt x="8128" y="3937"/>
                                </a:lnTo>
                                <a:lnTo>
                                  <a:pt x="8128" y="7874"/>
                                </a:lnTo>
                                <a:lnTo>
                                  <a:pt x="4191" y="11811"/>
                                </a:lnTo>
                                <a:lnTo>
                                  <a:pt x="4191" y="15494"/>
                                </a:lnTo>
                                <a:lnTo>
                                  <a:pt x="0" y="15494"/>
                                </a:lnTo>
                                <a:lnTo>
                                  <a:pt x="0" y="39624"/>
                                </a:lnTo>
                                <a:lnTo>
                                  <a:pt x="4191" y="39624"/>
                                </a:lnTo>
                                <a:lnTo>
                                  <a:pt x="4191" y="43561"/>
                                </a:lnTo>
                                <a:lnTo>
                                  <a:pt x="35941" y="43561"/>
                                </a:lnTo>
                                <a:lnTo>
                                  <a:pt x="35941" y="39624"/>
                                </a:lnTo>
                                <a:lnTo>
                                  <a:pt x="39878" y="39624"/>
                                </a:lnTo>
                                <a:lnTo>
                                  <a:pt x="39878" y="31623"/>
                                </a:lnTo>
                                <a:lnTo>
                                  <a:pt x="43815" y="31623"/>
                                </a:lnTo>
                                <a:lnTo>
                                  <a:pt x="43815" y="11811"/>
                                </a:lnTo>
                                <a:lnTo>
                                  <a:pt x="43815" y="51435"/>
                                </a:lnTo>
                                <a:lnTo>
                                  <a:pt x="47752" y="55499"/>
                                </a:lnTo>
                                <a:lnTo>
                                  <a:pt x="47752" y="71247"/>
                                </a:lnTo>
                                <a:lnTo>
                                  <a:pt x="52070" y="75565"/>
                                </a:lnTo>
                                <a:lnTo>
                                  <a:pt x="52070" y="95377"/>
                                </a:lnTo>
                                <a:lnTo>
                                  <a:pt x="56007" y="99314"/>
                                </a:lnTo>
                                <a:lnTo>
                                  <a:pt x="56007" y="115189"/>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18" name="Shape 2718"/>
                        <wps:cNvSpPr/>
                        <wps:spPr>
                          <a:xfrm>
                            <a:off x="4812538" y="766064"/>
                            <a:ext cx="51816" cy="3937"/>
                          </a:xfrm>
                          <a:custGeom>
                            <a:avLst/>
                            <a:gdLst/>
                            <a:ahLst/>
                            <a:cxnLst/>
                            <a:rect l="0" t="0" r="0" b="0"/>
                            <a:pathLst>
                              <a:path w="51816" h="3937">
                                <a:moveTo>
                                  <a:pt x="0" y="0"/>
                                </a:moveTo>
                                <a:lnTo>
                                  <a:pt x="51816" y="0"/>
                                </a:lnTo>
                                <a:lnTo>
                                  <a:pt x="51816" y="3937"/>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19" name="Shape 2719"/>
                        <wps:cNvSpPr/>
                        <wps:spPr>
                          <a:xfrm>
                            <a:off x="4808601" y="762127"/>
                            <a:ext cx="43942" cy="131064"/>
                          </a:xfrm>
                          <a:custGeom>
                            <a:avLst/>
                            <a:gdLst/>
                            <a:ahLst/>
                            <a:cxnLst/>
                            <a:rect l="0" t="0" r="0" b="0"/>
                            <a:pathLst>
                              <a:path w="43942" h="131064">
                                <a:moveTo>
                                  <a:pt x="24130" y="0"/>
                                </a:moveTo>
                                <a:lnTo>
                                  <a:pt x="24130" y="0"/>
                                </a:lnTo>
                                <a:lnTo>
                                  <a:pt x="8255" y="0"/>
                                </a:lnTo>
                                <a:lnTo>
                                  <a:pt x="8255" y="11811"/>
                                </a:lnTo>
                                <a:lnTo>
                                  <a:pt x="3937" y="11811"/>
                                </a:lnTo>
                                <a:lnTo>
                                  <a:pt x="3937" y="59436"/>
                                </a:lnTo>
                                <a:lnTo>
                                  <a:pt x="11938" y="59436"/>
                                </a:lnTo>
                                <a:lnTo>
                                  <a:pt x="15875" y="63373"/>
                                </a:lnTo>
                                <a:lnTo>
                                  <a:pt x="24130" y="63373"/>
                                </a:lnTo>
                                <a:lnTo>
                                  <a:pt x="24130" y="67310"/>
                                </a:lnTo>
                                <a:lnTo>
                                  <a:pt x="28067" y="67310"/>
                                </a:lnTo>
                                <a:lnTo>
                                  <a:pt x="28067" y="75565"/>
                                </a:lnTo>
                                <a:lnTo>
                                  <a:pt x="31750" y="75565"/>
                                </a:lnTo>
                                <a:lnTo>
                                  <a:pt x="31750" y="79248"/>
                                </a:lnTo>
                                <a:lnTo>
                                  <a:pt x="35941" y="79248"/>
                                </a:lnTo>
                                <a:lnTo>
                                  <a:pt x="35941" y="87503"/>
                                </a:lnTo>
                                <a:lnTo>
                                  <a:pt x="39624" y="87503"/>
                                </a:lnTo>
                                <a:lnTo>
                                  <a:pt x="39624" y="99314"/>
                                </a:lnTo>
                                <a:lnTo>
                                  <a:pt x="43942" y="99314"/>
                                </a:lnTo>
                                <a:lnTo>
                                  <a:pt x="43942" y="111252"/>
                                </a:lnTo>
                                <a:lnTo>
                                  <a:pt x="35941" y="111252"/>
                                </a:lnTo>
                                <a:lnTo>
                                  <a:pt x="35941" y="115189"/>
                                </a:lnTo>
                                <a:lnTo>
                                  <a:pt x="31750" y="115189"/>
                                </a:lnTo>
                                <a:lnTo>
                                  <a:pt x="31750" y="119126"/>
                                </a:lnTo>
                                <a:lnTo>
                                  <a:pt x="28067" y="123063"/>
                                </a:lnTo>
                                <a:lnTo>
                                  <a:pt x="24130" y="123063"/>
                                </a:lnTo>
                                <a:lnTo>
                                  <a:pt x="19812" y="127127"/>
                                </a:lnTo>
                                <a:lnTo>
                                  <a:pt x="15875" y="127127"/>
                                </a:lnTo>
                                <a:lnTo>
                                  <a:pt x="11938" y="131064"/>
                                </a:lnTo>
                                <a:lnTo>
                                  <a:pt x="0" y="131064"/>
                                </a:lnTo>
                                <a:lnTo>
                                  <a:pt x="0" y="103251"/>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20" name="Shape 2720"/>
                        <wps:cNvSpPr/>
                        <wps:spPr>
                          <a:xfrm>
                            <a:off x="4717161" y="762127"/>
                            <a:ext cx="51816" cy="123063"/>
                          </a:xfrm>
                          <a:custGeom>
                            <a:avLst/>
                            <a:gdLst/>
                            <a:ahLst/>
                            <a:cxnLst/>
                            <a:rect l="0" t="0" r="0" b="0"/>
                            <a:pathLst>
                              <a:path w="51816" h="123063">
                                <a:moveTo>
                                  <a:pt x="0" y="15494"/>
                                </a:moveTo>
                                <a:lnTo>
                                  <a:pt x="0" y="3937"/>
                                </a:lnTo>
                                <a:lnTo>
                                  <a:pt x="8001" y="3937"/>
                                </a:lnTo>
                                <a:lnTo>
                                  <a:pt x="8001" y="0"/>
                                </a:lnTo>
                                <a:lnTo>
                                  <a:pt x="19812" y="0"/>
                                </a:lnTo>
                                <a:lnTo>
                                  <a:pt x="19812" y="3937"/>
                                </a:lnTo>
                                <a:lnTo>
                                  <a:pt x="23749" y="7874"/>
                                </a:lnTo>
                                <a:lnTo>
                                  <a:pt x="23749" y="11811"/>
                                </a:lnTo>
                                <a:lnTo>
                                  <a:pt x="27813" y="11811"/>
                                </a:lnTo>
                                <a:lnTo>
                                  <a:pt x="27813" y="15494"/>
                                </a:lnTo>
                                <a:lnTo>
                                  <a:pt x="35687" y="15494"/>
                                </a:lnTo>
                                <a:lnTo>
                                  <a:pt x="35687" y="19812"/>
                                </a:lnTo>
                                <a:lnTo>
                                  <a:pt x="39624" y="19812"/>
                                </a:lnTo>
                                <a:lnTo>
                                  <a:pt x="39624" y="43561"/>
                                </a:lnTo>
                                <a:lnTo>
                                  <a:pt x="35687" y="43561"/>
                                </a:lnTo>
                                <a:lnTo>
                                  <a:pt x="35687" y="47498"/>
                                </a:lnTo>
                                <a:lnTo>
                                  <a:pt x="31750" y="47498"/>
                                </a:lnTo>
                                <a:lnTo>
                                  <a:pt x="31750" y="51435"/>
                                </a:lnTo>
                                <a:lnTo>
                                  <a:pt x="27813" y="55499"/>
                                </a:lnTo>
                                <a:lnTo>
                                  <a:pt x="27813" y="59436"/>
                                </a:lnTo>
                                <a:lnTo>
                                  <a:pt x="23749" y="63373"/>
                                </a:lnTo>
                                <a:lnTo>
                                  <a:pt x="23749" y="67310"/>
                                </a:lnTo>
                                <a:lnTo>
                                  <a:pt x="19812" y="67310"/>
                                </a:lnTo>
                                <a:lnTo>
                                  <a:pt x="19812" y="71247"/>
                                </a:lnTo>
                                <a:lnTo>
                                  <a:pt x="15875" y="75565"/>
                                </a:lnTo>
                                <a:lnTo>
                                  <a:pt x="15875" y="111252"/>
                                </a:lnTo>
                                <a:lnTo>
                                  <a:pt x="11938" y="111252"/>
                                </a:lnTo>
                                <a:lnTo>
                                  <a:pt x="11938" y="123063"/>
                                </a:lnTo>
                                <a:lnTo>
                                  <a:pt x="51816" y="123063"/>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21" name="Shape 2721"/>
                        <wps:cNvSpPr/>
                        <wps:spPr>
                          <a:xfrm>
                            <a:off x="4915916" y="766064"/>
                            <a:ext cx="51816" cy="111252"/>
                          </a:xfrm>
                          <a:custGeom>
                            <a:avLst/>
                            <a:gdLst/>
                            <a:ahLst/>
                            <a:cxnLst/>
                            <a:rect l="0" t="0" r="0" b="0"/>
                            <a:pathLst>
                              <a:path w="51816" h="111252">
                                <a:moveTo>
                                  <a:pt x="3937" y="39624"/>
                                </a:moveTo>
                                <a:lnTo>
                                  <a:pt x="3937" y="23749"/>
                                </a:lnTo>
                                <a:lnTo>
                                  <a:pt x="8255" y="19812"/>
                                </a:lnTo>
                                <a:lnTo>
                                  <a:pt x="8255" y="15875"/>
                                </a:lnTo>
                                <a:lnTo>
                                  <a:pt x="12192" y="11557"/>
                                </a:lnTo>
                                <a:lnTo>
                                  <a:pt x="16129" y="11557"/>
                                </a:lnTo>
                                <a:lnTo>
                                  <a:pt x="16129" y="7874"/>
                                </a:lnTo>
                                <a:lnTo>
                                  <a:pt x="19812" y="7874"/>
                                </a:lnTo>
                                <a:lnTo>
                                  <a:pt x="19812" y="3937"/>
                                </a:lnTo>
                                <a:lnTo>
                                  <a:pt x="28067" y="3937"/>
                                </a:lnTo>
                                <a:lnTo>
                                  <a:pt x="32004" y="0"/>
                                </a:lnTo>
                                <a:lnTo>
                                  <a:pt x="51816" y="0"/>
                                </a:lnTo>
                                <a:lnTo>
                                  <a:pt x="51816" y="31750"/>
                                </a:lnTo>
                                <a:lnTo>
                                  <a:pt x="47879" y="31750"/>
                                </a:lnTo>
                                <a:lnTo>
                                  <a:pt x="47879" y="39624"/>
                                </a:lnTo>
                                <a:lnTo>
                                  <a:pt x="43942" y="43561"/>
                                </a:lnTo>
                                <a:lnTo>
                                  <a:pt x="43942" y="47498"/>
                                </a:lnTo>
                                <a:lnTo>
                                  <a:pt x="39878" y="51562"/>
                                </a:lnTo>
                                <a:lnTo>
                                  <a:pt x="39878" y="55499"/>
                                </a:lnTo>
                                <a:lnTo>
                                  <a:pt x="35941" y="59436"/>
                                </a:lnTo>
                                <a:lnTo>
                                  <a:pt x="32004" y="59436"/>
                                </a:lnTo>
                                <a:lnTo>
                                  <a:pt x="32004" y="63373"/>
                                </a:lnTo>
                                <a:lnTo>
                                  <a:pt x="28067" y="63373"/>
                                </a:lnTo>
                                <a:lnTo>
                                  <a:pt x="28067" y="71628"/>
                                </a:lnTo>
                                <a:lnTo>
                                  <a:pt x="24130" y="71628"/>
                                </a:lnTo>
                                <a:lnTo>
                                  <a:pt x="24130" y="75311"/>
                                </a:lnTo>
                                <a:lnTo>
                                  <a:pt x="19812" y="79248"/>
                                </a:lnTo>
                                <a:lnTo>
                                  <a:pt x="16129" y="79248"/>
                                </a:lnTo>
                                <a:lnTo>
                                  <a:pt x="16129" y="83566"/>
                                </a:lnTo>
                                <a:lnTo>
                                  <a:pt x="12192" y="87503"/>
                                </a:lnTo>
                                <a:lnTo>
                                  <a:pt x="12192" y="91440"/>
                                </a:lnTo>
                                <a:lnTo>
                                  <a:pt x="0" y="91440"/>
                                </a:lnTo>
                                <a:lnTo>
                                  <a:pt x="0" y="111252"/>
                                </a:lnTo>
                                <a:lnTo>
                                  <a:pt x="19812" y="111252"/>
                                </a:lnTo>
                                <a:lnTo>
                                  <a:pt x="19812" y="107315"/>
                                </a:lnTo>
                                <a:lnTo>
                                  <a:pt x="24130" y="107315"/>
                                </a:lnTo>
                                <a:lnTo>
                                  <a:pt x="24130" y="99314"/>
                                </a:lnTo>
                                <a:lnTo>
                                  <a:pt x="28067" y="95377"/>
                                </a:lnTo>
                                <a:lnTo>
                                  <a:pt x="28067" y="87503"/>
                                </a:lnTo>
                                <a:lnTo>
                                  <a:pt x="32004" y="87503"/>
                                </a:lnTo>
                                <a:lnTo>
                                  <a:pt x="32004" y="39624"/>
                                </a:lnTo>
                                <a:lnTo>
                                  <a:pt x="28067" y="39624"/>
                                </a:lnTo>
                                <a:lnTo>
                                  <a:pt x="28067" y="31750"/>
                                </a:lnTo>
                                <a:lnTo>
                                  <a:pt x="19812" y="31750"/>
                                </a:lnTo>
                                <a:lnTo>
                                  <a:pt x="19812" y="27686"/>
                                </a:lnTo>
                                <a:lnTo>
                                  <a:pt x="16129" y="27686"/>
                                </a:lnTo>
                                <a:lnTo>
                                  <a:pt x="16129" y="23749"/>
                                </a:lnTo>
                                <a:lnTo>
                                  <a:pt x="12192" y="23749"/>
                                </a:lnTo>
                                <a:lnTo>
                                  <a:pt x="12192" y="19812"/>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22" name="Shape 2722"/>
                        <wps:cNvSpPr/>
                        <wps:spPr>
                          <a:xfrm>
                            <a:off x="5079238" y="770001"/>
                            <a:ext cx="67437" cy="103378"/>
                          </a:xfrm>
                          <a:custGeom>
                            <a:avLst/>
                            <a:gdLst/>
                            <a:ahLst/>
                            <a:cxnLst/>
                            <a:rect l="0" t="0" r="0" b="0"/>
                            <a:pathLst>
                              <a:path w="67437" h="103378">
                                <a:moveTo>
                                  <a:pt x="0" y="0"/>
                                </a:moveTo>
                                <a:lnTo>
                                  <a:pt x="11684" y="0"/>
                                </a:lnTo>
                                <a:lnTo>
                                  <a:pt x="15875" y="3937"/>
                                </a:lnTo>
                                <a:lnTo>
                                  <a:pt x="59436" y="3937"/>
                                </a:lnTo>
                                <a:lnTo>
                                  <a:pt x="59436" y="7620"/>
                                </a:lnTo>
                                <a:lnTo>
                                  <a:pt x="63500" y="7620"/>
                                </a:lnTo>
                                <a:lnTo>
                                  <a:pt x="63500" y="23749"/>
                                </a:lnTo>
                                <a:lnTo>
                                  <a:pt x="67437" y="27813"/>
                                </a:lnTo>
                                <a:lnTo>
                                  <a:pt x="67437" y="51562"/>
                                </a:lnTo>
                                <a:lnTo>
                                  <a:pt x="63500" y="55499"/>
                                </a:lnTo>
                                <a:lnTo>
                                  <a:pt x="63500" y="63373"/>
                                </a:lnTo>
                                <a:lnTo>
                                  <a:pt x="59436" y="63373"/>
                                </a:lnTo>
                                <a:lnTo>
                                  <a:pt x="59436" y="71374"/>
                                </a:lnTo>
                                <a:lnTo>
                                  <a:pt x="55499" y="75311"/>
                                </a:lnTo>
                                <a:lnTo>
                                  <a:pt x="55499" y="79629"/>
                                </a:lnTo>
                                <a:lnTo>
                                  <a:pt x="51816" y="79629"/>
                                </a:lnTo>
                                <a:lnTo>
                                  <a:pt x="51816" y="91440"/>
                                </a:lnTo>
                                <a:lnTo>
                                  <a:pt x="47625" y="91440"/>
                                </a:lnTo>
                                <a:lnTo>
                                  <a:pt x="47625" y="103378"/>
                                </a:lnTo>
                                <a:lnTo>
                                  <a:pt x="43688" y="103378"/>
                                </a:lnTo>
                                <a:lnTo>
                                  <a:pt x="47625" y="99441"/>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23" name="Shape 2723"/>
                        <wps:cNvSpPr/>
                        <wps:spPr>
                          <a:xfrm>
                            <a:off x="5174743" y="785876"/>
                            <a:ext cx="59436" cy="107315"/>
                          </a:xfrm>
                          <a:custGeom>
                            <a:avLst/>
                            <a:gdLst/>
                            <a:ahLst/>
                            <a:cxnLst/>
                            <a:rect l="0" t="0" r="0" b="0"/>
                            <a:pathLst>
                              <a:path w="59436" h="107315">
                                <a:moveTo>
                                  <a:pt x="0" y="0"/>
                                </a:moveTo>
                                <a:lnTo>
                                  <a:pt x="27686" y="0"/>
                                </a:lnTo>
                                <a:lnTo>
                                  <a:pt x="27686" y="3937"/>
                                </a:lnTo>
                                <a:lnTo>
                                  <a:pt x="35560" y="3937"/>
                                </a:lnTo>
                                <a:lnTo>
                                  <a:pt x="35560" y="43561"/>
                                </a:lnTo>
                                <a:lnTo>
                                  <a:pt x="31623" y="47498"/>
                                </a:lnTo>
                                <a:lnTo>
                                  <a:pt x="31623" y="51816"/>
                                </a:lnTo>
                                <a:lnTo>
                                  <a:pt x="27686" y="55499"/>
                                </a:lnTo>
                                <a:lnTo>
                                  <a:pt x="47498" y="55499"/>
                                </a:lnTo>
                                <a:lnTo>
                                  <a:pt x="47498" y="59436"/>
                                </a:lnTo>
                                <a:lnTo>
                                  <a:pt x="51816" y="59436"/>
                                </a:lnTo>
                                <a:lnTo>
                                  <a:pt x="51816" y="63754"/>
                                </a:lnTo>
                                <a:lnTo>
                                  <a:pt x="55372" y="67691"/>
                                </a:lnTo>
                                <a:lnTo>
                                  <a:pt x="55372" y="71628"/>
                                </a:lnTo>
                                <a:lnTo>
                                  <a:pt x="59436" y="71628"/>
                                </a:lnTo>
                                <a:lnTo>
                                  <a:pt x="59436" y="91440"/>
                                </a:lnTo>
                                <a:lnTo>
                                  <a:pt x="55372" y="91440"/>
                                </a:lnTo>
                                <a:lnTo>
                                  <a:pt x="55372" y="95377"/>
                                </a:lnTo>
                                <a:lnTo>
                                  <a:pt x="51816" y="95377"/>
                                </a:lnTo>
                                <a:lnTo>
                                  <a:pt x="51816" y="99314"/>
                                </a:lnTo>
                                <a:lnTo>
                                  <a:pt x="39624" y="99314"/>
                                </a:lnTo>
                                <a:lnTo>
                                  <a:pt x="39624" y="103378"/>
                                </a:lnTo>
                                <a:lnTo>
                                  <a:pt x="27686" y="103378"/>
                                </a:lnTo>
                                <a:lnTo>
                                  <a:pt x="27686" y="107315"/>
                                </a:lnTo>
                                <a:lnTo>
                                  <a:pt x="19812" y="107315"/>
                                </a:lnTo>
                                <a:lnTo>
                                  <a:pt x="19812" y="95377"/>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24" name="Shape 2724"/>
                        <wps:cNvSpPr/>
                        <wps:spPr>
                          <a:xfrm>
                            <a:off x="5285994" y="793750"/>
                            <a:ext cx="51816" cy="115316"/>
                          </a:xfrm>
                          <a:custGeom>
                            <a:avLst/>
                            <a:gdLst/>
                            <a:ahLst/>
                            <a:cxnLst/>
                            <a:rect l="0" t="0" r="0" b="0"/>
                            <a:pathLst>
                              <a:path w="51816" h="115316">
                                <a:moveTo>
                                  <a:pt x="31623" y="47625"/>
                                </a:moveTo>
                                <a:lnTo>
                                  <a:pt x="27940" y="47625"/>
                                </a:lnTo>
                                <a:lnTo>
                                  <a:pt x="27940" y="43942"/>
                                </a:lnTo>
                                <a:lnTo>
                                  <a:pt x="24003" y="43942"/>
                                </a:lnTo>
                                <a:lnTo>
                                  <a:pt x="24003" y="39624"/>
                                </a:lnTo>
                                <a:lnTo>
                                  <a:pt x="19812" y="35687"/>
                                </a:lnTo>
                                <a:lnTo>
                                  <a:pt x="11811" y="35687"/>
                                </a:lnTo>
                                <a:lnTo>
                                  <a:pt x="11811" y="31750"/>
                                </a:lnTo>
                                <a:lnTo>
                                  <a:pt x="8128" y="31750"/>
                                </a:lnTo>
                                <a:lnTo>
                                  <a:pt x="8128" y="27813"/>
                                </a:lnTo>
                                <a:lnTo>
                                  <a:pt x="0" y="27813"/>
                                </a:lnTo>
                                <a:lnTo>
                                  <a:pt x="0" y="11938"/>
                                </a:lnTo>
                                <a:lnTo>
                                  <a:pt x="3937" y="11938"/>
                                </a:lnTo>
                                <a:lnTo>
                                  <a:pt x="3937" y="8001"/>
                                </a:lnTo>
                                <a:lnTo>
                                  <a:pt x="8128" y="8001"/>
                                </a:lnTo>
                                <a:lnTo>
                                  <a:pt x="8128" y="4064"/>
                                </a:lnTo>
                                <a:lnTo>
                                  <a:pt x="19812" y="4064"/>
                                </a:lnTo>
                                <a:lnTo>
                                  <a:pt x="19812" y="0"/>
                                </a:lnTo>
                                <a:lnTo>
                                  <a:pt x="43815" y="0"/>
                                </a:lnTo>
                                <a:lnTo>
                                  <a:pt x="43815" y="4064"/>
                                </a:lnTo>
                                <a:lnTo>
                                  <a:pt x="47752" y="4064"/>
                                </a:lnTo>
                                <a:lnTo>
                                  <a:pt x="51816" y="8001"/>
                                </a:lnTo>
                                <a:lnTo>
                                  <a:pt x="51816" y="35687"/>
                                </a:lnTo>
                                <a:lnTo>
                                  <a:pt x="47752" y="39624"/>
                                </a:lnTo>
                                <a:lnTo>
                                  <a:pt x="43815" y="43942"/>
                                </a:lnTo>
                                <a:lnTo>
                                  <a:pt x="43815" y="47625"/>
                                </a:lnTo>
                                <a:lnTo>
                                  <a:pt x="39624" y="47625"/>
                                </a:lnTo>
                                <a:lnTo>
                                  <a:pt x="39624" y="51562"/>
                                </a:lnTo>
                                <a:lnTo>
                                  <a:pt x="31623" y="51562"/>
                                </a:lnTo>
                                <a:lnTo>
                                  <a:pt x="31623" y="55880"/>
                                </a:lnTo>
                                <a:lnTo>
                                  <a:pt x="27940" y="55880"/>
                                </a:lnTo>
                                <a:lnTo>
                                  <a:pt x="27940" y="63754"/>
                                </a:lnTo>
                                <a:lnTo>
                                  <a:pt x="24003" y="63754"/>
                                </a:lnTo>
                                <a:lnTo>
                                  <a:pt x="24003" y="67691"/>
                                </a:lnTo>
                                <a:lnTo>
                                  <a:pt x="19812" y="67691"/>
                                </a:lnTo>
                                <a:lnTo>
                                  <a:pt x="19812" y="83566"/>
                                </a:lnTo>
                                <a:lnTo>
                                  <a:pt x="15748" y="83566"/>
                                </a:lnTo>
                                <a:lnTo>
                                  <a:pt x="15748" y="91440"/>
                                </a:lnTo>
                                <a:lnTo>
                                  <a:pt x="11811" y="91440"/>
                                </a:lnTo>
                                <a:lnTo>
                                  <a:pt x="11811" y="111634"/>
                                </a:lnTo>
                                <a:lnTo>
                                  <a:pt x="19812" y="111634"/>
                                </a:lnTo>
                                <a:lnTo>
                                  <a:pt x="19812" y="115316"/>
                                </a:lnTo>
                                <a:lnTo>
                                  <a:pt x="39624" y="115316"/>
                                </a:lnTo>
                                <a:lnTo>
                                  <a:pt x="39624" y="111634"/>
                                </a:lnTo>
                                <a:lnTo>
                                  <a:pt x="43815" y="111634"/>
                                </a:lnTo>
                                <a:lnTo>
                                  <a:pt x="43815" y="107315"/>
                                </a:lnTo>
                                <a:lnTo>
                                  <a:pt x="47752" y="107315"/>
                                </a:lnTo>
                                <a:lnTo>
                                  <a:pt x="47752" y="103378"/>
                                </a:lnTo>
                                <a:lnTo>
                                  <a:pt x="51816" y="103378"/>
                                </a:lnTo>
                                <a:lnTo>
                                  <a:pt x="51816" y="87503"/>
                                </a:lnTo>
                                <a:lnTo>
                                  <a:pt x="39624" y="87503"/>
                                </a:lnTo>
                                <a:lnTo>
                                  <a:pt x="39624" y="83566"/>
                                </a:lnTo>
                                <a:lnTo>
                                  <a:pt x="35941" y="83566"/>
                                </a:lnTo>
                                <a:lnTo>
                                  <a:pt x="35941" y="75692"/>
                                </a:lnTo>
                                <a:lnTo>
                                  <a:pt x="31623" y="71628"/>
                                </a:lnTo>
                                <a:lnTo>
                                  <a:pt x="31623" y="55880"/>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25" name="Shape 2725"/>
                        <wps:cNvSpPr/>
                        <wps:spPr>
                          <a:xfrm>
                            <a:off x="5389626" y="877316"/>
                            <a:ext cx="27686" cy="87503"/>
                          </a:xfrm>
                          <a:custGeom>
                            <a:avLst/>
                            <a:gdLst/>
                            <a:ahLst/>
                            <a:cxnLst/>
                            <a:rect l="0" t="0" r="0" b="0"/>
                            <a:pathLst>
                              <a:path w="27686" h="87503">
                                <a:moveTo>
                                  <a:pt x="27686" y="0"/>
                                </a:moveTo>
                                <a:lnTo>
                                  <a:pt x="23368" y="0"/>
                                </a:lnTo>
                                <a:lnTo>
                                  <a:pt x="23368" y="15875"/>
                                </a:lnTo>
                                <a:lnTo>
                                  <a:pt x="19812" y="15875"/>
                                </a:lnTo>
                                <a:lnTo>
                                  <a:pt x="19812" y="31750"/>
                                </a:lnTo>
                                <a:lnTo>
                                  <a:pt x="15748" y="31750"/>
                                </a:lnTo>
                                <a:lnTo>
                                  <a:pt x="15748" y="39624"/>
                                </a:lnTo>
                                <a:lnTo>
                                  <a:pt x="11811" y="43942"/>
                                </a:lnTo>
                                <a:lnTo>
                                  <a:pt x="11811" y="47879"/>
                                </a:lnTo>
                                <a:lnTo>
                                  <a:pt x="7874" y="51562"/>
                                </a:lnTo>
                                <a:lnTo>
                                  <a:pt x="7874" y="63754"/>
                                </a:lnTo>
                                <a:lnTo>
                                  <a:pt x="3556" y="63754"/>
                                </a:lnTo>
                                <a:lnTo>
                                  <a:pt x="3556" y="79502"/>
                                </a:lnTo>
                                <a:lnTo>
                                  <a:pt x="0" y="83566"/>
                                </a:lnTo>
                                <a:lnTo>
                                  <a:pt x="0" y="87503"/>
                                </a:lnTo>
                                <a:lnTo>
                                  <a:pt x="0" y="67691"/>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26" name="Shape 2726"/>
                        <wps:cNvSpPr/>
                        <wps:spPr>
                          <a:xfrm>
                            <a:off x="5393182" y="869442"/>
                            <a:ext cx="47879" cy="55753"/>
                          </a:xfrm>
                          <a:custGeom>
                            <a:avLst/>
                            <a:gdLst/>
                            <a:ahLst/>
                            <a:cxnLst/>
                            <a:rect l="0" t="0" r="0" b="0"/>
                            <a:pathLst>
                              <a:path w="47879" h="55753">
                                <a:moveTo>
                                  <a:pt x="0" y="31623"/>
                                </a:moveTo>
                                <a:lnTo>
                                  <a:pt x="0" y="23749"/>
                                </a:lnTo>
                                <a:lnTo>
                                  <a:pt x="4318" y="19812"/>
                                </a:lnTo>
                                <a:lnTo>
                                  <a:pt x="4318" y="15748"/>
                                </a:lnTo>
                                <a:lnTo>
                                  <a:pt x="8255" y="15748"/>
                                </a:lnTo>
                                <a:lnTo>
                                  <a:pt x="12192" y="11811"/>
                                </a:lnTo>
                                <a:lnTo>
                                  <a:pt x="16256" y="11811"/>
                                </a:lnTo>
                                <a:lnTo>
                                  <a:pt x="16256" y="7874"/>
                                </a:lnTo>
                                <a:lnTo>
                                  <a:pt x="24130" y="7874"/>
                                </a:lnTo>
                                <a:lnTo>
                                  <a:pt x="24130" y="3937"/>
                                </a:lnTo>
                                <a:lnTo>
                                  <a:pt x="28067" y="3937"/>
                                </a:lnTo>
                                <a:lnTo>
                                  <a:pt x="28067" y="0"/>
                                </a:lnTo>
                                <a:lnTo>
                                  <a:pt x="47879" y="0"/>
                                </a:lnTo>
                                <a:lnTo>
                                  <a:pt x="47879" y="23749"/>
                                </a:lnTo>
                                <a:lnTo>
                                  <a:pt x="43942" y="27686"/>
                                </a:lnTo>
                                <a:lnTo>
                                  <a:pt x="43942" y="31623"/>
                                </a:lnTo>
                                <a:lnTo>
                                  <a:pt x="40005" y="31623"/>
                                </a:lnTo>
                                <a:lnTo>
                                  <a:pt x="40005" y="35941"/>
                                </a:lnTo>
                                <a:lnTo>
                                  <a:pt x="36068" y="39624"/>
                                </a:lnTo>
                                <a:lnTo>
                                  <a:pt x="36068" y="43815"/>
                                </a:lnTo>
                                <a:lnTo>
                                  <a:pt x="32004" y="43815"/>
                                </a:lnTo>
                                <a:lnTo>
                                  <a:pt x="32004" y="47498"/>
                                </a:lnTo>
                                <a:lnTo>
                                  <a:pt x="28067" y="47498"/>
                                </a:lnTo>
                                <a:lnTo>
                                  <a:pt x="28067" y="51816"/>
                                </a:lnTo>
                                <a:lnTo>
                                  <a:pt x="24130" y="55753"/>
                                </a:lnTo>
                                <a:lnTo>
                                  <a:pt x="4318" y="55753"/>
                                </a:lnTo>
                                <a:lnTo>
                                  <a:pt x="0" y="51816"/>
                                </a:lnTo>
                                <a:lnTo>
                                  <a:pt x="0" y="47498"/>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27" name="Shape 2727"/>
                        <wps:cNvSpPr/>
                        <wps:spPr>
                          <a:xfrm>
                            <a:off x="5480685" y="865378"/>
                            <a:ext cx="79883" cy="47879"/>
                          </a:xfrm>
                          <a:custGeom>
                            <a:avLst/>
                            <a:gdLst/>
                            <a:ahLst/>
                            <a:cxnLst/>
                            <a:rect l="0" t="0" r="0" b="0"/>
                            <a:pathLst>
                              <a:path w="79883" h="47879">
                                <a:moveTo>
                                  <a:pt x="51816" y="0"/>
                                </a:moveTo>
                                <a:lnTo>
                                  <a:pt x="24130" y="0"/>
                                </a:lnTo>
                                <a:lnTo>
                                  <a:pt x="24130" y="4064"/>
                                </a:lnTo>
                                <a:lnTo>
                                  <a:pt x="20193" y="4064"/>
                                </a:lnTo>
                                <a:lnTo>
                                  <a:pt x="16129" y="8001"/>
                                </a:lnTo>
                                <a:lnTo>
                                  <a:pt x="12192" y="8001"/>
                                </a:lnTo>
                                <a:lnTo>
                                  <a:pt x="12192" y="11938"/>
                                </a:lnTo>
                                <a:lnTo>
                                  <a:pt x="8255" y="11938"/>
                                </a:lnTo>
                                <a:lnTo>
                                  <a:pt x="8255" y="15875"/>
                                </a:lnTo>
                                <a:lnTo>
                                  <a:pt x="4318" y="15875"/>
                                </a:lnTo>
                                <a:lnTo>
                                  <a:pt x="0" y="19812"/>
                                </a:lnTo>
                                <a:lnTo>
                                  <a:pt x="0" y="35687"/>
                                </a:lnTo>
                                <a:lnTo>
                                  <a:pt x="40005" y="35687"/>
                                </a:lnTo>
                                <a:lnTo>
                                  <a:pt x="40005" y="27813"/>
                                </a:lnTo>
                                <a:lnTo>
                                  <a:pt x="47879" y="27813"/>
                                </a:lnTo>
                                <a:lnTo>
                                  <a:pt x="47879" y="23876"/>
                                </a:lnTo>
                                <a:lnTo>
                                  <a:pt x="51816" y="23876"/>
                                </a:lnTo>
                                <a:lnTo>
                                  <a:pt x="51816" y="19812"/>
                                </a:lnTo>
                                <a:lnTo>
                                  <a:pt x="56134" y="19812"/>
                                </a:lnTo>
                                <a:lnTo>
                                  <a:pt x="56134" y="15875"/>
                                </a:lnTo>
                                <a:lnTo>
                                  <a:pt x="56134" y="43688"/>
                                </a:lnTo>
                                <a:lnTo>
                                  <a:pt x="60071" y="43688"/>
                                </a:lnTo>
                                <a:lnTo>
                                  <a:pt x="64008" y="47879"/>
                                </a:lnTo>
                                <a:lnTo>
                                  <a:pt x="79883" y="47879"/>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28" name="Shape 2728"/>
                        <wps:cNvSpPr/>
                        <wps:spPr>
                          <a:xfrm>
                            <a:off x="2899410" y="1621028"/>
                            <a:ext cx="59690" cy="47879"/>
                          </a:xfrm>
                          <a:custGeom>
                            <a:avLst/>
                            <a:gdLst/>
                            <a:ahLst/>
                            <a:cxnLst/>
                            <a:rect l="0" t="0" r="0" b="0"/>
                            <a:pathLst>
                              <a:path w="59690" h="47879">
                                <a:moveTo>
                                  <a:pt x="0" y="35687"/>
                                </a:moveTo>
                                <a:lnTo>
                                  <a:pt x="0" y="43942"/>
                                </a:lnTo>
                                <a:lnTo>
                                  <a:pt x="7874" y="43942"/>
                                </a:lnTo>
                                <a:lnTo>
                                  <a:pt x="7874" y="47879"/>
                                </a:lnTo>
                                <a:lnTo>
                                  <a:pt x="35560" y="47879"/>
                                </a:lnTo>
                                <a:lnTo>
                                  <a:pt x="35560" y="43942"/>
                                </a:lnTo>
                                <a:lnTo>
                                  <a:pt x="39624" y="43942"/>
                                </a:lnTo>
                                <a:lnTo>
                                  <a:pt x="39624" y="39878"/>
                                </a:lnTo>
                                <a:lnTo>
                                  <a:pt x="47752" y="39878"/>
                                </a:lnTo>
                                <a:lnTo>
                                  <a:pt x="47752" y="31750"/>
                                </a:lnTo>
                                <a:lnTo>
                                  <a:pt x="51816" y="31750"/>
                                </a:lnTo>
                                <a:lnTo>
                                  <a:pt x="51816" y="27686"/>
                                </a:lnTo>
                                <a:lnTo>
                                  <a:pt x="55372" y="23749"/>
                                </a:lnTo>
                                <a:lnTo>
                                  <a:pt x="55372" y="11938"/>
                                </a:lnTo>
                                <a:lnTo>
                                  <a:pt x="59690" y="11938"/>
                                </a:lnTo>
                                <a:lnTo>
                                  <a:pt x="59690" y="0"/>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29" name="Shape 2729"/>
                        <wps:cNvSpPr/>
                        <wps:spPr>
                          <a:xfrm>
                            <a:off x="2959100" y="1621028"/>
                            <a:ext cx="0" cy="91440"/>
                          </a:xfrm>
                          <a:custGeom>
                            <a:avLst/>
                            <a:gdLst/>
                            <a:ahLst/>
                            <a:cxnLst/>
                            <a:rect l="0" t="0" r="0" b="0"/>
                            <a:pathLst>
                              <a:path h="91440">
                                <a:moveTo>
                                  <a:pt x="0" y="0"/>
                                </a:moveTo>
                                <a:lnTo>
                                  <a:pt x="0" y="91440"/>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30" name="Shape 2730"/>
                        <wps:cNvSpPr/>
                        <wps:spPr>
                          <a:xfrm>
                            <a:off x="2883535" y="1604899"/>
                            <a:ext cx="131064" cy="167260"/>
                          </a:xfrm>
                          <a:custGeom>
                            <a:avLst/>
                            <a:gdLst/>
                            <a:ahLst/>
                            <a:cxnLst/>
                            <a:rect l="0" t="0" r="0" b="0"/>
                            <a:pathLst>
                              <a:path w="131064" h="167260">
                                <a:moveTo>
                                  <a:pt x="0" y="60072"/>
                                </a:moveTo>
                                <a:lnTo>
                                  <a:pt x="7874" y="60072"/>
                                </a:lnTo>
                                <a:lnTo>
                                  <a:pt x="11557" y="64008"/>
                                </a:lnTo>
                                <a:lnTo>
                                  <a:pt x="19812" y="64008"/>
                                </a:lnTo>
                                <a:lnTo>
                                  <a:pt x="19812" y="67691"/>
                                </a:lnTo>
                                <a:lnTo>
                                  <a:pt x="31623" y="67691"/>
                                </a:lnTo>
                                <a:lnTo>
                                  <a:pt x="31623" y="71882"/>
                                </a:lnTo>
                                <a:lnTo>
                                  <a:pt x="47498" y="71882"/>
                                </a:lnTo>
                                <a:lnTo>
                                  <a:pt x="51435" y="75819"/>
                                </a:lnTo>
                                <a:lnTo>
                                  <a:pt x="55499" y="75819"/>
                                </a:lnTo>
                                <a:lnTo>
                                  <a:pt x="55499" y="79884"/>
                                </a:lnTo>
                                <a:lnTo>
                                  <a:pt x="59436" y="79884"/>
                                </a:lnTo>
                                <a:lnTo>
                                  <a:pt x="59436" y="83820"/>
                                </a:lnTo>
                                <a:lnTo>
                                  <a:pt x="63627" y="83820"/>
                                </a:lnTo>
                                <a:lnTo>
                                  <a:pt x="63627" y="87503"/>
                                </a:lnTo>
                                <a:lnTo>
                                  <a:pt x="83439" y="87503"/>
                                </a:lnTo>
                                <a:lnTo>
                                  <a:pt x="83439" y="83820"/>
                                </a:lnTo>
                                <a:lnTo>
                                  <a:pt x="91440" y="83820"/>
                                </a:lnTo>
                                <a:lnTo>
                                  <a:pt x="91440" y="79884"/>
                                </a:lnTo>
                                <a:lnTo>
                                  <a:pt x="99060" y="79884"/>
                                </a:lnTo>
                                <a:lnTo>
                                  <a:pt x="103251" y="75819"/>
                                </a:lnTo>
                                <a:lnTo>
                                  <a:pt x="107315" y="75819"/>
                                </a:lnTo>
                                <a:lnTo>
                                  <a:pt x="107315" y="71882"/>
                                </a:lnTo>
                                <a:lnTo>
                                  <a:pt x="115189" y="71882"/>
                                </a:lnTo>
                                <a:lnTo>
                                  <a:pt x="115189" y="67691"/>
                                </a:lnTo>
                                <a:lnTo>
                                  <a:pt x="123063" y="67691"/>
                                </a:lnTo>
                                <a:lnTo>
                                  <a:pt x="123063" y="64008"/>
                                </a:lnTo>
                                <a:lnTo>
                                  <a:pt x="127127" y="64008"/>
                                </a:lnTo>
                                <a:lnTo>
                                  <a:pt x="127127" y="56007"/>
                                </a:lnTo>
                                <a:lnTo>
                                  <a:pt x="131064" y="56007"/>
                                </a:lnTo>
                                <a:lnTo>
                                  <a:pt x="131064" y="20066"/>
                                </a:lnTo>
                                <a:lnTo>
                                  <a:pt x="127127" y="20066"/>
                                </a:lnTo>
                                <a:lnTo>
                                  <a:pt x="127127" y="16129"/>
                                </a:lnTo>
                                <a:lnTo>
                                  <a:pt x="123063" y="16129"/>
                                </a:lnTo>
                                <a:lnTo>
                                  <a:pt x="119126" y="12192"/>
                                </a:lnTo>
                                <a:lnTo>
                                  <a:pt x="119126" y="8255"/>
                                </a:lnTo>
                                <a:lnTo>
                                  <a:pt x="115189" y="8255"/>
                                </a:lnTo>
                                <a:lnTo>
                                  <a:pt x="115189" y="4191"/>
                                </a:lnTo>
                                <a:lnTo>
                                  <a:pt x="107315" y="4191"/>
                                </a:lnTo>
                                <a:lnTo>
                                  <a:pt x="107315" y="0"/>
                                </a:lnTo>
                                <a:lnTo>
                                  <a:pt x="79248" y="0"/>
                                </a:lnTo>
                                <a:lnTo>
                                  <a:pt x="79248" y="4191"/>
                                </a:lnTo>
                                <a:lnTo>
                                  <a:pt x="75565" y="4191"/>
                                </a:lnTo>
                                <a:lnTo>
                                  <a:pt x="75565" y="8255"/>
                                </a:lnTo>
                                <a:lnTo>
                                  <a:pt x="71247" y="8255"/>
                                </a:lnTo>
                                <a:lnTo>
                                  <a:pt x="71247" y="12192"/>
                                </a:lnTo>
                                <a:lnTo>
                                  <a:pt x="67691" y="12192"/>
                                </a:lnTo>
                                <a:lnTo>
                                  <a:pt x="67691" y="24003"/>
                                </a:lnTo>
                                <a:lnTo>
                                  <a:pt x="63627" y="24003"/>
                                </a:lnTo>
                                <a:lnTo>
                                  <a:pt x="63627" y="75819"/>
                                </a:lnTo>
                                <a:lnTo>
                                  <a:pt x="67691" y="75819"/>
                                </a:lnTo>
                                <a:lnTo>
                                  <a:pt x="67691" y="83820"/>
                                </a:lnTo>
                                <a:lnTo>
                                  <a:pt x="71247" y="87503"/>
                                </a:lnTo>
                                <a:lnTo>
                                  <a:pt x="71247" y="139319"/>
                                </a:lnTo>
                                <a:lnTo>
                                  <a:pt x="67691" y="139319"/>
                                </a:lnTo>
                                <a:lnTo>
                                  <a:pt x="67691" y="143256"/>
                                </a:lnTo>
                                <a:lnTo>
                                  <a:pt x="63627" y="143256"/>
                                </a:lnTo>
                                <a:lnTo>
                                  <a:pt x="63627" y="147448"/>
                                </a:lnTo>
                                <a:lnTo>
                                  <a:pt x="59436" y="151512"/>
                                </a:lnTo>
                                <a:lnTo>
                                  <a:pt x="59436" y="159386"/>
                                </a:lnTo>
                                <a:lnTo>
                                  <a:pt x="51435" y="159386"/>
                                </a:lnTo>
                                <a:lnTo>
                                  <a:pt x="51435" y="163068"/>
                                </a:lnTo>
                                <a:lnTo>
                                  <a:pt x="47498" y="163068"/>
                                </a:lnTo>
                                <a:lnTo>
                                  <a:pt x="47498" y="167260"/>
                                </a:lnTo>
                                <a:lnTo>
                                  <a:pt x="31623" y="167260"/>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31" name="Shape 2731"/>
                        <wps:cNvSpPr/>
                        <wps:spPr>
                          <a:xfrm>
                            <a:off x="3002661" y="1776223"/>
                            <a:ext cx="27813" cy="3937"/>
                          </a:xfrm>
                          <a:custGeom>
                            <a:avLst/>
                            <a:gdLst/>
                            <a:ahLst/>
                            <a:cxnLst/>
                            <a:rect l="0" t="0" r="0" b="0"/>
                            <a:pathLst>
                              <a:path w="27813" h="3937">
                                <a:moveTo>
                                  <a:pt x="0" y="3937"/>
                                </a:moveTo>
                                <a:lnTo>
                                  <a:pt x="23749" y="3937"/>
                                </a:lnTo>
                                <a:lnTo>
                                  <a:pt x="23749" y="0"/>
                                </a:lnTo>
                                <a:lnTo>
                                  <a:pt x="27813" y="0"/>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32" name="Shape 2732"/>
                        <wps:cNvSpPr/>
                        <wps:spPr>
                          <a:xfrm>
                            <a:off x="2982595" y="1780160"/>
                            <a:ext cx="43815" cy="91439"/>
                          </a:xfrm>
                          <a:custGeom>
                            <a:avLst/>
                            <a:gdLst/>
                            <a:ahLst/>
                            <a:cxnLst/>
                            <a:rect l="0" t="0" r="0" b="0"/>
                            <a:pathLst>
                              <a:path w="43815" h="91439">
                                <a:moveTo>
                                  <a:pt x="24003" y="0"/>
                                </a:moveTo>
                                <a:lnTo>
                                  <a:pt x="20066" y="0"/>
                                </a:lnTo>
                                <a:lnTo>
                                  <a:pt x="20066" y="3937"/>
                                </a:lnTo>
                                <a:lnTo>
                                  <a:pt x="16129" y="3937"/>
                                </a:lnTo>
                                <a:lnTo>
                                  <a:pt x="16129" y="15875"/>
                                </a:lnTo>
                                <a:lnTo>
                                  <a:pt x="12192" y="15875"/>
                                </a:lnTo>
                                <a:lnTo>
                                  <a:pt x="12192" y="23749"/>
                                </a:lnTo>
                                <a:lnTo>
                                  <a:pt x="8255" y="23749"/>
                                </a:lnTo>
                                <a:lnTo>
                                  <a:pt x="8255" y="35687"/>
                                </a:lnTo>
                                <a:lnTo>
                                  <a:pt x="32004" y="35687"/>
                                </a:lnTo>
                                <a:lnTo>
                                  <a:pt x="32004" y="39877"/>
                                </a:lnTo>
                                <a:lnTo>
                                  <a:pt x="36195" y="43814"/>
                                </a:lnTo>
                                <a:lnTo>
                                  <a:pt x="36195" y="51435"/>
                                </a:lnTo>
                                <a:lnTo>
                                  <a:pt x="39878" y="55499"/>
                                </a:lnTo>
                                <a:lnTo>
                                  <a:pt x="39878" y="59689"/>
                                </a:lnTo>
                                <a:lnTo>
                                  <a:pt x="43815" y="59689"/>
                                </a:lnTo>
                                <a:lnTo>
                                  <a:pt x="43815" y="75564"/>
                                </a:lnTo>
                                <a:lnTo>
                                  <a:pt x="36195" y="75564"/>
                                </a:lnTo>
                                <a:lnTo>
                                  <a:pt x="36195" y="79501"/>
                                </a:lnTo>
                                <a:lnTo>
                                  <a:pt x="32004" y="79501"/>
                                </a:lnTo>
                                <a:lnTo>
                                  <a:pt x="32004" y="83438"/>
                                </a:lnTo>
                                <a:lnTo>
                                  <a:pt x="24003" y="83438"/>
                                </a:lnTo>
                                <a:lnTo>
                                  <a:pt x="20066" y="87502"/>
                                </a:lnTo>
                                <a:lnTo>
                                  <a:pt x="12192" y="87502"/>
                                </a:lnTo>
                                <a:lnTo>
                                  <a:pt x="8255" y="91439"/>
                                </a:lnTo>
                                <a:lnTo>
                                  <a:pt x="0" y="91439"/>
                                </a:lnTo>
                                <a:lnTo>
                                  <a:pt x="0" y="75564"/>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33" name="Shape 2733"/>
                        <wps:cNvSpPr/>
                        <wps:spPr>
                          <a:xfrm>
                            <a:off x="3145917" y="1720342"/>
                            <a:ext cx="23749" cy="0"/>
                          </a:xfrm>
                          <a:custGeom>
                            <a:avLst/>
                            <a:gdLst/>
                            <a:ahLst/>
                            <a:cxnLst/>
                            <a:rect l="0" t="0" r="0" b="0"/>
                            <a:pathLst>
                              <a:path w="23749">
                                <a:moveTo>
                                  <a:pt x="0" y="0"/>
                                </a:moveTo>
                                <a:lnTo>
                                  <a:pt x="23749" y="0"/>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34" name="Shape 2734"/>
                        <wps:cNvSpPr/>
                        <wps:spPr>
                          <a:xfrm>
                            <a:off x="3138043" y="1752347"/>
                            <a:ext cx="27686" cy="0"/>
                          </a:xfrm>
                          <a:custGeom>
                            <a:avLst/>
                            <a:gdLst/>
                            <a:ahLst/>
                            <a:cxnLst/>
                            <a:rect l="0" t="0" r="0" b="0"/>
                            <a:pathLst>
                              <a:path w="27686">
                                <a:moveTo>
                                  <a:pt x="0" y="0"/>
                                </a:moveTo>
                                <a:lnTo>
                                  <a:pt x="27686" y="0"/>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35" name="Shape 2735"/>
                        <wps:cNvSpPr/>
                        <wps:spPr>
                          <a:xfrm>
                            <a:off x="3360801" y="1621028"/>
                            <a:ext cx="23749" cy="71374"/>
                          </a:xfrm>
                          <a:custGeom>
                            <a:avLst/>
                            <a:gdLst/>
                            <a:ahLst/>
                            <a:cxnLst/>
                            <a:rect l="0" t="0" r="0" b="0"/>
                            <a:pathLst>
                              <a:path w="23749" h="71374">
                                <a:moveTo>
                                  <a:pt x="23749" y="0"/>
                                </a:moveTo>
                                <a:lnTo>
                                  <a:pt x="23749" y="0"/>
                                </a:lnTo>
                                <a:lnTo>
                                  <a:pt x="23749" y="11938"/>
                                </a:lnTo>
                                <a:lnTo>
                                  <a:pt x="19812" y="15875"/>
                                </a:lnTo>
                                <a:lnTo>
                                  <a:pt x="15875" y="23749"/>
                                </a:lnTo>
                                <a:lnTo>
                                  <a:pt x="15875" y="39878"/>
                                </a:lnTo>
                                <a:lnTo>
                                  <a:pt x="11938" y="39878"/>
                                </a:lnTo>
                                <a:lnTo>
                                  <a:pt x="11938" y="51562"/>
                                </a:lnTo>
                                <a:lnTo>
                                  <a:pt x="8001" y="55753"/>
                                </a:lnTo>
                                <a:lnTo>
                                  <a:pt x="8001" y="59690"/>
                                </a:lnTo>
                                <a:lnTo>
                                  <a:pt x="3683" y="59690"/>
                                </a:lnTo>
                                <a:lnTo>
                                  <a:pt x="3683" y="67691"/>
                                </a:lnTo>
                                <a:lnTo>
                                  <a:pt x="0" y="67691"/>
                                </a:lnTo>
                                <a:lnTo>
                                  <a:pt x="0" y="71374"/>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36" name="Shape 2736"/>
                        <wps:cNvSpPr/>
                        <wps:spPr>
                          <a:xfrm>
                            <a:off x="3376676" y="1609090"/>
                            <a:ext cx="39624" cy="39624"/>
                          </a:xfrm>
                          <a:custGeom>
                            <a:avLst/>
                            <a:gdLst/>
                            <a:ahLst/>
                            <a:cxnLst/>
                            <a:rect l="0" t="0" r="0" b="0"/>
                            <a:pathLst>
                              <a:path w="39624" h="39624">
                                <a:moveTo>
                                  <a:pt x="0" y="19812"/>
                                </a:moveTo>
                                <a:lnTo>
                                  <a:pt x="0" y="11938"/>
                                </a:lnTo>
                                <a:lnTo>
                                  <a:pt x="3937" y="11938"/>
                                </a:lnTo>
                                <a:lnTo>
                                  <a:pt x="3937" y="8001"/>
                                </a:lnTo>
                                <a:lnTo>
                                  <a:pt x="7874" y="8001"/>
                                </a:lnTo>
                                <a:lnTo>
                                  <a:pt x="7874" y="4064"/>
                                </a:lnTo>
                                <a:lnTo>
                                  <a:pt x="23749" y="4064"/>
                                </a:lnTo>
                                <a:lnTo>
                                  <a:pt x="23749" y="0"/>
                                </a:lnTo>
                                <a:lnTo>
                                  <a:pt x="39624" y="0"/>
                                </a:lnTo>
                                <a:lnTo>
                                  <a:pt x="39624" y="23876"/>
                                </a:lnTo>
                                <a:lnTo>
                                  <a:pt x="35687" y="23876"/>
                                </a:lnTo>
                                <a:lnTo>
                                  <a:pt x="35687" y="31750"/>
                                </a:lnTo>
                                <a:lnTo>
                                  <a:pt x="31750" y="31750"/>
                                </a:lnTo>
                                <a:lnTo>
                                  <a:pt x="31750" y="35687"/>
                                </a:lnTo>
                                <a:lnTo>
                                  <a:pt x="23749" y="35687"/>
                                </a:lnTo>
                                <a:lnTo>
                                  <a:pt x="19812" y="39624"/>
                                </a:lnTo>
                                <a:lnTo>
                                  <a:pt x="11938" y="39624"/>
                                </a:lnTo>
                                <a:lnTo>
                                  <a:pt x="11938" y="35687"/>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37" name="Shape 2737"/>
                        <wps:cNvSpPr/>
                        <wps:spPr>
                          <a:xfrm>
                            <a:off x="3456178" y="1644777"/>
                            <a:ext cx="31750" cy="8001"/>
                          </a:xfrm>
                          <a:custGeom>
                            <a:avLst/>
                            <a:gdLst/>
                            <a:ahLst/>
                            <a:cxnLst/>
                            <a:rect l="0" t="0" r="0" b="0"/>
                            <a:pathLst>
                              <a:path w="31750" h="8001">
                                <a:moveTo>
                                  <a:pt x="0" y="8001"/>
                                </a:moveTo>
                                <a:lnTo>
                                  <a:pt x="23876" y="8001"/>
                                </a:lnTo>
                                <a:lnTo>
                                  <a:pt x="23876" y="3937"/>
                                </a:lnTo>
                                <a:lnTo>
                                  <a:pt x="27813" y="3937"/>
                                </a:lnTo>
                                <a:lnTo>
                                  <a:pt x="27813" y="0"/>
                                </a:lnTo>
                                <a:lnTo>
                                  <a:pt x="31750" y="0"/>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38" name="Shape 2738"/>
                        <wps:cNvSpPr/>
                        <wps:spPr>
                          <a:xfrm>
                            <a:off x="3452241" y="1656715"/>
                            <a:ext cx="35687" cy="59690"/>
                          </a:xfrm>
                          <a:custGeom>
                            <a:avLst/>
                            <a:gdLst/>
                            <a:ahLst/>
                            <a:cxnLst/>
                            <a:rect l="0" t="0" r="0" b="0"/>
                            <a:pathLst>
                              <a:path w="35687" h="59690">
                                <a:moveTo>
                                  <a:pt x="11938" y="0"/>
                                </a:moveTo>
                                <a:lnTo>
                                  <a:pt x="11938" y="0"/>
                                </a:lnTo>
                                <a:lnTo>
                                  <a:pt x="7620" y="0"/>
                                </a:lnTo>
                                <a:lnTo>
                                  <a:pt x="7620" y="8255"/>
                                </a:lnTo>
                                <a:lnTo>
                                  <a:pt x="3937" y="8255"/>
                                </a:lnTo>
                                <a:lnTo>
                                  <a:pt x="3937" y="24003"/>
                                </a:lnTo>
                                <a:lnTo>
                                  <a:pt x="19812" y="24003"/>
                                </a:lnTo>
                                <a:lnTo>
                                  <a:pt x="19812" y="20066"/>
                                </a:lnTo>
                                <a:lnTo>
                                  <a:pt x="35687" y="20066"/>
                                </a:lnTo>
                                <a:lnTo>
                                  <a:pt x="35687" y="47879"/>
                                </a:lnTo>
                                <a:lnTo>
                                  <a:pt x="31750" y="47879"/>
                                </a:lnTo>
                                <a:lnTo>
                                  <a:pt x="31750" y="51816"/>
                                </a:lnTo>
                                <a:lnTo>
                                  <a:pt x="27813" y="55753"/>
                                </a:lnTo>
                                <a:lnTo>
                                  <a:pt x="19812" y="55753"/>
                                </a:lnTo>
                                <a:lnTo>
                                  <a:pt x="19812" y="59690"/>
                                </a:lnTo>
                                <a:lnTo>
                                  <a:pt x="0" y="59690"/>
                                </a:lnTo>
                                <a:lnTo>
                                  <a:pt x="0" y="39878"/>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39" name="Shape 2739"/>
                        <wps:cNvSpPr/>
                        <wps:spPr>
                          <a:xfrm>
                            <a:off x="3301111" y="1764285"/>
                            <a:ext cx="310261" cy="15875"/>
                          </a:xfrm>
                          <a:custGeom>
                            <a:avLst/>
                            <a:gdLst/>
                            <a:ahLst/>
                            <a:cxnLst/>
                            <a:rect l="0" t="0" r="0" b="0"/>
                            <a:pathLst>
                              <a:path w="310261" h="15875">
                                <a:moveTo>
                                  <a:pt x="0" y="15875"/>
                                </a:moveTo>
                                <a:lnTo>
                                  <a:pt x="15875" y="15875"/>
                                </a:lnTo>
                                <a:lnTo>
                                  <a:pt x="19812" y="11938"/>
                                </a:lnTo>
                                <a:lnTo>
                                  <a:pt x="59690" y="11938"/>
                                </a:lnTo>
                                <a:lnTo>
                                  <a:pt x="63373" y="7874"/>
                                </a:lnTo>
                                <a:lnTo>
                                  <a:pt x="83439" y="7874"/>
                                </a:lnTo>
                                <a:lnTo>
                                  <a:pt x="87503" y="3683"/>
                                </a:lnTo>
                                <a:lnTo>
                                  <a:pt x="178943" y="3683"/>
                                </a:lnTo>
                                <a:lnTo>
                                  <a:pt x="186817" y="0"/>
                                </a:lnTo>
                                <a:lnTo>
                                  <a:pt x="278257" y="0"/>
                                </a:lnTo>
                                <a:lnTo>
                                  <a:pt x="278257" y="3683"/>
                                </a:lnTo>
                                <a:lnTo>
                                  <a:pt x="294386" y="3683"/>
                                </a:lnTo>
                                <a:lnTo>
                                  <a:pt x="294386" y="7874"/>
                                </a:lnTo>
                                <a:lnTo>
                                  <a:pt x="310261" y="7874"/>
                                </a:lnTo>
                                <a:lnTo>
                                  <a:pt x="298069" y="7874"/>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40" name="Shape 2740"/>
                        <wps:cNvSpPr/>
                        <wps:spPr>
                          <a:xfrm>
                            <a:off x="3344672" y="1843786"/>
                            <a:ext cx="63754" cy="107315"/>
                          </a:xfrm>
                          <a:custGeom>
                            <a:avLst/>
                            <a:gdLst/>
                            <a:ahLst/>
                            <a:cxnLst/>
                            <a:rect l="0" t="0" r="0" b="0"/>
                            <a:pathLst>
                              <a:path w="63754" h="107315">
                                <a:moveTo>
                                  <a:pt x="35941" y="4064"/>
                                </a:moveTo>
                                <a:lnTo>
                                  <a:pt x="24130" y="4064"/>
                                </a:lnTo>
                                <a:lnTo>
                                  <a:pt x="24130" y="31750"/>
                                </a:lnTo>
                                <a:lnTo>
                                  <a:pt x="19812" y="31750"/>
                                </a:lnTo>
                                <a:lnTo>
                                  <a:pt x="19812" y="55500"/>
                                </a:lnTo>
                                <a:lnTo>
                                  <a:pt x="16129" y="55500"/>
                                </a:lnTo>
                                <a:lnTo>
                                  <a:pt x="16129" y="71628"/>
                                </a:lnTo>
                                <a:lnTo>
                                  <a:pt x="12192" y="71628"/>
                                </a:lnTo>
                                <a:lnTo>
                                  <a:pt x="12192" y="79629"/>
                                </a:lnTo>
                                <a:lnTo>
                                  <a:pt x="8255" y="79629"/>
                                </a:lnTo>
                                <a:lnTo>
                                  <a:pt x="8255" y="91440"/>
                                </a:lnTo>
                                <a:lnTo>
                                  <a:pt x="4318" y="91440"/>
                                </a:lnTo>
                                <a:lnTo>
                                  <a:pt x="4318" y="99441"/>
                                </a:lnTo>
                                <a:lnTo>
                                  <a:pt x="0" y="99441"/>
                                </a:lnTo>
                                <a:lnTo>
                                  <a:pt x="0" y="107315"/>
                                </a:lnTo>
                                <a:lnTo>
                                  <a:pt x="0" y="87503"/>
                                </a:lnTo>
                                <a:lnTo>
                                  <a:pt x="4318" y="83312"/>
                                </a:lnTo>
                                <a:lnTo>
                                  <a:pt x="4318" y="71628"/>
                                </a:lnTo>
                                <a:lnTo>
                                  <a:pt x="8255" y="67691"/>
                                </a:lnTo>
                                <a:lnTo>
                                  <a:pt x="8255" y="55500"/>
                                </a:lnTo>
                                <a:lnTo>
                                  <a:pt x="12192" y="55500"/>
                                </a:lnTo>
                                <a:lnTo>
                                  <a:pt x="12192" y="35687"/>
                                </a:lnTo>
                                <a:lnTo>
                                  <a:pt x="16129" y="35687"/>
                                </a:lnTo>
                                <a:lnTo>
                                  <a:pt x="16129" y="27813"/>
                                </a:lnTo>
                                <a:lnTo>
                                  <a:pt x="19812" y="27813"/>
                                </a:lnTo>
                                <a:lnTo>
                                  <a:pt x="19812" y="23876"/>
                                </a:lnTo>
                                <a:lnTo>
                                  <a:pt x="24130" y="19812"/>
                                </a:lnTo>
                                <a:lnTo>
                                  <a:pt x="28067" y="19812"/>
                                </a:lnTo>
                                <a:lnTo>
                                  <a:pt x="28067" y="15875"/>
                                </a:lnTo>
                                <a:lnTo>
                                  <a:pt x="32004" y="15875"/>
                                </a:lnTo>
                                <a:lnTo>
                                  <a:pt x="32004" y="11938"/>
                                </a:lnTo>
                                <a:lnTo>
                                  <a:pt x="35941" y="11938"/>
                                </a:lnTo>
                                <a:lnTo>
                                  <a:pt x="35941" y="8001"/>
                                </a:lnTo>
                                <a:lnTo>
                                  <a:pt x="39878" y="8001"/>
                                </a:lnTo>
                                <a:lnTo>
                                  <a:pt x="43942" y="4064"/>
                                </a:lnTo>
                                <a:lnTo>
                                  <a:pt x="47879" y="4064"/>
                                </a:lnTo>
                                <a:lnTo>
                                  <a:pt x="47879" y="0"/>
                                </a:lnTo>
                                <a:lnTo>
                                  <a:pt x="59690" y="0"/>
                                </a:lnTo>
                                <a:lnTo>
                                  <a:pt x="59690" y="19812"/>
                                </a:lnTo>
                                <a:lnTo>
                                  <a:pt x="55753" y="23876"/>
                                </a:lnTo>
                                <a:lnTo>
                                  <a:pt x="55753" y="35687"/>
                                </a:lnTo>
                                <a:lnTo>
                                  <a:pt x="51816" y="35687"/>
                                </a:lnTo>
                                <a:lnTo>
                                  <a:pt x="51816" y="39625"/>
                                </a:lnTo>
                                <a:lnTo>
                                  <a:pt x="47879" y="43688"/>
                                </a:lnTo>
                                <a:lnTo>
                                  <a:pt x="47879" y="51816"/>
                                </a:lnTo>
                                <a:lnTo>
                                  <a:pt x="24130" y="51816"/>
                                </a:lnTo>
                                <a:lnTo>
                                  <a:pt x="28067" y="51816"/>
                                </a:lnTo>
                                <a:lnTo>
                                  <a:pt x="28067" y="55500"/>
                                </a:lnTo>
                                <a:lnTo>
                                  <a:pt x="35941" y="55500"/>
                                </a:lnTo>
                                <a:lnTo>
                                  <a:pt x="35941" y="59437"/>
                                </a:lnTo>
                                <a:lnTo>
                                  <a:pt x="39878" y="63500"/>
                                </a:lnTo>
                                <a:lnTo>
                                  <a:pt x="43942" y="67691"/>
                                </a:lnTo>
                                <a:lnTo>
                                  <a:pt x="43942" y="71628"/>
                                </a:lnTo>
                                <a:lnTo>
                                  <a:pt x="51816" y="71628"/>
                                </a:lnTo>
                                <a:lnTo>
                                  <a:pt x="51816" y="79629"/>
                                </a:lnTo>
                                <a:lnTo>
                                  <a:pt x="55753" y="79629"/>
                                </a:lnTo>
                                <a:lnTo>
                                  <a:pt x="55753" y="91440"/>
                                </a:lnTo>
                                <a:lnTo>
                                  <a:pt x="63754" y="91440"/>
                                </a:lnTo>
                                <a:lnTo>
                                  <a:pt x="63754" y="95504"/>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41" name="Shape 2741"/>
                        <wps:cNvSpPr/>
                        <wps:spPr>
                          <a:xfrm>
                            <a:off x="3468116" y="1843786"/>
                            <a:ext cx="3937" cy="91440"/>
                          </a:xfrm>
                          <a:custGeom>
                            <a:avLst/>
                            <a:gdLst/>
                            <a:ahLst/>
                            <a:cxnLst/>
                            <a:rect l="0" t="0" r="0" b="0"/>
                            <a:pathLst>
                              <a:path w="3937" h="91440">
                                <a:moveTo>
                                  <a:pt x="3937" y="0"/>
                                </a:moveTo>
                                <a:lnTo>
                                  <a:pt x="3937" y="43688"/>
                                </a:lnTo>
                                <a:lnTo>
                                  <a:pt x="0" y="47625"/>
                                </a:lnTo>
                                <a:lnTo>
                                  <a:pt x="0" y="91440"/>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42" name="Shape 2742"/>
                        <wps:cNvSpPr/>
                        <wps:spPr>
                          <a:xfrm>
                            <a:off x="3448304" y="1831594"/>
                            <a:ext cx="79248" cy="8255"/>
                          </a:xfrm>
                          <a:custGeom>
                            <a:avLst/>
                            <a:gdLst/>
                            <a:ahLst/>
                            <a:cxnLst/>
                            <a:rect l="0" t="0" r="0" b="0"/>
                            <a:pathLst>
                              <a:path w="79248" h="8255">
                                <a:moveTo>
                                  <a:pt x="0" y="8255"/>
                                </a:moveTo>
                                <a:lnTo>
                                  <a:pt x="47879" y="8255"/>
                                </a:lnTo>
                                <a:lnTo>
                                  <a:pt x="47879" y="4064"/>
                                </a:lnTo>
                                <a:lnTo>
                                  <a:pt x="59436" y="4064"/>
                                </a:lnTo>
                                <a:lnTo>
                                  <a:pt x="63754" y="0"/>
                                </a:lnTo>
                                <a:lnTo>
                                  <a:pt x="79248" y="0"/>
                                </a:lnTo>
                                <a:lnTo>
                                  <a:pt x="79248" y="4064"/>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43" name="Shape 2743"/>
                        <wps:cNvSpPr/>
                        <wps:spPr>
                          <a:xfrm>
                            <a:off x="3702812" y="1676781"/>
                            <a:ext cx="39878" cy="8001"/>
                          </a:xfrm>
                          <a:custGeom>
                            <a:avLst/>
                            <a:gdLst/>
                            <a:ahLst/>
                            <a:cxnLst/>
                            <a:rect l="0" t="0" r="0" b="0"/>
                            <a:pathLst>
                              <a:path w="39878" h="8001">
                                <a:moveTo>
                                  <a:pt x="0" y="8001"/>
                                </a:moveTo>
                                <a:lnTo>
                                  <a:pt x="7874" y="8001"/>
                                </a:lnTo>
                                <a:lnTo>
                                  <a:pt x="7874" y="3937"/>
                                </a:lnTo>
                                <a:lnTo>
                                  <a:pt x="15875" y="3937"/>
                                </a:lnTo>
                                <a:lnTo>
                                  <a:pt x="15875" y="0"/>
                                </a:lnTo>
                                <a:lnTo>
                                  <a:pt x="39878" y="0"/>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44" name="Shape 2744"/>
                        <wps:cNvSpPr/>
                        <wps:spPr>
                          <a:xfrm>
                            <a:off x="3706749" y="1732535"/>
                            <a:ext cx="27813" cy="3683"/>
                          </a:xfrm>
                          <a:custGeom>
                            <a:avLst/>
                            <a:gdLst/>
                            <a:ahLst/>
                            <a:cxnLst/>
                            <a:rect l="0" t="0" r="0" b="0"/>
                            <a:pathLst>
                              <a:path w="27813" h="3683">
                                <a:moveTo>
                                  <a:pt x="0" y="0"/>
                                </a:moveTo>
                                <a:lnTo>
                                  <a:pt x="27813" y="0"/>
                                </a:lnTo>
                                <a:lnTo>
                                  <a:pt x="27813" y="3683"/>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45" name="Shape 2745"/>
                        <wps:cNvSpPr/>
                        <wps:spPr>
                          <a:xfrm>
                            <a:off x="3858006" y="1636903"/>
                            <a:ext cx="7874" cy="24003"/>
                          </a:xfrm>
                          <a:custGeom>
                            <a:avLst/>
                            <a:gdLst/>
                            <a:ahLst/>
                            <a:cxnLst/>
                            <a:rect l="0" t="0" r="0" b="0"/>
                            <a:pathLst>
                              <a:path w="7874" h="24003">
                                <a:moveTo>
                                  <a:pt x="0" y="24003"/>
                                </a:moveTo>
                                <a:lnTo>
                                  <a:pt x="0" y="11811"/>
                                </a:lnTo>
                                <a:lnTo>
                                  <a:pt x="3937" y="11811"/>
                                </a:lnTo>
                                <a:lnTo>
                                  <a:pt x="3937" y="7874"/>
                                </a:lnTo>
                                <a:lnTo>
                                  <a:pt x="7874" y="7874"/>
                                </a:lnTo>
                                <a:lnTo>
                                  <a:pt x="7874" y="0"/>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46" name="Shape 2746"/>
                        <wps:cNvSpPr/>
                        <wps:spPr>
                          <a:xfrm>
                            <a:off x="3830193" y="1621028"/>
                            <a:ext cx="39624" cy="175006"/>
                          </a:xfrm>
                          <a:custGeom>
                            <a:avLst/>
                            <a:gdLst/>
                            <a:ahLst/>
                            <a:cxnLst/>
                            <a:rect l="0" t="0" r="0" b="0"/>
                            <a:pathLst>
                              <a:path w="39624" h="175006">
                                <a:moveTo>
                                  <a:pt x="39624" y="15875"/>
                                </a:moveTo>
                                <a:lnTo>
                                  <a:pt x="39624" y="15875"/>
                                </a:lnTo>
                                <a:lnTo>
                                  <a:pt x="39624" y="0"/>
                                </a:lnTo>
                                <a:lnTo>
                                  <a:pt x="35687" y="39878"/>
                                </a:lnTo>
                                <a:lnTo>
                                  <a:pt x="31750" y="51562"/>
                                </a:lnTo>
                                <a:lnTo>
                                  <a:pt x="27813" y="59690"/>
                                </a:lnTo>
                                <a:lnTo>
                                  <a:pt x="27813" y="75565"/>
                                </a:lnTo>
                                <a:lnTo>
                                  <a:pt x="23749" y="79502"/>
                                </a:lnTo>
                                <a:lnTo>
                                  <a:pt x="23749" y="87503"/>
                                </a:lnTo>
                                <a:lnTo>
                                  <a:pt x="19812" y="99314"/>
                                </a:lnTo>
                                <a:lnTo>
                                  <a:pt x="15875" y="107315"/>
                                </a:lnTo>
                                <a:lnTo>
                                  <a:pt x="15875" y="119126"/>
                                </a:lnTo>
                                <a:lnTo>
                                  <a:pt x="11557" y="127127"/>
                                </a:lnTo>
                                <a:lnTo>
                                  <a:pt x="11557" y="135382"/>
                                </a:lnTo>
                                <a:lnTo>
                                  <a:pt x="8001" y="139319"/>
                                </a:lnTo>
                                <a:lnTo>
                                  <a:pt x="8001" y="151130"/>
                                </a:lnTo>
                                <a:lnTo>
                                  <a:pt x="3937" y="159131"/>
                                </a:lnTo>
                                <a:lnTo>
                                  <a:pt x="3937" y="163068"/>
                                </a:lnTo>
                                <a:lnTo>
                                  <a:pt x="0" y="167005"/>
                                </a:lnTo>
                                <a:lnTo>
                                  <a:pt x="0" y="175006"/>
                                </a:lnTo>
                                <a:lnTo>
                                  <a:pt x="3937" y="175006"/>
                                </a:lnTo>
                                <a:lnTo>
                                  <a:pt x="3937" y="170942"/>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47" name="Shape 2747"/>
                        <wps:cNvSpPr/>
                        <wps:spPr>
                          <a:xfrm>
                            <a:off x="3913759" y="1760348"/>
                            <a:ext cx="0" cy="7620"/>
                          </a:xfrm>
                          <a:custGeom>
                            <a:avLst/>
                            <a:gdLst/>
                            <a:ahLst/>
                            <a:cxnLst/>
                            <a:rect l="0" t="0" r="0" b="0"/>
                            <a:pathLst>
                              <a:path h="7620">
                                <a:moveTo>
                                  <a:pt x="0" y="7620"/>
                                </a:moveTo>
                                <a:lnTo>
                                  <a:pt x="0" y="0"/>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48" name="Shape 2748"/>
                        <wps:cNvSpPr/>
                        <wps:spPr>
                          <a:xfrm>
                            <a:off x="3969512" y="1664971"/>
                            <a:ext cx="71374" cy="83185"/>
                          </a:xfrm>
                          <a:custGeom>
                            <a:avLst/>
                            <a:gdLst/>
                            <a:ahLst/>
                            <a:cxnLst/>
                            <a:rect l="0" t="0" r="0" b="0"/>
                            <a:pathLst>
                              <a:path w="71374" h="83185">
                                <a:moveTo>
                                  <a:pt x="15494" y="39624"/>
                                </a:moveTo>
                                <a:lnTo>
                                  <a:pt x="0" y="39624"/>
                                </a:lnTo>
                                <a:lnTo>
                                  <a:pt x="0" y="27432"/>
                                </a:lnTo>
                                <a:lnTo>
                                  <a:pt x="3937" y="27432"/>
                                </a:lnTo>
                                <a:lnTo>
                                  <a:pt x="3937" y="19812"/>
                                </a:lnTo>
                                <a:lnTo>
                                  <a:pt x="7874" y="19812"/>
                                </a:lnTo>
                                <a:lnTo>
                                  <a:pt x="11557" y="15748"/>
                                </a:lnTo>
                                <a:lnTo>
                                  <a:pt x="11557" y="11811"/>
                                </a:lnTo>
                                <a:lnTo>
                                  <a:pt x="15494" y="11811"/>
                                </a:lnTo>
                                <a:lnTo>
                                  <a:pt x="15494" y="7620"/>
                                </a:lnTo>
                                <a:lnTo>
                                  <a:pt x="19812" y="7620"/>
                                </a:lnTo>
                                <a:lnTo>
                                  <a:pt x="19812" y="3937"/>
                                </a:lnTo>
                                <a:lnTo>
                                  <a:pt x="27686" y="3937"/>
                                </a:lnTo>
                                <a:lnTo>
                                  <a:pt x="31750" y="0"/>
                                </a:lnTo>
                                <a:lnTo>
                                  <a:pt x="51562" y="0"/>
                                </a:lnTo>
                                <a:lnTo>
                                  <a:pt x="51562" y="3937"/>
                                </a:lnTo>
                                <a:lnTo>
                                  <a:pt x="55499" y="3937"/>
                                </a:lnTo>
                                <a:lnTo>
                                  <a:pt x="55499" y="7620"/>
                                </a:lnTo>
                                <a:lnTo>
                                  <a:pt x="59436" y="7620"/>
                                </a:lnTo>
                                <a:lnTo>
                                  <a:pt x="59436" y="23749"/>
                                </a:lnTo>
                                <a:lnTo>
                                  <a:pt x="55499" y="23749"/>
                                </a:lnTo>
                                <a:lnTo>
                                  <a:pt x="55499" y="31623"/>
                                </a:lnTo>
                                <a:lnTo>
                                  <a:pt x="51562" y="31623"/>
                                </a:lnTo>
                                <a:lnTo>
                                  <a:pt x="51562" y="39624"/>
                                </a:lnTo>
                                <a:lnTo>
                                  <a:pt x="47498" y="39624"/>
                                </a:lnTo>
                                <a:lnTo>
                                  <a:pt x="43561" y="43561"/>
                                </a:lnTo>
                                <a:lnTo>
                                  <a:pt x="43561" y="51435"/>
                                </a:lnTo>
                                <a:lnTo>
                                  <a:pt x="39624" y="51435"/>
                                </a:lnTo>
                                <a:lnTo>
                                  <a:pt x="39624" y="55372"/>
                                </a:lnTo>
                                <a:lnTo>
                                  <a:pt x="35687" y="55372"/>
                                </a:lnTo>
                                <a:lnTo>
                                  <a:pt x="35687" y="67564"/>
                                </a:lnTo>
                                <a:lnTo>
                                  <a:pt x="31750" y="67564"/>
                                </a:lnTo>
                                <a:lnTo>
                                  <a:pt x="31750" y="83185"/>
                                </a:lnTo>
                                <a:lnTo>
                                  <a:pt x="71374" y="83185"/>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49" name="Shape 2749"/>
                        <wps:cNvSpPr/>
                        <wps:spPr>
                          <a:xfrm>
                            <a:off x="4088638" y="1660906"/>
                            <a:ext cx="35687" cy="4064"/>
                          </a:xfrm>
                          <a:custGeom>
                            <a:avLst/>
                            <a:gdLst/>
                            <a:ahLst/>
                            <a:cxnLst/>
                            <a:rect l="0" t="0" r="0" b="0"/>
                            <a:pathLst>
                              <a:path w="35687" h="4064">
                                <a:moveTo>
                                  <a:pt x="0" y="4064"/>
                                </a:moveTo>
                                <a:lnTo>
                                  <a:pt x="4064" y="4064"/>
                                </a:lnTo>
                                <a:lnTo>
                                  <a:pt x="4064" y="0"/>
                                </a:lnTo>
                                <a:lnTo>
                                  <a:pt x="35687" y="0"/>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50" name="Shape 2750"/>
                        <wps:cNvSpPr/>
                        <wps:spPr>
                          <a:xfrm>
                            <a:off x="4084701" y="1660906"/>
                            <a:ext cx="28067" cy="91440"/>
                          </a:xfrm>
                          <a:custGeom>
                            <a:avLst/>
                            <a:gdLst/>
                            <a:ahLst/>
                            <a:cxnLst/>
                            <a:rect l="0" t="0" r="0" b="0"/>
                            <a:pathLst>
                              <a:path w="28067" h="91440">
                                <a:moveTo>
                                  <a:pt x="11938" y="0"/>
                                </a:moveTo>
                                <a:lnTo>
                                  <a:pt x="11938" y="8001"/>
                                </a:lnTo>
                                <a:lnTo>
                                  <a:pt x="8001" y="8001"/>
                                </a:lnTo>
                                <a:lnTo>
                                  <a:pt x="8001" y="19812"/>
                                </a:lnTo>
                                <a:lnTo>
                                  <a:pt x="3937" y="19812"/>
                                </a:lnTo>
                                <a:lnTo>
                                  <a:pt x="3937" y="31496"/>
                                </a:lnTo>
                                <a:lnTo>
                                  <a:pt x="8001" y="31496"/>
                                </a:lnTo>
                                <a:lnTo>
                                  <a:pt x="8001" y="39624"/>
                                </a:lnTo>
                                <a:lnTo>
                                  <a:pt x="11938" y="39624"/>
                                </a:lnTo>
                                <a:lnTo>
                                  <a:pt x="11938" y="43688"/>
                                </a:lnTo>
                                <a:lnTo>
                                  <a:pt x="19812" y="43688"/>
                                </a:lnTo>
                                <a:lnTo>
                                  <a:pt x="19812" y="55499"/>
                                </a:lnTo>
                                <a:lnTo>
                                  <a:pt x="23749" y="55499"/>
                                </a:lnTo>
                                <a:lnTo>
                                  <a:pt x="23749" y="71628"/>
                                </a:lnTo>
                                <a:lnTo>
                                  <a:pt x="28067" y="71628"/>
                                </a:lnTo>
                                <a:lnTo>
                                  <a:pt x="28067" y="79248"/>
                                </a:lnTo>
                                <a:lnTo>
                                  <a:pt x="23749" y="79248"/>
                                </a:lnTo>
                                <a:lnTo>
                                  <a:pt x="23749" y="83312"/>
                                </a:lnTo>
                                <a:lnTo>
                                  <a:pt x="15875" y="83312"/>
                                </a:lnTo>
                                <a:lnTo>
                                  <a:pt x="15875" y="87249"/>
                                </a:lnTo>
                                <a:lnTo>
                                  <a:pt x="8001" y="87249"/>
                                </a:lnTo>
                                <a:lnTo>
                                  <a:pt x="8001" y="91440"/>
                                </a:lnTo>
                                <a:lnTo>
                                  <a:pt x="0" y="91440"/>
                                </a:lnTo>
                                <a:lnTo>
                                  <a:pt x="0" y="75311"/>
                                </a:lnTo>
                                <a:lnTo>
                                  <a:pt x="3937" y="75311"/>
                                </a:lnTo>
                                <a:lnTo>
                                  <a:pt x="3937" y="71628"/>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51" name="Shape 2751"/>
                        <wps:cNvSpPr/>
                        <wps:spPr>
                          <a:xfrm>
                            <a:off x="4156329" y="1660906"/>
                            <a:ext cx="47625" cy="63500"/>
                          </a:xfrm>
                          <a:custGeom>
                            <a:avLst/>
                            <a:gdLst/>
                            <a:ahLst/>
                            <a:cxnLst/>
                            <a:rect l="0" t="0" r="0" b="0"/>
                            <a:pathLst>
                              <a:path w="47625" h="63500">
                                <a:moveTo>
                                  <a:pt x="8001" y="8001"/>
                                </a:moveTo>
                                <a:lnTo>
                                  <a:pt x="8001" y="4064"/>
                                </a:lnTo>
                                <a:lnTo>
                                  <a:pt x="11938" y="4064"/>
                                </a:lnTo>
                                <a:lnTo>
                                  <a:pt x="11938" y="0"/>
                                </a:lnTo>
                                <a:lnTo>
                                  <a:pt x="23749" y="0"/>
                                </a:lnTo>
                                <a:lnTo>
                                  <a:pt x="23749" y="39624"/>
                                </a:lnTo>
                                <a:lnTo>
                                  <a:pt x="19812" y="39624"/>
                                </a:lnTo>
                                <a:lnTo>
                                  <a:pt x="19812" y="43688"/>
                                </a:lnTo>
                                <a:lnTo>
                                  <a:pt x="15875" y="43688"/>
                                </a:lnTo>
                                <a:lnTo>
                                  <a:pt x="15875" y="47625"/>
                                </a:lnTo>
                                <a:lnTo>
                                  <a:pt x="11938" y="47625"/>
                                </a:lnTo>
                                <a:lnTo>
                                  <a:pt x="8001" y="51562"/>
                                </a:lnTo>
                                <a:lnTo>
                                  <a:pt x="8001" y="55499"/>
                                </a:lnTo>
                                <a:lnTo>
                                  <a:pt x="3937" y="55499"/>
                                </a:lnTo>
                                <a:lnTo>
                                  <a:pt x="3937" y="59436"/>
                                </a:lnTo>
                                <a:lnTo>
                                  <a:pt x="0" y="59436"/>
                                </a:lnTo>
                                <a:lnTo>
                                  <a:pt x="0" y="63500"/>
                                </a:lnTo>
                                <a:lnTo>
                                  <a:pt x="31750" y="63500"/>
                                </a:lnTo>
                                <a:lnTo>
                                  <a:pt x="31750" y="59436"/>
                                </a:lnTo>
                                <a:lnTo>
                                  <a:pt x="39624" y="59436"/>
                                </a:lnTo>
                                <a:lnTo>
                                  <a:pt x="39624" y="55499"/>
                                </a:lnTo>
                                <a:lnTo>
                                  <a:pt x="43942" y="55499"/>
                                </a:lnTo>
                                <a:lnTo>
                                  <a:pt x="47625" y="51562"/>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52" name="Shape 2752"/>
                        <wps:cNvSpPr/>
                        <wps:spPr>
                          <a:xfrm>
                            <a:off x="4295648" y="1640840"/>
                            <a:ext cx="11938" cy="119507"/>
                          </a:xfrm>
                          <a:custGeom>
                            <a:avLst/>
                            <a:gdLst/>
                            <a:ahLst/>
                            <a:cxnLst/>
                            <a:rect l="0" t="0" r="0" b="0"/>
                            <a:pathLst>
                              <a:path w="11938" h="119507">
                                <a:moveTo>
                                  <a:pt x="11938" y="3937"/>
                                </a:moveTo>
                                <a:lnTo>
                                  <a:pt x="11938" y="0"/>
                                </a:lnTo>
                                <a:lnTo>
                                  <a:pt x="11938" y="83566"/>
                                </a:lnTo>
                                <a:lnTo>
                                  <a:pt x="7874" y="87503"/>
                                </a:lnTo>
                                <a:lnTo>
                                  <a:pt x="7874" y="111506"/>
                                </a:lnTo>
                                <a:lnTo>
                                  <a:pt x="3683" y="111506"/>
                                </a:lnTo>
                                <a:lnTo>
                                  <a:pt x="3683" y="119507"/>
                                </a:lnTo>
                                <a:lnTo>
                                  <a:pt x="0" y="119507"/>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53" name="Shape 2753"/>
                        <wps:cNvSpPr/>
                        <wps:spPr>
                          <a:xfrm>
                            <a:off x="4311523" y="1656715"/>
                            <a:ext cx="67691" cy="47879"/>
                          </a:xfrm>
                          <a:custGeom>
                            <a:avLst/>
                            <a:gdLst/>
                            <a:ahLst/>
                            <a:cxnLst/>
                            <a:rect l="0" t="0" r="0" b="0"/>
                            <a:pathLst>
                              <a:path w="67691" h="47879">
                                <a:moveTo>
                                  <a:pt x="0" y="47879"/>
                                </a:moveTo>
                                <a:lnTo>
                                  <a:pt x="0" y="43815"/>
                                </a:lnTo>
                                <a:lnTo>
                                  <a:pt x="7874" y="43815"/>
                                </a:lnTo>
                                <a:lnTo>
                                  <a:pt x="7874" y="39878"/>
                                </a:lnTo>
                                <a:lnTo>
                                  <a:pt x="11811" y="39878"/>
                                </a:lnTo>
                                <a:lnTo>
                                  <a:pt x="11811" y="35687"/>
                                </a:lnTo>
                                <a:lnTo>
                                  <a:pt x="15875" y="35687"/>
                                </a:lnTo>
                                <a:lnTo>
                                  <a:pt x="19812" y="32004"/>
                                </a:lnTo>
                                <a:lnTo>
                                  <a:pt x="27686" y="32004"/>
                                </a:lnTo>
                                <a:lnTo>
                                  <a:pt x="27686" y="28067"/>
                                </a:lnTo>
                                <a:lnTo>
                                  <a:pt x="31623" y="28067"/>
                                </a:lnTo>
                                <a:lnTo>
                                  <a:pt x="35687" y="24003"/>
                                </a:lnTo>
                                <a:lnTo>
                                  <a:pt x="39624" y="20066"/>
                                </a:lnTo>
                                <a:lnTo>
                                  <a:pt x="43815" y="20066"/>
                                </a:lnTo>
                                <a:lnTo>
                                  <a:pt x="47879" y="15875"/>
                                </a:lnTo>
                                <a:lnTo>
                                  <a:pt x="51435" y="15875"/>
                                </a:lnTo>
                                <a:lnTo>
                                  <a:pt x="55499" y="12192"/>
                                </a:lnTo>
                                <a:lnTo>
                                  <a:pt x="55499" y="8255"/>
                                </a:lnTo>
                                <a:lnTo>
                                  <a:pt x="59436" y="8255"/>
                                </a:lnTo>
                                <a:lnTo>
                                  <a:pt x="63627" y="4191"/>
                                </a:lnTo>
                                <a:lnTo>
                                  <a:pt x="63627" y="0"/>
                                </a:lnTo>
                                <a:lnTo>
                                  <a:pt x="67691" y="0"/>
                                </a:lnTo>
                                <a:lnTo>
                                  <a:pt x="67691" y="12192"/>
                                </a:lnTo>
                                <a:lnTo>
                                  <a:pt x="63627" y="12192"/>
                                </a:lnTo>
                                <a:lnTo>
                                  <a:pt x="59436" y="15875"/>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54" name="Shape 2754"/>
                        <wps:cNvSpPr/>
                        <wps:spPr>
                          <a:xfrm>
                            <a:off x="4339209" y="1696593"/>
                            <a:ext cx="31750" cy="51562"/>
                          </a:xfrm>
                          <a:custGeom>
                            <a:avLst/>
                            <a:gdLst/>
                            <a:ahLst/>
                            <a:cxnLst/>
                            <a:rect l="0" t="0" r="0" b="0"/>
                            <a:pathLst>
                              <a:path w="31750" h="51562">
                                <a:moveTo>
                                  <a:pt x="0" y="3937"/>
                                </a:moveTo>
                                <a:lnTo>
                                  <a:pt x="0" y="0"/>
                                </a:lnTo>
                                <a:lnTo>
                                  <a:pt x="16129" y="0"/>
                                </a:lnTo>
                                <a:lnTo>
                                  <a:pt x="16129" y="3937"/>
                                </a:lnTo>
                                <a:lnTo>
                                  <a:pt x="20193" y="3937"/>
                                </a:lnTo>
                                <a:lnTo>
                                  <a:pt x="20193" y="11938"/>
                                </a:lnTo>
                                <a:lnTo>
                                  <a:pt x="23749" y="11938"/>
                                </a:lnTo>
                                <a:lnTo>
                                  <a:pt x="23749" y="39624"/>
                                </a:lnTo>
                                <a:lnTo>
                                  <a:pt x="27813" y="39624"/>
                                </a:lnTo>
                                <a:lnTo>
                                  <a:pt x="27813" y="51562"/>
                                </a:lnTo>
                                <a:lnTo>
                                  <a:pt x="31750" y="51562"/>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55" name="Shape 2755"/>
                        <wps:cNvSpPr/>
                        <wps:spPr>
                          <a:xfrm>
                            <a:off x="4359402" y="1704594"/>
                            <a:ext cx="71247" cy="127000"/>
                          </a:xfrm>
                          <a:custGeom>
                            <a:avLst/>
                            <a:gdLst/>
                            <a:ahLst/>
                            <a:cxnLst/>
                            <a:rect l="0" t="0" r="0" b="0"/>
                            <a:pathLst>
                              <a:path w="71247" h="127000">
                                <a:moveTo>
                                  <a:pt x="55372" y="15748"/>
                                </a:moveTo>
                                <a:lnTo>
                                  <a:pt x="55372" y="11811"/>
                                </a:lnTo>
                                <a:lnTo>
                                  <a:pt x="59436" y="11811"/>
                                </a:lnTo>
                                <a:lnTo>
                                  <a:pt x="59436" y="0"/>
                                </a:lnTo>
                                <a:lnTo>
                                  <a:pt x="51435" y="0"/>
                                </a:lnTo>
                                <a:lnTo>
                                  <a:pt x="51435" y="3937"/>
                                </a:lnTo>
                                <a:lnTo>
                                  <a:pt x="47498" y="7874"/>
                                </a:lnTo>
                                <a:lnTo>
                                  <a:pt x="47498" y="11811"/>
                                </a:lnTo>
                                <a:lnTo>
                                  <a:pt x="43561" y="11811"/>
                                </a:lnTo>
                                <a:lnTo>
                                  <a:pt x="43561" y="19812"/>
                                </a:lnTo>
                                <a:lnTo>
                                  <a:pt x="39624" y="19812"/>
                                </a:lnTo>
                                <a:lnTo>
                                  <a:pt x="39624" y="31623"/>
                                </a:lnTo>
                                <a:lnTo>
                                  <a:pt x="35560" y="31623"/>
                                </a:lnTo>
                                <a:lnTo>
                                  <a:pt x="35560" y="47752"/>
                                </a:lnTo>
                                <a:lnTo>
                                  <a:pt x="31623" y="47752"/>
                                </a:lnTo>
                                <a:lnTo>
                                  <a:pt x="31623" y="51816"/>
                                </a:lnTo>
                                <a:lnTo>
                                  <a:pt x="47498" y="51816"/>
                                </a:lnTo>
                                <a:lnTo>
                                  <a:pt x="47498" y="47752"/>
                                </a:lnTo>
                                <a:lnTo>
                                  <a:pt x="51435" y="47752"/>
                                </a:lnTo>
                                <a:lnTo>
                                  <a:pt x="51435" y="43561"/>
                                </a:lnTo>
                                <a:lnTo>
                                  <a:pt x="59436" y="43561"/>
                                </a:lnTo>
                                <a:lnTo>
                                  <a:pt x="59436" y="31623"/>
                                </a:lnTo>
                                <a:lnTo>
                                  <a:pt x="63373" y="31623"/>
                                </a:lnTo>
                                <a:lnTo>
                                  <a:pt x="63373" y="19812"/>
                                </a:lnTo>
                                <a:lnTo>
                                  <a:pt x="67564" y="19812"/>
                                </a:lnTo>
                                <a:lnTo>
                                  <a:pt x="67564" y="7874"/>
                                </a:lnTo>
                                <a:lnTo>
                                  <a:pt x="71247" y="7874"/>
                                </a:lnTo>
                                <a:lnTo>
                                  <a:pt x="71247" y="87376"/>
                                </a:lnTo>
                                <a:lnTo>
                                  <a:pt x="67564" y="91440"/>
                                </a:lnTo>
                                <a:lnTo>
                                  <a:pt x="67564" y="95631"/>
                                </a:lnTo>
                                <a:lnTo>
                                  <a:pt x="63373" y="99314"/>
                                </a:lnTo>
                                <a:lnTo>
                                  <a:pt x="63373" y="107188"/>
                                </a:lnTo>
                                <a:lnTo>
                                  <a:pt x="59436" y="107188"/>
                                </a:lnTo>
                                <a:lnTo>
                                  <a:pt x="59436" y="111252"/>
                                </a:lnTo>
                                <a:lnTo>
                                  <a:pt x="55372" y="111252"/>
                                </a:lnTo>
                                <a:lnTo>
                                  <a:pt x="55372" y="115443"/>
                                </a:lnTo>
                                <a:lnTo>
                                  <a:pt x="51435" y="115443"/>
                                </a:lnTo>
                                <a:lnTo>
                                  <a:pt x="51435" y="119380"/>
                                </a:lnTo>
                                <a:lnTo>
                                  <a:pt x="47498" y="119380"/>
                                </a:lnTo>
                                <a:lnTo>
                                  <a:pt x="47498" y="123444"/>
                                </a:lnTo>
                                <a:lnTo>
                                  <a:pt x="39624" y="123444"/>
                                </a:lnTo>
                                <a:lnTo>
                                  <a:pt x="35560" y="127000"/>
                                </a:lnTo>
                                <a:lnTo>
                                  <a:pt x="7620" y="127000"/>
                                </a:lnTo>
                                <a:lnTo>
                                  <a:pt x="7620" y="123444"/>
                                </a:lnTo>
                                <a:lnTo>
                                  <a:pt x="3556" y="123444"/>
                                </a:lnTo>
                                <a:lnTo>
                                  <a:pt x="3556" y="115443"/>
                                </a:lnTo>
                                <a:lnTo>
                                  <a:pt x="0" y="111252"/>
                                </a:lnTo>
                                <a:lnTo>
                                  <a:pt x="0" y="95631"/>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56" name="Shape 2756"/>
                        <wps:cNvSpPr/>
                        <wps:spPr>
                          <a:xfrm>
                            <a:off x="4470654" y="1632966"/>
                            <a:ext cx="39624" cy="115189"/>
                          </a:xfrm>
                          <a:custGeom>
                            <a:avLst/>
                            <a:gdLst/>
                            <a:ahLst/>
                            <a:cxnLst/>
                            <a:rect l="0" t="0" r="0" b="0"/>
                            <a:pathLst>
                              <a:path w="39624" h="115189">
                                <a:moveTo>
                                  <a:pt x="39624" y="0"/>
                                </a:moveTo>
                                <a:lnTo>
                                  <a:pt x="31623" y="0"/>
                                </a:lnTo>
                                <a:lnTo>
                                  <a:pt x="31623" y="11811"/>
                                </a:lnTo>
                                <a:lnTo>
                                  <a:pt x="27686" y="15748"/>
                                </a:lnTo>
                                <a:lnTo>
                                  <a:pt x="27686" y="27940"/>
                                </a:lnTo>
                                <a:lnTo>
                                  <a:pt x="24003" y="27940"/>
                                </a:lnTo>
                                <a:lnTo>
                                  <a:pt x="24003" y="35941"/>
                                </a:lnTo>
                                <a:lnTo>
                                  <a:pt x="19812" y="39624"/>
                                </a:lnTo>
                                <a:lnTo>
                                  <a:pt x="19812" y="63627"/>
                                </a:lnTo>
                                <a:lnTo>
                                  <a:pt x="15748" y="67564"/>
                                </a:lnTo>
                                <a:lnTo>
                                  <a:pt x="15748" y="83439"/>
                                </a:lnTo>
                                <a:lnTo>
                                  <a:pt x="11811" y="83439"/>
                                </a:lnTo>
                                <a:lnTo>
                                  <a:pt x="11811" y="91440"/>
                                </a:lnTo>
                                <a:lnTo>
                                  <a:pt x="7874" y="95377"/>
                                </a:lnTo>
                                <a:lnTo>
                                  <a:pt x="7874" y="99568"/>
                                </a:lnTo>
                                <a:lnTo>
                                  <a:pt x="3937" y="99568"/>
                                </a:lnTo>
                                <a:lnTo>
                                  <a:pt x="3937" y="107188"/>
                                </a:lnTo>
                                <a:lnTo>
                                  <a:pt x="0" y="107188"/>
                                </a:lnTo>
                                <a:lnTo>
                                  <a:pt x="0" y="115189"/>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57" name="Shape 2757"/>
                        <wps:cNvSpPr/>
                        <wps:spPr>
                          <a:xfrm>
                            <a:off x="4554094" y="1700530"/>
                            <a:ext cx="75565" cy="51816"/>
                          </a:xfrm>
                          <a:custGeom>
                            <a:avLst/>
                            <a:gdLst/>
                            <a:ahLst/>
                            <a:cxnLst/>
                            <a:rect l="0" t="0" r="0" b="0"/>
                            <a:pathLst>
                              <a:path w="75565" h="51816">
                                <a:moveTo>
                                  <a:pt x="3937" y="0"/>
                                </a:moveTo>
                                <a:lnTo>
                                  <a:pt x="3937" y="27813"/>
                                </a:lnTo>
                                <a:lnTo>
                                  <a:pt x="0" y="32004"/>
                                </a:lnTo>
                                <a:lnTo>
                                  <a:pt x="0" y="47625"/>
                                </a:lnTo>
                                <a:lnTo>
                                  <a:pt x="0" y="35687"/>
                                </a:lnTo>
                                <a:lnTo>
                                  <a:pt x="3937" y="35687"/>
                                </a:lnTo>
                                <a:lnTo>
                                  <a:pt x="3937" y="19812"/>
                                </a:lnTo>
                                <a:lnTo>
                                  <a:pt x="8001" y="19812"/>
                                </a:lnTo>
                                <a:lnTo>
                                  <a:pt x="8001" y="11938"/>
                                </a:lnTo>
                                <a:lnTo>
                                  <a:pt x="11938" y="11938"/>
                                </a:lnTo>
                                <a:lnTo>
                                  <a:pt x="11938" y="8001"/>
                                </a:lnTo>
                                <a:lnTo>
                                  <a:pt x="15875" y="8001"/>
                                </a:lnTo>
                                <a:lnTo>
                                  <a:pt x="19812" y="4064"/>
                                </a:lnTo>
                                <a:lnTo>
                                  <a:pt x="27813" y="4064"/>
                                </a:lnTo>
                                <a:lnTo>
                                  <a:pt x="27813" y="0"/>
                                </a:lnTo>
                                <a:lnTo>
                                  <a:pt x="35941" y="0"/>
                                </a:lnTo>
                                <a:lnTo>
                                  <a:pt x="35941" y="32004"/>
                                </a:lnTo>
                                <a:lnTo>
                                  <a:pt x="39624" y="32004"/>
                                </a:lnTo>
                                <a:lnTo>
                                  <a:pt x="39624" y="27813"/>
                                </a:lnTo>
                                <a:lnTo>
                                  <a:pt x="43561" y="27813"/>
                                </a:lnTo>
                                <a:lnTo>
                                  <a:pt x="47625" y="23876"/>
                                </a:lnTo>
                                <a:lnTo>
                                  <a:pt x="47625" y="19812"/>
                                </a:lnTo>
                                <a:lnTo>
                                  <a:pt x="51816" y="19812"/>
                                </a:lnTo>
                                <a:lnTo>
                                  <a:pt x="51816" y="15875"/>
                                </a:lnTo>
                                <a:lnTo>
                                  <a:pt x="55753" y="15875"/>
                                </a:lnTo>
                                <a:lnTo>
                                  <a:pt x="55753" y="11938"/>
                                </a:lnTo>
                                <a:lnTo>
                                  <a:pt x="75565" y="11938"/>
                                </a:lnTo>
                                <a:lnTo>
                                  <a:pt x="75565" y="35687"/>
                                </a:lnTo>
                                <a:lnTo>
                                  <a:pt x="71628" y="35687"/>
                                </a:lnTo>
                                <a:lnTo>
                                  <a:pt x="71628" y="43688"/>
                                </a:lnTo>
                                <a:lnTo>
                                  <a:pt x="67437" y="43688"/>
                                </a:lnTo>
                                <a:lnTo>
                                  <a:pt x="67437" y="51816"/>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58" name="Shape 2758"/>
                        <wps:cNvSpPr/>
                        <wps:spPr>
                          <a:xfrm>
                            <a:off x="4653534" y="1640840"/>
                            <a:ext cx="51816" cy="67691"/>
                          </a:xfrm>
                          <a:custGeom>
                            <a:avLst/>
                            <a:gdLst/>
                            <a:ahLst/>
                            <a:cxnLst/>
                            <a:rect l="0" t="0" r="0" b="0"/>
                            <a:pathLst>
                              <a:path w="51816" h="67691">
                                <a:moveTo>
                                  <a:pt x="3937" y="15875"/>
                                </a:moveTo>
                                <a:lnTo>
                                  <a:pt x="0" y="15875"/>
                                </a:lnTo>
                                <a:lnTo>
                                  <a:pt x="0" y="11938"/>
                                </a:lnTo>
                                <a:lnTo>
                                  <a:pt x="3937" y="11938"/>
                                </a:lnTo>
                                <a:lnTo>
                                  <a:pt x="7874" y="7874"/>
                                </a:lnTo>
                                <a:lnTo>
                                  <a:pt x="20066" y="7874"/>
                                </a:lnTo>
                                <a:lnTo>
                                  <a:pt x="20066" y="3937"/>
                                </a:lnTo>
                                <a:lnTo>
                                  <a:pt x="27686" y="3937"/>
                                </a:lnTo>
                                <a:lnTo>
                                  <a:pt x="27686" y="0"/>
                                </a:lnTo>
                                <a:lnTo>
                                  <a:pt x="39878" y="0"/>
                                </a:lnTo>
                                <a:lnTo>
                                  <a:pt x="39878" y="20066"/>
                                </a:lnTo>
                                <a:lnTo>
                                  <a:pt x="43815" y="20066"/>
                                </a:lnTo>
                                <a:lnTo>
                                  <a:pt x="43815" y="28067"/>
                                </a:lnTo>
                                <a:lnTo>
                                  <a:pt x="32004" y="28067"/>
                                </a:lnTo>
                                <a:lnTo>
                                  <a:pt x="32004" y="31750"/>
                                </a:lnTo>
                                <a:lnTo>
                                  <a:pt x="24003" y="31750"/>
                                </a:lnTo>
                                <a:lnTo>
                                  <a:pt x="24003" y="35941"/>
                                </a:lnTo>
                                <a:lnTo>
                                  <a:pt x="51816" y="35941"/>
                                </a:lnTo>
                                <a:lnTo>
                                  <a:pt x="51816" y="47879"/>
                                </a:lnTo>
                                <a:lnTo>
                                  <a:pt x="47752" y="47879"/>
                                </a:lnTo>
                                <a:lnTo>
                                  <a:pt x="47752" y="59690"/>
                                </a:lnTo>
                                <a:lnTo>
                                  <a:pt x="43815" y="59690"/>
                                </a:lnTo>
                                <a:lnTo>
                                  <a:pt x="43815" y="63754"/>
                                </a:lnTo>
                                <a:lnTo>
                                  <a:pt x="32004" y="63754"/>
                                </a:lnTo>
                                <a:lnTo>
                                  <a:pt x="32004" y="67691"/>
                                </a:lnTo>
                                <a:lnTo>
                                  <a:pt x="0" y="67691"/>
                                </a:lnTo>
                                <a:lnTo>
                                  <a:pt x="0" y="59690"/>
                                </a:lnTo>
                                <a:lnTo>
                                  <a:pt x="3937" y="59690"/>
                                </a:lnTo>
                                <a:lnTo>
                                  <a:pt x="3937" y="55753"/>
                                </a:lnTo>
                                <a:lnTo>
                                  <a:pt x="11811" y="55753"/>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59" name="Shape 2759"/>
                        <wps:cNvSpPr/>
                        <wps:spPr>
                          <a:xfrm>
                            <a:off x="3042666" y="2281174"/>
                            <a:ext cx="55372" cy="107315"/>
                          </a:xfrm>
                          <a:custGeom>
                            <a:avLst/>
                            <a:gdLst/>
                            <a:ahLst/>
                            <a:cxnLst/>
                            <a:rect l="0" t="0" r="0" b="0"/>
                            <a:pathLst>
                              <a:path w="55372" h="107315">
                                <a:moveTo>
                                  <a:pt x="35560" y="0"/>
                                </a:moveTo>
                                <a:lnTo>
                                  <a:pt x="35560" y="31750"/>
                                </a:lnTo>
                                <a:lnTo>
                                  <a:pt x="31623" y="31750"/>
                                </a:lnTo>
                                <a:lnTo>
                                  <a:pt x="31623" y="43942"/>
                                </a:lnTo>
                                <a:lnTo>
                                  <a:pt x="27686" y="47879"/>
                                </a:lnTo>
                                <a:lnTo>
                                  <a:pt x="27686" y="55880"/>
                                </a:lnTo>
                                <a:lnTo>
                                  <a:pt x="23749" y="59437"/>
                                </a:lnTo>
                                <a:lnTo>
                                  <a:pt x="19812" y="63754"/>
                                </a:lnTo>
                                <a:lnTo>
                                  <a:pt x="19812" y="67691"/>
                                </a:lnTo>
                                <a:lnTo>
                                  <a:pt x="15748" y="71628"/>
                                </a:lnTo>
                                <a:lnTo>
                                  <a:pt x="15748" y="75692"/>
                                </a:lnTo>
                                <a:lnTo>
                                  <a:pt x="11811" y="79629"/>
                                </a:lnTo>
                                <a:lnTo>
                                  <a:pt x="11811" y="83566"/>
                                </a:lnTo>
                                <a:lnTo>
                                  <a:pt x="7620" y="87503"/>
                                </a:lnTo>
                                <a:lnTo>
                                  <a:pt x="7620" y="91440"/>
                                </a:lnTo>
                                <a:lnTo>
                                  <a:pt x="3937" y="91440"/>
                                </a:lnTo>
                                <a:lnTo>
                                  <a:pt x="3937" y="99695"/>
                                </a:lnTo>
                                <a:lnTo>
                                  <a:pt x="0" y="99695"/>
                                </a:lnTo>
                                <a:lnTo>
                                  <a:pt x="0" y="107315"/>
                                </a:lnTo>
                                <a:lnTo>
                                  <a:pt x="0" y="91440"/>
                                </a:lnTo>
                                <a:lnTo>
                                  <a:pt x="3937" y="87503"/>
                                </a:lnTo>
                                <a:lnTo>
                                  <a:pt x="3937" y="83566"/>
                                </a:lnTo>
                                <a:lnTo>
                                  <a:pt x="7620" y="79629"/>
                                </a:lnTo>
                                <a:lnTo>
                                  <a:pt x="7620" y="67691"/>
                                </a:lnTo>
                                <a:lnTo>
                                  <a:pt x="11811" y="59437"/>
                                </a:lnTo>
                                <a:lnTo>
                                  <a:pt x="11811" y="47879"/>
                                </a:lnTo>
                                <a:lnTo>
                                  <a:pt x="15748" y="43942"/>
                                </a:lnTo>
                                <a:lnTo>
                                  <a:pt x="15748" y="39624"/>
                                </a:lnTo>
                                <a:lnTo>
                                  <a:pt x="19812" y="35687"/>
                                </a:lnTo>
                                <a:lnTo>
                                  <a:pt x="19812" y="24130"/>
                                </a:lnTo>
                                <a:lnTo>
                                  <a:pt x="23749" y="24130"/>
                                </a:lnTo>
                                <a:lnTo>
                                  <a:pt x="23749" y="11938"/>
                                </a:lnTo>
                                <a:lnTo>
                                  <a:pt x="27686" y="11938"/>
                                </a:lnTo>
                                <a:lnTo>
                                  <a:pt x="27686" y="4064"/>
                                </a:lnTo>
                                <a:lnTo>
                                  <a:pt x="31623" y="4064"/>
                                </a:lnTo>
                                <a:lnTo>
                                  <a:pt x="31623" y="0"/>
                                </a:lnTo>
                                <a:lnTo>
                                  <a:pt x="43561" y="0"/>
                                </a:lnTo>
                                <a:lnTo>
                                  <a:pt x="43561" y="4064"/>
                                </a:lnTo>
                                <a:lnTo>
                                  <a:pt x="47498" y="4064"/>
                                </a:lnTo>
                                <a:lnTo>
                                  <a:pt x="47498" y="11938"/>
                                </a:lnTo>
                                <a:lnTo>
                                  <a:pt x="51435" y="11938"/>
                                </a:lnTo>
                                <a:lnTo>
                                  <a:pt x="51435" y="99695"/>
                                </a:lnTo>
                                <a:lnTo>
                                  <a:pt x="55372" y="99695"/>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60" name="Shape 2760"/>
                        <wps:cNvSpPr/>
                        <wps:spPr>
                          <a:xfrm>
                            <a:off x="3070352" y="2340611"/>
                            <a:ext cx="39878" cy="12192"/>
                          </a:xfrm>
                          <a:custGeom>
                            <a:avLst/>
                            <a:gdLst/>
                            <a:ahLst/>
                            <a:cxnLst/>
                            <a:rect l="0" t="0" r="0" b="0"/>
                            <a:pathLst>
                              <a:path w="39878" h="12192">
                                <a:moveTo>
                                  <a:pt x="0" y="12192"/>
                                </a:moveTo>
                                <a:lnTo>
                                  <a:pt x="0" y="12192"/>
                                </a:lnTo>
                                <a:lnTo>
                                  <a:pt x="0" y="8255"/>
                                </a:lnTo>
                                <a:lnTo>
                                  <a:pt x="3937" y="8255"/>
                                </a:lnTo>
                                <a:lnTo>
                                  <a:pt x="3937" y="4318"/>
                                </a:lnTo>
                                <a:lnTo>
                                  <a:pt x="19812" y="4318"/>
                                </a:lnTo>
                                <a:lnTo>
                                  <a:pt x="19812" y="0"/>
                                </a:lnTo>
                                <a:lnTo>
                                  <a:pt x="39878" y="0"/>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61" name="Shape 2761"/>
                        <wps:cNvSpPr/>
                        <wps:spPr>
                          <a:xfrm>
                            <a:off x="3138043" y="2325116"/>
                            <a:ext cx="31623" cy="11938"/>
                          </a:xfrm>
                          <a:custGeom>
                            <a:avLst/>
                            <a:gdLst/>
                            <a:ahLst/>
                            <a:cxnLst/>
                            <a:rect l="0" t="0" r="0" b="0"/>
                            <a:pathLst>
                              <a:path w="31623" h="11938">
                                <a:moveTo>
                                  <a:pt x="0" y="11938"/>
                                </a:moveTo>
                                <a:lnTo>
                                  <a:pt x="0" y="7874"/>
                                </a:lnTo>
                                <a:lnTo>
                                  <a:pt x="3937" y="7874"/>
                                </a:lnTo>
                                <a:lnTo>
                                  <a:pt x="7874" y="3937"/>
                                </a:lnTo>
                                <a:lnTo>
                                  <a:pt x="23749" y="3937"/>
                                </a:lnTo>
                                <a:lnTo>
                                  <a:pt x="27686" y="0"/>
                                </a:lnTo>
                                <a:lnTo>
                                  <a:pt x="31623" y="0"/>
                                </a:lnTo>
                                <a:lnTo>
                                  <a:pt x="27686" y="3937"/>
                                </a:lnTo>
                                <a:lnTo>
                                  <a:pt x="20066" y="3937"/>
                                </a:lnTo>
                                <a:lnTo>
                                  <a:pt x="20066" y="7874"/>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62" name="Shape 2762"/>
                        <wps:cNvSpPr/>
                        <wps:spPr>
                          <a:xfrm>
                            <a:off x="3102102" y="2332990"/>
                            <a:ext cx="51816" cy="103378"/>
                          </a:xfrm>
                          <a:custGeom>
                            <a:avLst/>
                            <a:gdLst/>
                            <a:ahLst/>
                            <a:cxnLst/>
                            <a:rect l="0" t="0" r="0" b="0"/>
                            <a:pathLst>
                              <a:path w="51816" h="103378">
                                <a:moveTo>
                                  <a:pt x="35941" y="0"/>
                                </a:moveTo>
                                <a:lnTo>
                                  <a:pt x="35941" y="4064"/>
                                </a:lnTo>
                                <a:lnTo>
                                  <a:pt x="32004" y="4064"/>
                                </a:lnTo>
                                <a:lnTo>
                                  <a:pt x="32004" y="7620"/>
                                </a:lnTo>
                                <a:lnTo>
                                  <a:pt x="27940" y="11938"/>
                                </a:lnTo>
                                <a:lnTo>
                                  <a:pt x="27940" y="27813"/>
                                </a:lnTo>
                                <a:lnTo>
                                  <a:pt x="24003" y="27813"/>
                                </a:lnTo>
                                <a:lnTo>
                                  <a:pt x="24003" y="55499"/>
                                </a:lnTo>
                                <a:lnTo>
                                  <a:pt x="47752" y="55499"/>
                                </a:lnTo>
                                <a:lnTo>
                                  <a:pt x="51816" y="59436"/>
                                </a:lnTo>
                                <a:lnTo>
                                  <a:pt x="51816" y="79248"/>
                                </a:lnTo>
                                <a:lnTo>
                                  <a:pt x="47752" y="79248"/>
                                </a:lnTo>
                                <a:lnTo>
                                  <a:pt x="47752" y="83566"/>
                                </a:lnTo>
                                <a:lnTo>
                                  <a:pt x="43815" y="83566"/>
                                </a:lnTo>
                                <a:lnTo>
                                  <a:pt x="43815" y="91440"/>
                                </a:lnTo>
                                <a:lnTo>
                                  <a:pt x="39878" y="91440"/>
                                </a:lnTo>
                                <a:lnTo>
                                  <a:pt x="39878" y="99441"/>
                                </a:lnTo>
                                <a:lnTo>
                                  <a:pt x="32004" y="99441"/>
                                </a:lnTo>
                                <a:lnTo>
                                  <a:pt x="27940" y="103378"/>
                                </a:lnTo>
                                <a:lnTo>
                                  <a:pt x="0" y="103378"/>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63" name="Shape 2763"/>
                        <wps:cNvSpPr/>
                        <wps:spPr>
                          <a:xfrm>
                            <a:off x="4072890" y="2312924"/>
                            <a:ext cx="87376" cy="87757"/>
                          </a:xfrm>
                          <a:custGeom>
                            <a:avLst/>
                            <a:gdLst/>
                            <a:ahLst/>
                            <a:cxnLst/>
                            <a:rect l="0" t="0" r="0" b="0"/>
                            <a:pathLst>
                              <a:path w="87376" h="87757">
                                <a:moveTo>
                                  <a:pt x="0" y="0"/>
                                </a:moveTo>
                                <a:lnTo>
                                  <a:pt x="3937" y="0"/>
                                </a:lnTo>
                                <a:lnTo>
                                  <a:pt x="3937" y="3937"/>
                                </a:lnTo>
                                <a:lnTo>
                                  <a:pt x="7874" y="3937"/>
                                </a:lnTo>
                                <a:lnTo>
                                  <a:pt x="7874" y="12192"/>
                                </a:lnTo>
                                <a:lnTo>
                                  <a:pt x="11811" y="12192"/>
                                </a:lnTo>
                                <a:lnTo>
                                  <a:pt x="11811" y="67945"/>
                                </a:lnTo>
                                <a:lnTo>
                                  <a:pt x="11811" y="47879"/>
                                </a:lnTo>
                                <a:lnTo>
                                  <a:pt x="15748" y="43942"/>
                                </a:lnTo>
                                <a:lnTo>
                                  <a:pt x="15748" y="32004"/>
                                </a:lnTo>
                                <a:lnTo>
                                  <a:pt x="19812" y="32004"/>
                                </a:lnTo>
                                <a:lnTo>
                                  <a:pt x="19812" y="12192"/>
                                </a:lnTo>
                                <a:lnTo>
                                  <a:pt x="23749" y="7874"/>
                                </a:lnTo>
                                <a:lnTo>
                                  <a:pt x="39878" y="7874"/>
                                </a:lnTo>
                                <a:lnTo>
                                  <a:pt x="39878" y="12192"/>
                                </a:lnTo>
                                <a:lnTo>
                                  <a:pt x="43561" y="16129"/>
                                </a:lnTo>
                                <a:lnTo>
                                  <a:pt x="43561" y="51816"/>
                                </a:lnTo>
                                <a:lnTo>
                                  <a:pt x="43561" y="47879"/>
                                </a:lnTo>
                                <a:lnTo>
                                  <a:pt x="47498" y="43942"/>
                                </a:lnTo>
                                <a:lnTo>
                                  <a:pt x="47498" y="39878"/>
                                </a:lnTo>
                                <a:lnTo>
                                  <a:pt x="51435" y="39878"/>
                                </a:lnTo>
                                <a:lnTo>
                                  <a:pt x="51435" y="32004"/>
                                </a:lnTo>
                                <a:lnTo>
                                  <a:pt x="55753" y="32004"/>
                                </a:lnTo>
                                <a:lnTo>
                                  <a:pt x="55753" y="20066"/>
                                </a:lnTo>
                                <a:lnTo>
                                  <a:pt x="59690" y="20066"/>
                                </a:lnTo>
                                <a:lnTo>
                                  <a:pt x="59690" y="12192"/>
                                </a:lnTo>
                                <a:lnTo>
                                  <a:pt x="79502" y="12192"/>
                                </a:lnTo>
                                <a:lnTo>
                                  <a:pt x="79502" y="16129"/>
                                </a:lnTo>
                                <a:lnTo>
                                  <a:pt x="83439" y="16129"/>
                                </a:lnTo>
                                <a:lnTo>
                                  <a:pt x="83439" y="24130"/>
                                </a:lnTo>
                                <a:lnTo>
                                  <a:pt x="87376" y="24130"/>
                                </a:lnTo>
                                <a:lnTo>
                                  <a:pt x="87376" y="59690"/>
                                </a:lnTo>
                                <a:lnTo>
                                  <a:pt x="83439" y="63754"/>
                                </a:lnTo>
                                <a:lnTo>
                                  <a:pt x="83439" y="67945"/>
                                </a:lnTo>
                                <a:lnTo>
                                  <a:pt x="79502" y="67945"/>
                                </a:lnTo>
                                <a:lnTo>
                                  <a:pt x="79502" y="79502"/>
                                </a:lnTo>
                                <a:lnTo>
                                  <a:pt x="75565" y="79502"/>
                                </a:lnTo>
                                <a:lnTo>
                                  <a:pt x="75565" y="83820"/>
                                </a:lnTo>
                                <a:lnTo>
                                  <a:pt x="71247" y="83820"/>
                                </a:lnTo>
                                <a:lnTo>
                                  <a:pt x="71247" y="87757"/>
                                </a:lnTo>
                                <a:lnTo>
                                  <a:pt x="67564" y="87757"/>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64" name="Shape 2764"/>
                        <wps:cNvSpPr/>
                        <wps:spPr>
                          <a:xfrm>
                            <a:off x="4211828" y="2241550"/>
                            <a:ext cx="67691" cy="75311"/>
                          </a:xfrm>
                          <a:custGeom>
                            <a:avLst/>
                            <a:gdLst/>
                            <a:ahLst/>
                            <a:cxnLst/>
                            <a:rect l="0" t="0" r="0" b="0"/>
                            <a:pathLst>
                              <a:path w="67691" h="75311">
                                <a:moveTo>
                                  <a:pt x="0" y="31750"/>
                                </a:moveTo>
                                <a:lnTo>
                                  <a:pt x="0" y="27813"/>
                                </a:lnTo>
                                <a:lnTo>
                                  <a:pt x="4318" y="27813"/>
                                </a:lnTo>
                                <a:lnTo>
                                  <a:pt x="4318" y="23876"/>
                                </a:lnTo>
                                <a:lnTo>
                                  <a:pt x="8255" y="23876"/>
                                </a:lnTo>
                                <a:lnTo>
                                  <a:pt x="8255" y="19812"/>
                                </a:lnTo>
                                <a:lnTo>
                                  <a:pt x="16129" y="19812"/>
                                </a:lnTo>
                                <a:lnTo>
                                  <a:pt x="16129" y="15875"/>
                                </a:lnTo>
                                <a:lnTo>
                                  <a:pt x="19812" y="15875"/>
                                </a:lnTo>
                                <a:lnTo>
                                  <a:pt x="24130" y="11938"/>
                                </a:lnTo>
                                <a:lnTo>
                                  <a:pt x="28067" y="11938"/>
                                </a:lnTo>
                                <a:lnTo>
                                  <a:pt x="32004" y="8001"/>
                                </a:lnTo>
                                <a:lnTo>
                                  <a:pt x="32004" y="3683"/>
                                </a:lnTo>
                                <a:lnTo>
                                  <a:pt x="43942" y="3683"/>
                                </a:lnTo>
                                <a:lnTo>
                                  <a:pt x="43942" y="0"/>
                                </a:lnTo>
                                <a:lnTo>
                                  <a:pt x="47879" y="0"/>
                                </a:lnTo>
                                <a:lnTo>
                                  <a:pt x="47879" y="35687"/>
                                </a:lnTo>
                                <a:lnTo>
                                  <a:pt x="43942" y="35687"/>
                                </a:lnTo>
                                <a:lnTo>
                                  <a:pt x="43942" y="47625"/>
                                </a:lnTo>
                                <a:lnTo>
                                  <a:pt x="39878" y="47625"/>
                                </a:lnTo>
                                <a:lnTo>
                                  <a:pt x="39878" y="51562"/>
                                </a:lnTo>
                                <a:lnTo>
                                  <a:pt x="35941" y="51562"/>
                                </a:lnTo>
                                <a:lnTo>
                                  <a:pt x="35941" y="55499"/>
                                </a:lnTo>
                                <a:lnTo>
                                  <a:pt x="32004" y="55499"/>
                                </a:lnTo>
                                <a:lnTo>
                                  <a:pt x="28067" y="59436"/>
                                </a:lnTo>
                                <a:lnTo>
                                  <a:pt x="24130" y="59436"/>
                                </a:lnTo>
                                <a:lnTo>
                                  <a:pt x="24130" y="63754"/>
                                </a:lnTo>
                                <a:lnTo>
                                  <a:pt x="19812" y="63754"/>
                                </a:lnTo>
                                <a:lnTo>
                                  <a:pt x="19812" y="67437"/>
                                </a:lnTo>
                                <a:lnTo>
                                  <a:pt x="12192" y="67437"/>
                                </a:lnTo>
                                <a:lnTo>
                                  <a:pt x="12192" y="75311"/>
                                </a:lnTo>
                                <a:lnTo>
                                  <a:pt x="16129" y="75311"/>
                                </a:lnTo>
                                <a:lnTo>
                                  <a:pt x="16129" y="71374"/>
                                </a:lnTo>
                                <a:lnTo>
                                  <a:pt x="39878" y="71374"/>
                                </a:lnTo>
                                <a:lnTo>
                                  <a:pt x="39878" y="67437"/>
                                </a:lnTo>
                                <a:lnTo>
                                  <a:pt x="51816" y="67437"/>
                                </a:lnTo>
                                <a:lnTo>
                                  <a:pt x="51816" y="63754"/>
                                </a:lnTo>
                                <a:lnTo>
                                  <a:pt x="67691" y="63754"/>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65" name="Shape 2765"/>
                        <wps:cNvSpPr/>
                        <wps:spPr>
                          <a:xfrm>
                            <a:off x="3256280" y="2278126"/>
                            <a:ext cx="89281" cy="40005"/>
                          </a:xfrm>
                          <a:custGeom>
                            <a:avLst/>
                            <a:gdLst/>
                            <a:ahLst/>
                            <a:cxnLst/>
                            <a:rect l="0" t="0" r="0" b="0"/>
                            <a:pathLst>
                              <a:path w="89281" h="40005">
                                <a:moveTo>
                                  <a:pt x="0" y="40005"/>
                                </a:moveTo>
                                <a:lnTo>
                                  <a:pt x="0" y="25019"/>
                                </a:lnTo>
                                <a:lnTo>
                                  <a:pt x="4826" y="25019"/>
                                </a:lnTo>
                                <a:lnTo>
                                  <a:pt x="4826" y="20193"/>
                                </a:lnTo>
                                <a:lnTo>
                                  <a:pt x="9779" y="20193"/>
                                </a:lnTo>
                                <a:lnTo>
                                  <a:pt x="9779" y="15240"/>
                                </a:lnTo>
                                <a:lnTo>
                                  <a:pt x="14986" y="15240"/>
                                </a:lnTo>
                                <a:lnTo>
                                  <a:pt x="14986" y="10160"/>
                                </a:lnTo>
                                <a:lnTo>
                                  <a:pt x="24638" y="10160"/>
                                </a:lnTo>
                                <a:lnTo>
                                  <a:pt x="24638" y="5207"/>
                                </a:lnTo>
                                <a:lnTo>
                                  <a:pt x="29845" y="5207"/>
                                </a:lnTo>
                                <a:lnTo>
                                  <a:pt x="29845" y="0"/>
                                </a:lnTo>
                                <a:lnTo>
                                  <a:pt x="39624" y="0"/>
                                </a:lnTo>
                                <a:lnTo>
                                  <a:pt x="39624" y="25019"/>
                                </a:lnTo>
                                <a:lnTo>
                                  <a:pt x="44831" y="30226"/>
                                </a:lnTo>
                                <a:lnTo>
                                  <a:pt x="54610" y="30226"/>
                                </a:lnTo>
                                <a:lnTo>
                                  <a:pt x="54610" y="34798"/>
                                </a:lnTo>
                                <a:lnTo>
                                  <a:pt x="59690" y="34798"/>
                                </a:lnTo>
                                <a:lnTo>
                                  <a:pt x="59690" y="40005"/>
                                </a:lnTo>
                                <a:lnTo>
                                  <a:pt x="79502" y="40005"/>
                                </a:lnTo>
                                <a:lnTo>
                                  <a:pt x="79502" y="34798"/>
                                </a:lnTo>
                                <a:lnTo>
                                  <a:pt x="84455" y="34798"/>
                                </a:lnTo>
                                <a:lnTo>
                                  <a:pt x="84455" y="30226"/>
                                </a:lnTo>
                                <a:lnTo>
                                  <a:pt x="89281" y="30226"/>
                                </a:lnTo>
                                <a:lnTo>
                                  <a:pt x="89281" y="0"/>
                                </a:lnTo>
                                <a:lnTo>
                                  <a:pt x="89281" y="20193"/>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66" name="Shape 2766"/>
                        <wps:cNvSpPr/>
                        <wps:spPr>
                          <a:xfrm>
                            <a:off x="3246247" y="2392808"/>
                            <a:ext cx="99314" cy="34671"/>
                          </a:xfrm>
                          <a:custGeom>
                            <a:avLst/>
                            <a:gdLst/>
                            <a:ahLst/>
                            <a:cxnLst/>
                            <a:rect l="0" t="0" r="0" b="0"/>
                            <a:pathLst>
                              <a:path w="99314" h="34671">
                                <a:moveTo>
                                  <a:pt x="0" y="10033"/>
                                </a:moveTo>
                                <a:lnTo>
                                  <a:pt x="10033" y="10033"/>
                                </a:lnTo>
                                <a:lnTo>
                                  <a:pt x="10033" y="4826"/>
                                </a:lnTo>
                                <a:lnTo>
                                  <a:pt x="19812" y="4826"/>
                                </a:lnTo>
                                <a:lnTo>
                                  <a:pt x="19812" y="0"/>
                                </a:lnTo>
                                <a:lnTo>
                                  <a:pt x="34671" y="0"/>
                                </a:lnTo>
                                <a:lnTo>
                                  <a:pt x="34671" y="4826"/>
                                </a:lnTo>
                                <a:lnTo>
                                  <a:pt x="39878" y="4826"/>
                                </a:lnTo>
                                <a:lnTo>
                                  <a:pt x="39878" y="34671"/>
                                </a:lnTo>
                                <a:lnTo>
                                  <a:pt x="89535" y="34671"/>
                                </a:lnTo>
                                <a:lnTo>
                                  <a:pt x="89535" y="25019"/>
                                </a:lnTo>
                                <a:lnTo>
                                  <a:pt x="94488" y="25019"/>
                                </a:lnTo>
                                <a:lnTo>
                                  <a:pt x="94488" y="10033"/>
                                </a:lnTo>
                                <a:lnTo>
                                  <a:pt x="99314" y="10033"/>
                                </a:lnTo>
                                <a:lnTo>
                                  <a:pt x="99314" y="4826"/>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67" name="Shape 2767"/>
                        <wps:cNvSpPr/>
                        <wps:spPr>
                          <a:xfrm>
                            <a:off x="3459861" y="2437258"/>
                            <a:ext cx="5207" cy="10033"/>
                          </a:xfrm>
                          <a:custGeom>
                            <a:avLst/>
                            <a:gdLst/>
                            <a:ahLst/>
                            <a:cxnLst/>
                            <a:rect l="0" t="0" r="0" b="0"/>
                            <a:pathLst>
                              <a:path w="5207" h="10033">
                                <a:moveTo>
                                  <a:pt x="0" y="10033"/>
                                </a:moveTo>
                                <a:lnTo>
                                  <a:pt x="0" y="0"/>
                                </a:lnTo>
                                <a:lnTo>
                                  <a:pt x="5207" y="0"/>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68" name="Shape 2768"/>
                        <wps:cNvSpPr/>
                        <wps:spPr>
                          <a:xfrm>
                            <a:off x="3494913" y="2303146"/>
                            <a:ext cx="64643" cy="124333"/>
                          </a:xfrm>
                          <a:custGeom>
                            <a:avLst/>
                            <a:gdLst/>
                            <a:ahLst/>
                            <a:cxnLst/>
                            <a:rect l="0" t="0" r="0" b="0"/>
                            <a:pathLst>
                              <a:path w="64643" h="124333">
                                <a:moveTo>
                                  <a:pt x="29845" y="0"/>
                                </a:moveTo>
                                <a:lnTo>
                                  <a:pt x="25019" y="0"/>
                                </a:lnTo>
                                <a:lnTo>
                                  <a:pt x="25019" y="14986"/>
                                </a:lnTo>
                                <a:lnTo>
                                  <a:pt x="19812" y="14986"/>
                                </a:lnTo>
                                <a:lnTo>
                                  <a:pt x="19812" y="19812"/>
                                </a:lnTo>
                                <a:lnTo>
                                  <a:pt x="14986" y="19812"/>
                                </a:lnTo>
                                <a:lnTo>
                                  <a:pt x="14986" y="34798"/>
                                </a:lnTo>
                                <a:lnTo>
                                  <a:pt x="9779" y="34798"/>
                                </a:lnTo>
                                <a:lnTo>
                                  <a:pt x="9779" y="54864"/>
                                </a:lnTo>
                                <a:lnTo>
                                  <a:pt x="4953" y="54864"/>
                                </a:lnTo>
                                <a:lnTo>
                                  <a:pt x="4953" y="74676"/>
                                </a:lnTo>
                                <a:lnTo>
                                  <a:pt x="0" y="74676"/>
                                </a:lnTo>
                                <a:lnTo>
                                  <a:pt x="0" y="119507"/>
                                </a:lnTo>
                                <a:lnTo>
                                  <a:pt x="4953" y="119507"/>
                                </a:lnTo>
                                <a:lnTo>
                                  <a:pt x="4953" y="124333"/>
                                </a:lnTo>
                                <a:lnTo>
                                  <a:pt x="25019" y="124333"/>
                                </a:lnTo>
                                <a:lnTo>
                                  <a:pt x="25019" y="119507"/>
                                </a:lnTo>
                                <a:lnTo>
                                  <a:pt x="34798" y="119507"/>
                                </a:lnTo>
                                <a:lnTo>
                                  <a:pt x="34798" y="114681"/>
                                </a:lnTo>
                                <a:lnTo>
                                  <a:pt x="44831" y="114681"/>
                                </a:lnTo>
                                <a:lnTo>
                                  <a:pt x="44831" y="109474"/>
                                </a:lnTo>
                                <a:lnTo>
                                  <a:pt x="49657" y="109474"/>
                                </a:lnTo>
                                <a:lnTo>
                                  <a:pt x="49657" y="99695"/>
                                </a:lnTo>
                                <a:lnTo>
                                  <a:pt x="54610" y="99695"/>
                                </a:lnTo>
                                <a:lnTo>
                                  <a:pt x="54610" y="94488"/>
                                </a:lnTo>
                                <a:lnTo>
                                  <a:pt x="59817" y="94488"/>
                                </a:lnTo>
                                <a:lnTo>
                                  <a:pt x="59817" y="74676"/>
                                </a:lnTo>
                                <a:lnTo>
                                  <a:pt x="64643" y="74676"/>
                                </a:lnTo>
                                <a:lnTo>
                                  <a:pt x="64643" y="0"/>
                                </a:lnTo>
                                <a:lnTo>
                                  <a:pt x="49657" y="0"/>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69" name="Shape 2769"/>
                        <wps:cNvSpPr/>
                        <wps:spPr>
                          <a:xfrm>
                            <a:off x="3624199" y="2288540"/>
                            <a:ext cx="19812" cy="119126"/>
                          </a:xfrm>
                          <a:custGeom>
                            <a:avLst/>
                            <a:gdLst/>
                            <a:ahLst/>
                            <a:cxnLst/>
                            <a:rect l="0" t="0" r="0" b="0"/>
                            <a:pathLst>
                              <a:path w="19812" h="119126">
                                <a:moveTo>
                                  <a:pt x="0" y="119126"/>
                                </a:moveTo>
                                <a:lnTo>
                                  <a:pt x="9779" y="109093"/>
                                </a:lnTo>
                                <a:lnTo>
                                  <a:pt x="9779" y="104267"/>
                                </a:lnTo>
                                <a:lnTo>
                                  <a:pt x="14859" y="99314"/>
                                </a:lnTo>
                                <a:lnTo>
                                  <a:pt x="14859" y="94488"/>
                                </a:lnTo>
                                <a:lnTo>
                                  <a:pt x="19812" y="94488"/>
                                </a:lnTo>
                                <a:lnTo>
                                  <a:pt x="19812" y="0"/>
                                </a:lnTo>
                                <a:lnTo>
                                  <a:pt x="14859" y="0"/>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70" name="Shape 2770"/>
                        <wps:cNvSpPr/>
                        <wps:spPr>
                          <a:xfrm>
                            <a:off x="3574542" y="2298320"/>
                            <a:ext cx="49657" cy="134366"/>
                          </a:xfrm>
                          <a:custGeom>
                            <a:avLst/>
                            <a:gdLst/>
                            <a:ahLst/>
                            <a:cxnLst/>
                            <a:rect l="0" t="0" r="0" b="0"/>
                            <a:pathLst>
                              <a:path w="49657" h="134366">
                                <a:moveTo>
                                  <a:pt x="24638" y="0"/>
                                </a:moveTo>
                                <a:lnTo>
                                  <a:pt x="24638" y="9778"/>
                                </a:lnTo>
                                <a:lnTo>
                                  <a:pt x="20066" y="9778"/>
                                </a:lnTo>
                                <a:lnTo>
                                  <a:pt x="20066" y="24638"/>
                                </a:lnTo>
                                <a:lnTo>
                                  <a:pt x="14859" y="24638"/>
                                </a:lnTo>
                                <a:lnTo>
                                  <a:pt x="14859" y="39624"/>
                                </a:lnTo>
                                <a:lnTo>
                                  <a:pt x="10033" y="39624"/>
                                </a:lnTo>
                                <a:lnTo>
                                  <a:pt x="10033" y="44831"/>
                                </a:lnTo>
                                <a:lnTo>
                                  <a:pt x="4826" y="44831"/>
                                </a:lnTo>
                                <a:lnTo>
                                  <a:pt x="4826" y="64643"/>
                                </a:lnTo>
                                <a:lnTo>
                                  <a:pt x="0" y="69469"/>
                                </a:lnTo>
                                <a:lnTo>
                                  <a:pt x="0" y="124333"/>
                                </a:lnTo>
                                <a:lnTo>
                                  <a:pt x="4826" y="124333"/>
                                </a:lnTo>
                                <a:lnTo>
                                  <a:pt x="10033" y="129159"/>
                                </a:lnTo>
                                <a:lnTo>
                                  <a:pt x="10033" y="134366"/>
                                </a:lnTo>
                                <a:lnTo>
                                  <a:pt x="29845" y="134366"/>
                                </a:lnTo>
                                <a:lnTo>
                                  <a:pt x="29845" y="129159"/>
                                </a:lnTo>
                                <a:lnTo>
                                  <a:pt x="34671" y="129159"/>
                                </a:lnTo>
                                <a:lnTo>
                                  <a:pt x="34671" y="124333"/>
                                </a:lnTo>
                                <a:lnTo>
                                  <a:pt x="39624" y="124333"/>
                                </a:lnTo>
                                <a:lnTo>
                                  <a:pt x="39624" y="119507"/>
                                </a:lnTo>
                                <a:lnTo>
                                  <a:pt x="49657" y="119507"/>
                                </a:lnTo>
                                <a:lnTo>
                                  <a:pt x="49657" y="109347"/>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71" name="Shape 2771"/>
                        <wps:cNvSpPr/>
                        <wps:spPr>
                          <a:xfrm>
                            <a:off x="3639058" y="2288540"/>
                            <a:ext cx="59817" cy="168910"/>
                          </a:xfrm>
                          <a:custGeom>
                            <a:avLst/>
                            <a:gdLst/>
                            <a:ahLst/>
                            <a:cxnLst/>
                            <a:rect l="0" t="0" r="0" b="0"/>
                            <a:pathLst>
                              <a:path w="59817" h="168910">
                                <a:moveTo>
                                  <a:pt x="59817" y="4572"/>
                                </a:moveTo>
                                <a:lnTo>
                                  <a:pt x="59817" y="0"/>
                                </a:lnTo>
                                <a:lnTo>
                                  <a:pt x="59817" y="9779"/>
                                </a:lnTo>
                                <a:lnTo>
                                  <a:pt x="54864" y="9779"/>
                                </a:lnTo>
                                <a:lnTo>
                                  <a:pt x="54864" y="24638"/>
                                </a:lnTo>
                                <a:lnTo>
                                  <a:pt x="49784" y="29591"/>
                                </a:lnTo>
                                <a:lnTo>
                                  <a:pt x="49784" y="39624"/>
                                </a:lnTo>
                                <a:lnTo>
                                  <a:pt x="44831" y="39624"/>
                                </a:lnTo>
                                <a:lnTo>
                                  <a:pt x="44831" y="44450"/>
                                </a:lnTo>
                                <a:lnTo>
                                  <a:pt x="39624" y="49403"/>
                                </a:lnTo>
                                <a:lnTo>
                                  <a:pt x="39624" y="59436"/>
                                </a:lnTo>
                                <a:lnTo>
                                  <a:pt x="34798" y="59436"/>
                                </a:lnTo>
                                <a:lnTo>
                                  <a:pt x="34798" y="69469"/>
                                </a:lnTo>
                                <a:lnTo>
                                  <a:pt x="29972" y="74422"/>
                                </a:lnTo>
                                <a:lnTo>
                                  <a:pt x="29972" y="84074"/>
                                </a:lnTo>
                                <a:lnTo>
                                  <a:pt x="24765" y="89281"/>
                                </a:lnTo>
                                <a:lnTo>
                                  <a:pt x="24765" y="94488"/>
                                </a:lnTo>
                                <a:lnTo>
                                  <a:pt x="20193" y="99314"/>
                                </a:lnTo>
                                <a:lnTo>
                                  <a:pt x="20193" y="114300"/>
                                </a:lnTo>
                                <a:lnTo>
                                  <a:pt x="14986" y="114300"/>
                                </a:lnTo>
                                <a:lnTo>
                                  <a:pt x="14986" y="134112"/>
                                </a:lnTo>
                                <a:lnTo>
                                  <a:pt x="10160" y="134112"/>
                                </a:lnTo>
                                <a:lnTo>
                                  <a:pt x="10160" y="144145"/>
                                </a:lnTo>
                                <a:lnTo>
                                  <a:pt x="4953" y="148717"/>
                                </a:lnTo>
                                <a:lnTo>
                                  <a:pt x="4953" y="158750"/>
                                </a:lnTo>
                                <a:lnTo>
                                  <a:pt x="0" y="158750"/>
                                </a:lnTo>
                                <a:lnTo>
                                  <a:pt x="0" y="168910"/>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72" name="Shape 2772"/>
                        <wps:cNvSpPr/>
                        <wps:spPr>
                          <a:xfrm>
                            <a:off x="3718687" y="2303146"/>
                            <a:ext cx="60071" cy="94488"/>
                          </a:xfrm>
                          <a:custGeom>
                            <a:avLst/>
                            <a:gdLst/>
                            <a:ahLst/>
                            <a:cxnLst/>
                            <a:rect l="0" t="0" r="0" b="0"/>
                            <a:pathLst>
                              <a:path w="60071" h="94488">
                                <a:moveTo>
                                  <a:pt x="29845" y="0"/>
                                </a:moveTo>
                                <a:lnTo>
                                  <a:pt x="25019" y="0"/>
                                </a:lnTo>
                                <a:lnTo>
                                  <a:pt x="25019" y="25019"/>
                                </a:lnTo>
                                <a:lnTo>
                                  <a:pt x="19812" y="25019"/>
                                </a:lnTo>
                                <a:lnTo>
                                  <a:pt x="19812" y="29845"/>
                                </a:lnTo>
                                <a:lnTo>
                                  <a:pt x="14859" y="29845"/>
                                </a:lnTo>
                                <a:lnTo>
                                  <a:pt x="14859" y="44831"/>
                                </a:lnTo>
                                <a:lnTo>
                                  <a:pt x="10033" y="49657"/>
                                </a:lnTo>
                                <a:lnTo>
                                  <a:pt x="10033" y="64643"/>
                                </a:lnTo>
                                <a:lnTo>
                                  <a:pt x="5207" y="64643"/>
                                </a:lnTo>
                                <a:lnTo>
                                  <a:pt x="5207" y="84709"/>
                                </a:lnTo>
                                <a:lnTo>
                                  <a:pt x="0" y="84709"/>
                                </a:lnTo>
                                <a:lnTo>
                                  <a:pt x="0" y="94488"/>
                                </a:lnTo>
                                <a:lnTo>
                                  <a:pt x="29845" y="94488"/>
                                </a:lnTo>
                                <a:lnTo>
                                  <a:pt x="29845" y="89662"/>
                                </a:lnTo>
                                <a:lnTo>
                                  <a:pt x="34671" y="89662"/>
                                </a:lnTo>
                                <a:lnTo>
                                  <a:pt x="34671" y="84709"/>
                                </a:lnTo>
                                <a:lnTo>
                                  <a:pt x="44831" y="84709"/>
                                </a:lnTo>
                                <a:lnTo>
                                  <a:pt x="44831" y="79883"/>
                                </a:lnTo>
                                <a:lnTo>
                                  <a:pt x="54864" y="79883"/>
                                </a:lnTo>
                                <a:lnTo>
                                  <a:pt x="54864" y="74676"/>
                                </a:lnTo>
                                <a:lnTo>
                                  <a:pt x="60071" y="74676"/>
                                </a:lnTo>
                                <a:lnTo>
                                  <a:pt x="60071" y="64643"/>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73" name="Shape 2773"/>
                        <wps:cNvSpPr/>
                        <wps:spPr>
                          <a:xfrm>
                            <a:off x="3753358" y="2293112"/>
                            <a:ext cx="54864" cy="164338"/>
                          </a:xfrm>
                          <a:custGeom>
                            <a:avLst/>
                            <a:gdLst/>
                            <a:ahLst/>
                            <a:cxnLst/>
                            <a:rect l="0" t="0" r="0" b="0"/>
                            <a:pathLst>
                              <a:path w="54864" h="164338">
                                <a:moveTo>
                                  <a:pt x="54864" y="0"/>
                                </a:moveTo>
                                <a:lnTo>
                                  <a:pt x="54864" y="0"/>
                                </a:lnTo>
                                <a:lnTo>
                                  <a:pt x="54864" y="39878"/>
                                </a:lnTo>
                                <a:lnTo>
                                  <a:pt x="50038" y="39878"/>
                                </a:lnTo>
                                <a:lnTo>
                                  <a:pt x="50038" y="44831"/>
                                </a:lnTo>
                                <a:lnTo>
                                  <a:pt x="44831" y="50038"/>
                                </a:lnTo>
                                <a:lnTo>
                                  <a:pt x="44831" y="59690"/>
                                </a:lnTo>
                                <a:lnTo>
                                  <a:pt x="40005" y="59690"/>
                                </a:lnTo>
                                <a:lnTo>
                                  <a:pt x="40005" y="74676"/>
                                </a:lnTo>
                                <a:lnTo>
                                  <a:pt x="35052" y="74676"/>
                                </a:lnTo>
                                <a:lnTo>
                                  <a:pt x="35052" y="84710"/>
                                </a:lnTo>
                                <a:lnTo>
                                  <a:pt x="29972" y="84710"/>
                                </a:lnTo>
                                <a:lnTo>
                                  <a:pt x="29972" y="89916"/>
                                </a:lnTo>
                                <a:lnTo>
                                  <a:pt x="25400" y="89916"/>
                                </a:lnTo>
                                <a:lnTo>
                                  <a:pt x="25400" y="99695"/>
                                </a:lnTo>
                                <a:lnTo>
                                  <a:pt x="20193" y="104522"/>
                                </a:lnTo>
                                <a:lnTo>
                                  <a:pt x="20193" y="119507"/>
                                </a:lnTo>
                                <a:lnTo>
                                  <a:pt x="15240" y="119507"/>
                                </a:lnTo>
                                <a:lnTo>
                                  <a:pt x="15240" y="134366"/>
                                </a:lnTo>
                                <a:lnTo>
                                  <a:pt x="10160" y="134366"/>
                                </a:lnTo>
                                <a:lnTo>
                                  <a:pt x="5207" y="139574"/>
                                </a:lnTo>
                                <a:lnTo>
                                  <a:pt x="5207" y="149352"/>
                                </a:lnTo>
                                <a:lnTo>
                                  <a:pt x="0" y="149352"/>
                                </a:lnTo>
                                <a:lnTo>
                                  <a:pt x="0" y="164338"/>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74" name="Shape 2774"/>
                        <wps:cNvSpPr/>
                        <wps:spPr>
                          <a:xfrm>
                            <a:off x="3853053" y="2303146"/>
                            <a:ext cx="64389" cy="178943"/>
                          </a:xfrm>
                          <a:custGeom>
                            <a:avLst/>
                            <a:gdLst/>
                            <a:ahLst/>
                            <a:cxnLst/>
                            <a:rect l="0" t="0" r="0" b="0"/>
                            <a:pathLst>
                              <a:path w="64389" h="178943">
                                <a:moveTo>
                                  <a:pt x="59436" y="10033"/>
                                </a:moveTo>
                                <a:lnTo>
                                  <a:pt x="59436" y="0"/>
                                </a:lnTo>
                                <a:lnTo>
                                  <a:pt x="44831" y="0"/>
                                </a:lnTo>
                                <a:lnTo>
                                  <a:pt x="44831" y="4952"/>
                                </a:lnTo>
                                <a:lnTo>
                                  <a:pt x="34798" y="4952"/>
                                </a:lnTo>
                                <a:lnTo>
                                  <a:pt x="34798" y="10033"/>
                                </a:lnTo>
                                <a:lnTo>
                                  <a:pt x="24765" y="10033"/>
                                </a:lnTo>
                                <a:lnTo>
                                  <a:pt x="24765" y="19812"/>
                                </a:lnTo>
                                <a:lnTo>
                                  <a:pt x="19812" y="19812"/>
                                </a:lnTo>
                                <a:lnTo>
                                  <a:pt x="19812" y="25019"/>
                                </a:lnTo>
                                <a:lnTo>
                                  <a:pt x="14986" y="25019"/>
                                </a:lnTo>
                                <a:lnTo>
                                  <a:pt x="14986" y="34798"/>
                                </a:lnTo>
                                <a:lnTo>
                                  <a:pt x="9779" y="34798"/>
                                </a:lnTo>
                                <a:lnTo>
                                  <a:pt x="9779" y="40005"/>
                                </a:lnTo>
                                <a:lnTo>
                                  <a:pt x="4953" y="44831"/>
                                </a:lnTo>
                                <a:lnTo>
                                  <a:pt x="4953" y="59817"/>
                                </a:lnTo>
                                <a:lnTo>
                                  <a:pt x="0" y="59817"/>
                                </a:lnTo>
                                <a:lnTo>
                                  <a:pt x="0" y="69469"/>
                                </a:lnTo>
                                <a:lnTo>
                                  <a:pt x="4953" y="69469"/>
                                </a:lnTo>
                                <a:lnTo>
                                  <a:pt x="4953" y="74676"/>
                                </a:lnTo>
                                <a:lnTo>
                                  <a:pt x="49657" y="74676"/>
                                </a:lnTo>
                                <a:lnTo>
                                  <a:pt x="49657" y="69469"/>
                                </a:lnTo>
                                <a:lnTo>
                                  <a:pt x="54610" y="69469"/>
                                </a:lnTo>
                                <a:lnTo>
                                  <a:pt x="54610" y="59817"/>
                                </a:lnTo>
                                <a:lnTo>
                                  <a:pt x="59436" y="59817"/>
                                </a:lnTo>
                                <a:lnTo>
                                  <a:pt x="59436" y="49657"/>
                                </a:lnTo>
                                <a:lnTo>
                                  <a:pt x="64389" y="49657"/>
                                </a:lnTo>
                                <a:lnTo>
                                  <a:pt x="64389" y="25019"/>
                                </a:lnTo>
                                <a:lnTo>
                                  <a:pt x="64389" y="54864"/>
                                </a:lnTo>
                                <a:lnTo>
                                  <a:pt x="59436" y="59817"/>
                                </a:lnTo>
                                <a:lnTo>
                                  <a:pt x="59436" y="74676"/>
                                </a:lnTo>
                                <a:lnTo>
                                  <a:pt x="54610" y="79883"/>
                                </a:lnTo>
                                <a:lnTo>
                                  <a:pt x="54610" y="84709"/>
                                </a:lnTo>
                                <a:lnTo>
                                  <a:pt x="49657" y="89662"/>
                                </a:lnTo>
                                <a:lnTo>
                                  <a:pt x="49657" y="94488"/>
                                </a:lnTo>
                                <a:lnTo>
                                  <a:pt x="44831" y="99695"/>
                                </a:lnTo>
                                <a:lnTo>
                                  <a:pt x="44831" y="104521"/>
                                </a:lnTo>
                                <a:lnTo>
                                  <a:pt x="39624" y="104521"/>
                                </a:lnTo>
                                <a:lnTo>
                                  <a:pt x="39624" y="114681"/>
                                </a:lnTo>
                                <a:lnTo>
                                  <a:pt x="34798" y="119507"/>
                                </a:lnTo>
                                <a:lnTo>
                                  <a:pt x="29845" y="119507"/>
                                </a:lnTo>
                                <a:lnTo>
                                  <a:pt x="29845" y="124333"/>
                                </a:lnTo>
                                <a:lnTo>
                                  <a:pt x="24765" y="134112"/>
                                </a:lnTo>
                                <a:lnTo>
                                  <a:pt x="24765" y="139319"/>
                                </a:lnTo>
                                <a:lnTo>
                                  <a:pt x="19812" y="144145"/>
                                </a:lnTo>
                                <a:lnTo>
                                  <a:pt x="19812" y="154305"/>
                                </a:lnTo>
                                <a:lnTo>
                                  <a:pt x="14986" y="154305"/>
                                </a:lnTo>
                                <a:lnTo>
                                  <a:pt x="9779" y="159385"/>
                                </a:lnTo>
                                <a:lnTo>
                                  <a:pt x="9779" y="169164"/>
                                </a:lnTo>
                                <a:lnTo>
                                  <a:pt x="4953" y="169164"/>
                                </a:lnTo>
                                <a:lnTo>
                                  <a:pt x="4953" y="178943"/>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75" name="Shape 2775"/>
                        <wps:cNvSpPr/>
                        <wps:spPr>
                          <a:xfrm>
                            <a:off x="4544314" y="2248662"/>
                            <a:ext cx="79248" cy="9652"/>
                          </a:xfrm>
                          <a:custGeom>
                            <a:avLst/>
                            <a:gdLst/>
                            <a:ahLst/>
                            <a:cxnLst/>
                            <a:rect l="0" t="0" r="0" b="0"/>
                            <a:pathLst>
                              <a:path w="79248" h="9652">
                                <a:moveTo>
                                  <a:pt x="0" y="4826"/>
                                </a:moveTo>
                                <a:lnTo>
                                  <a:pt x="10160" y="4826"/>
                                </a:lnTo>
                                <a:lnTo>
                                  <a:pt x="10160" y="0"/>
                                </a:lnTo>
                                <a:lnTo>
                                  <a:pt x="79248" y="0"/>
                                </a:lnTo>
                                <a:lnTo>
                                  <a:pt x="79248" y="9652"/>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76" name="Shape 2776"/>
                        <wps:cNvSpPr/>
                        <wps:spPr>
                          <a:xfrm>
                            <a:off x="4678426" y="2208658"/>
                            <a:ext cx="44831" cy="114300"/>
                          </a:xfrm>
                          <a:custGeom>
                            <a:avLst/>
                            <a:gdLst/>
                            <a:ahLst/>
                            <a:cxnLst/>
                            <a:rect l="0" t="0" r="0" b="0"/>
                            <a:pathLst>
                              <a:path w="44831" h="114300">
                                <a:moveTo>
                                  <a:pt x="10160" y="0"/>
                                </a:moveTo>
                                <a:lnTo>
                                  <a:pt x="5207" y="0"/>
                                </a:lnTo>
                                <a:lnTo>
                                  <a:pt x="25019" y="0"/>
                                </a:lnTo>
                                <a:lnTo>
                                  <a:pt x="25019" y="5207"/>
                                </a:lnTo>
                                <a:lnTo>
                                  <a:pt x="29972" y="5207"/>
                                </a:lnTo>
                                <a:lnTo>
                                  <a:pt x="29972" y="15240"/>
                                </a:lnTo>
                                <a:lnTo>
                                  <a:pt x="35052" y="15240"/>
                                </a:lnTo>
                                <a:lnTo>
                                  <a:pt x="35052" y="19812"/>
                                </a:lnTo>
                                <a:lnTo>
                                  <a:pt x="40005" y="19812"/>
                                </a:lnTo>
                                <a:lnTo>
                                  <a:pt x="40005" y="29845"/>
                                </a:lnTo>
                                <a:lnTo>
                                  <a:pt x="44831" y="29845"/>
                                </a:lnTo>
                                <a:lnTo>
                                  <a:pt x="44831" y="59817"/>
                                </a:lnTo>
                                <a:lnTo>
                                  <a:pt x="40005" y="64643"/>
                                </a:lnTo>
                                <a:lnTo>
                                  <a:pt x="35052" y="64643"/>
                                </a:lnTo>
                                <a:lnTo>
                                  <a:pt x="35052" y="69850"/>
                                </a:lnTo>
                                <a:lnTo>
                                  <a:pt x="29972" y="69850"/>
                                </a:lnTo>
                                <a:lnTo>
                                  <a:pt x="29972" y="74676"/>
                                </a:lnTo>
                                <a:lnTo>
                                  <a:pt x="25019" y="79883"/>
                                </a:lnTo>
                                <a:lnTo>
                                  <a:pt x="25019" y="84455"/>
                                </a:lnTo>
                                <a:lnTo>
                                  <a:pt x="19812" y="84455"/>
                                </a:lnTo>
                                <a:lnTo>
                                  <a:pt x="19812" y="89662"/>
                                </a:lnTo>
                                <a:lnTo>
                                  <a:pt x="14986" y="94488"/>
                                </a:lnTo>
                                <a:lnTo>
                                  <a:pt x="10160" y="94488"/>
                                </a:lnTo>
                                <a:lnTo>
                                  <a:pt x="5207" y="99440"/>
                                </a:lnTo>
                                <a:lnTo>
                                  <a:pt x="5207" y="104521"/>
                                </a:lnTo>
                                <a:lnTo>
                                  <a:pt x="0" y="104521"/>
                                </a:lnTo>
                                <a:lnTo>
                                  <a:pt x="0" y="114300"/>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77" name="Shape 2777"/>
                        <wps:cNvSpPr/>
                        <wps:spPr>
                          <a:xfrm>
                            <a:off x="4937252" y="2188846"/>
                            <a:ext cx="99695" cy="124333"/>
                          </a:xfrm>
                          <a:custGeom>
                            <a:avLst/>
                            <a:gdLst/>
                            <a:ahLst/>
                            <a:cxnLst/>
                            <a:rect l="0" t="0" r="0" b="0"/>
                            <a:pathLst>
                              <a:path w="99695" h="124333">
                                <a:moveTo>
                                  <a:pt x="44831" y="14986"/>
                                </a:moveTo>
                                <a:lnTo>
                                  <a:pt x="39624" y="14986"/>
                                </a:lnTo>
                                <a:lnTo>
                                  <a:pt x="39624" y="25019"/>
                                </a:lnTo>
                                <a:lnTo>
                                  <a:pt x="34798" y="29845"/>
                                </a:lnTo>
                                <a:lnTo>
                                  <a:pt x="34798" y="44831"/>
                                </a:lnTo>
                                <a:lnTo>
                                  <a:pt x="29845" y="44831"/>
                                </a:lnTo>
                                <a:lnTo>
                                  <a:pt x="29845" y="49657"/>
                                </a:lnTo>
                                <a:lnTo>
                                  <a:pt x="25019" y="54610"/>
                                </a:lnTo>
                                <a:lnTo>
                                  <a:pt x="25019" y="69469"/>
                                </a:lnTo>
                                <a:lnTo>
                                  <a:pt x="19812" y="69469"/>
                                </a:lnTo>
                                <a:lnTo>
                                  <a:pt x="19812" y="79628"/>
                                </a:lnTo>
                                <a:lnTo>
                                  <a:pt x="14986" y="84455"/>
                                </a:lnTo>
                                <a:lnTo>
                                  <a:pt x="14986" y="94488"/>
                                </a:lnTo>
                                <a:lnTo>
                                  <a:pt x="9779" y="94488"/>
                                </a:lnTo>
                                <a:lnTo>
                                  <a:pt x="9779" y="109474"/>
                                </a:lnTo>
                                <a:lnTo>
                                  <a:pt x="4826" y="114300"/>
                                </a:lnTo>
                                <a:lnTo>
                                  <a:pt x="4826" y="119252"/>
                                </a:lnTo>
                                <a:lnTo>
                                  <a:pt x="0" y="119252"/>
                                </a:lnTo>
                                <a:lnTo>
                                  <a:pt x="0" y="124333"/>
                                </a:lnTo>
                                <a:lnTo>
                                  <a:pt x="0" y="104267"/>
                                </a:lnTo>
                                <a:lnTo>
                                  <a:pt x="4826" y="104267"/>
                                </a:lnTo>
                                <a:lnTo>
                                  <a:pt x="4826" y="84455"/>
                                </a:lnTo>
                                <a:lnTo>
                                  <a:pt x="9779" y="79628"/>
                                </a:lnTo>
                                <a:lnTo>
                                  <a:pt x="9779" y="74676"/>
                                </a:lnTo>
                                <a:lnTo>
                                  <a:pt x="14986" y="69469"/>
                                </a:lnTo>
                                <a:lnTo>
                                  <a:pt x="14986" y="64643"/>
                                </a:lnTo>
                                <a:lnTo>
                                  <a:pt x="19812" y="59817"/>
                                </a:lnTo>
                                <a:lnTo>
                                  <a:pt x="19812" y="44831"/>
                                </a:lnTo>
                                <a:lnTo>
                                  <a:pt x="25019" y="44831"/>
                                </a:lnTo>
                                <a:lnTo>
                                  <a:pt x="25019" y="29845"/>
                                </a:lnTo>
                                <a:lnTo>
                                  <a:pt x="29845" y="29845"/>
                                </a:lnTo>
                                <a:lnTo>
                                  <a:pt x="29845" y="25019"/>
                                </a:lnTo>
                                <a:lnTo>
                                  <a:pt x="34798" y="25019"/>
                                </a:lnTo>
                                <a:lnTo>
                                  <a:pt x="34798" y="14986"/>
                                </a:lnTo>
                                <a:lnTo>
                                  <a:pt x="39624" y="14986"/>
                                </a:lnTo>
                                <a:lnTo>
                                  <a:pt x="39624" y="10033"/>
                                </a:lnTo>
                                <a:lnTo>
                                  <a:pt x="44831" y="10033"/>
                                </a:lnTo>
                                <a:lnTo>
                                  <a:pt x="44831" y="4952"/>
                                </a:lnTo>
                                <a:lnTo>
                                  <a:pt x="54610" y="4952"/>
                                </a:lnTo>
                                <a:lnTo>
                                  <a:pt x="54610" y="0"/>
                                </a:lnTo>
                                <a:lnTo>
                                  <a:pt x="69850" y="0"/>
                                </a:lnTo>
                                <a:lnTo>
                                  <a:pt x="74676" y="4952"/>
                                </a:lnTo>
                                <a:lnTo>
                                  <a:pt x="74676" y="14986"/>
                                </a:lnTo>
                                <a:lnTo>
                                  <a:pt x="79502" y="14986"/>
                                </a:lnTo>
                                <a:lnTo>
                                  <a:pt x="79502" y="25019"/>
                                </a:lnTo>
                                <a:lnTo>
                                  <a:pt x="84455" y="25019"/>
                                </a:lnTo>
                                <a:lnTo>
                                  <a:pt x="84455" y="35052"/>
                                </a:lnTo>
                                <a:lnTo>
                                  <a:pt x="89662" y="39624"/>
                                </a:lnTo>
                                <a:lnTo>
                                  <a:pt x="89662" y="44831"/>
                                </a:lnTo>
                                <a:lnTo>
                                  <a:pt x="94488" y="44831"/>
                                </a:lnTo>
                                <a:lnTo>
                                  <a:pt x="94488" y="54610"/>
                                </a:lnTo>
                                <a:lnTo>
                                  <a:pt x="99695" y="59817"/>
                                </a:lnTo>
                                <a:lnTo>
                                  <a:pt x="99695" y="89662"/>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78" name="Shape 2778"/>
                        <wps:cNvSpPr/>
                        <wps:spPr>
                          <a:xfrm>
                            <a:off x="5036947" y="2298320"/>
                            <a:ext cx="19431" cy="29845"/>
                          </a:xfrm>
                          <a:custGeom>
                            <a:avLst/>
                            <a:gdLst/>
                            <a:ahLst/>
                            <a:cxnLst/>
                            <a:rect l="0" t="0" r="0" b="0"/>
                            <a:pathLst>
                              <a:path w="19431" h="29845">
                                <a:moveTo>
                                  <a:pt x="0" y="0"/>
                                </a:moveTo>
                                <a:lnTo>
                                  <a:pt x="9779" y="29845"/>
                                </a:lnTo>
                                <a:lnTo>
                                  <a:pt x="0" y="0"/>
                                </a:lnTo>
                                <a:lnTo>
                                  <a:pt x="14605" y="29845"/>
                                </a:lnTo>
                                <a:lnTo>
                                  <a:pt x="19431" y="24638"/>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79" name="Shape 2779"/>
                        <wps:cNvSpPr/>
                        <wps:spPr>
                          <a:xfrm>
                            <a:off x="4957064" y="2273300"/>
                            <a:ext cx="64643" cy="5207"/>
                          </a:xfrm>
                          <a:custGeom>
                            <a:avLst/>
                            <a:gdLst/>
                            <a:ahLst/>
                            <a:cxnLst/>
                            <a:rect l="0" t="0" r="0" b="0"/>
                            <a:pathLst>
                              <a:path w="64643" h="5207">
                                <a:moveTo>
                                  <a:pt x="0" y="0"/>
                                </a:moveTo>
                                <a:lnTo>
                                  <a:pt x="0" y="5207"/>
                                </a:lnTo>
                                <a:lnTo>
                                  <a:pt x="50038" y="5207"/>
                                </a:lnTo>
                                <a:lnTo>
                                  <a:pt x="54864" y="0"/>
                                </a:lnTo>
                                <a:lnTo>
                                  <a:pt x="64643" y="0"/>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80" name="Shape 2780"/>
                        <wps:cNvSpPr/>
                        <wps:spPr>
                          <a:xfrm>
                            <a:off x="5111243" y="2243455"/>
                            <a:ext cx="74676" cy="144399"/>
                          </a:xfrm>
                          <a:custGeom>
                            <a:avLst/>
                            <a:gdLst/>
                            <a:ahLst/>
                            <a:cxnLst/>
                            <a:rect l="0" t="0" r="0" b="0"/>
                            <a:pathLst>
                              <a:path w="74676" h="144399">
                                <a:moveTo>
                                  <a:pt x="29972" y="64643"/>
                                </a:moveTo>
                                <a:lnTo>
                                  <a:pt x="25019" y="64643"/>
                                </a:lnTo>
                                <a:lnTo>
                                  <a:pt x="25019" y="59690"/>
                                </a:lnTo>
                                <a:lnTo>
                                  <a:pt x="19812" y="54864"/>
                                </a:lnTo>
                                <a:lnTo>
                                  <a:pt x="19812" y="45085"/>
                                </a:lnTo>
                                <a:lnTo>
                                  <a:pt x="14986" y="45085"/>
                                </a:lnTo>
                                <a:lnTo>
                                  <a:pt x="14986" y="39878"/>
                                </a:lnTo>
                                <a:lnTo>
                                  <a:pt x="10160" y="39878"/>
                                </a:lnTo>
                                <a:lnTo>
                                  <a:pt x="10160" y="35052"/>
                                </a:lnTo>
                                <a:lnTo>
                                  <a:pt x="4953" y="35052"/>
                                </a:lnTo>
                                <a:lnTo>
                                  <a:pt x="4953" y="29845"/>
                                </a:lnTo>
                                <a:lnTo>
                                  <a:pt x="0" y="29845"/>
                                </a:lnTo>
                                <a:lnTo>
                                  <a:pt x="0" y="5207"/>
                                </a:lnTo>
                                <a:lnTo>
                                  <a:pt x="14986" y="5207"/>
                                </a:lnTo>
                                <a:lnTo>
                                  <a:pt x="14986" y="0"/>
                                </a:lnTo>
                                <a:lnTo>
                                  <a:pt x="39624" y="0"/>
                                </a:lnTo>
                                <a:lnTo>
                                  <a:pt x="39624" y="10033"/>
                                </a:lnTo>
                                <a:lnTo>
                                  <a:pt x="44831" y="10033"/>
                                </a:lnTo>
                                <a:lnTo>
                                  <a:pt x="44831" y="54864"/>
                                </a:lnTo>
                                <a:lnTo>
                                  <a:pt x="39624" y="54864"/>
                                </a:lnTo>
                                <a:lnTo>
                                  <a:pt x="39624" y="64643"/>
                                </a:lnTo>
                                <a:lnTo>
                                  <a:pt x="35052" y="64643"/>
                                </a:lnTo>
                                <a:lnTo>
                                  <a:pt x="35052" y="69723"/>
                                </a:lnTo>
                                <a:lnTo>
                                  <a:pt x="29972" y="69723"/>
                                </a:lnTo>
                                <a:lnTo>
                                  <a:pt x="29972" y="94488"/>
                                </a:lnTo>
                                <a:lnTo>
                                  <a:pt x="25019" y="94488"/>
                                </a:lnTo>
                                <a:lnTo>
                                  <a:pt x="25019" y="104521"/>
                                </a:lnTo>
                                <a:lnTo>
                                  <a:pt x="19812" y="104521"/>
                                </a:lnTo>
                                <a:lnTo>
                                  <a:pt x="19812" y="109347"/>
                                </a:lnTo>
                                <a:lnTo>
                                  <a:pt x="14986" y="109347"/>
                                </a:lnTo>
                                <a:lnTo>
                                  <a:pt x="14986" y="114554"/>
                                </a:lnTo>
                                <a:lnTo>
                                  <a:pt x="10160" y="114554"/>
                                </a:lnTo>
                                <a:lnTo>
                                  <a:pt x="10160" y="124333"/>
                                </a:lnTo>
                                <a:lnTo>
                                  <a:pt x="4953" y="124333"/>
                                </a:lnTo>
                                <a:lnTo>
                                  <a:pt x="4953" y="139573"/>
                                </a:lnTo>
                                <a:lnTo>
                                  <a:pt x="14986" y="139573"/>
                                </a:lnTo>
                                <a:lnTo>
                                  <a:pt x="14986" y="144399"/>
                                </a:lnTo>
                                <a:lnTo>
                                  <a:pt x="59817" y="144399"/>
                                </a:lnTo>
                                <a:lnTo>
                                  <a:pt x="59817" y="139573"/>
                                </a:lnTo>
                                <a:lnTo>
                                  <a:pt x="64389" y="139573"/>
                                </a:lnTo>
                                <a:lnTo>
                                  <a:pt x="64389" y="134366"/>
                                </a:lnTo>
                                <a:lnTo>
                                  <a:pt x="69596" y="134366"/>
                                </a:lnTo>
                                <a:lnTo>
                                  <a:pt x="69596" y="104521"/>
                                </a:lnTo>
                                <a:lnTo>
                                  <a:pt x="74676" y="104521"/>
                                </a:lnTo>
                                <a:lnTo>
                                  <a:pt x="74676" y="89535"/>
                                </a:lnTo>
                                <a:lnTo>
                                  <a:pt x="59817" y="89535"/>
                                </a:lnTo>
                                <a:lnTo>
                                  <a:pt x="59817" y="84709"/>
                                </a:lnTo>
                                <a:lnTo>
                                  <a:pt x="54610" y="84709"/>
                                </a:lnTo>
                                <a:lnTo>
                                  <a:pt x="54610" y="79502"/>
                                </a:lnTo>
                                <a:lnTo>
                                  <a:pt x="49784" y="79502"/>
                                </a:lnTo>
                                <a:lnTo>
                                  <a:pt x="49784" y="74676"/>
                                </a:lnTo>
                                <a:lnTo>
                                  <a:pt x="44831" y="74676"/>
                                </a:lnTo>
                                <a:lnTo>
                                  <a:pt x="44831" y="69723"/>
                                </a:lnTo>
                                <a:lnTo>
                                  <a:pt x="39624" y="69723"/>
                                </a:lnTo>
                                <a:lnTo>
                                  <a:pt x="39624" y="64643"/>
                                </a:lnTo>
                                <a:lnTo>
                                  <a:pt x="29972" y="64643"/>
                                </a:lnTo>
                                <a:lnTo>
                                  <a:pt x="29972" y="59690"/>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81" name="Shape 2781"/>
                        <wps:cNvSpPr/>
                        <wps:spPr>
                          <a:xfrm>
                            <a:off x="5290566" y="2248662"/>
                            <a:ext cx="39624" cy="9652"/>
                          </a:xfrm>
                          <a:custGeom>
                            <a:avLst/>
                            <a:gdLst/>
                            <a:ahLst/>
                            <a:cxnLst/>
                            <a:rect l="0" t="0" r="0" b="0"/>
                            <a:pathLst>
                              <a:path w="39624" h="9652">
                                <a:moveTo>
                                  <a:pt x="0" y="0"/>
                                </a:moveTo>
                                <a:lnTo>
                                  <a:pt x="4572" y="0"/>
                                </a:lnTo>
                                <a:lnTo>
                                  <a:pt x="4572" y="4826"/>
                                </a:lnTo>
                                <a:lnTo>
                                  <a:pt x="39624" y="4826"/>
                                </a:lnTo>
                                <a:lnTo>
                                  <a:pt x="39624" y="9652"/>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82" name="Shape 2782"/>
                        <wps:cNvSpPr/>
                        <wps:spPr>
                          <a:xfrm>
                            <a:off x="5280407" y="2283334"/>
                            <a:ext cx="59436" cy="9778"/>
                          </a:xfrm>
                          <a:custGeom>
                            <a:avLst/>
                            <a:gdLst/>
                            <a:ahLst/>
                            <a:cxnLst/>
                            <a:rect l="0" t="0" r="0" b="0"/>
                            <a:pathLst>
                              <a:path w="59436" h="9778">
                                <a:moveTo>
                                  <a:pt x="0" y="0"/>
                                </a:moveTo>
                                <a:lnTo>
                                  <a:pt x="54610" y="0"/>
                                </a:lnTo>
                                <a:lnTo>
                                  <a:pt x="54610" y="9778"/>
                                </a:lnTo>
                                <a:lnTo>
                                  <a:pt x="59436" y="9778"/>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83" name="Shape 2783"/>
                        <wps:cNvSpPr/>
                        <wps:spPr>
                          <a:xfrm>
                            <a:off x="3947541" y="2347976"/>
                            <a:ext cx="64643" cy="84710"/>
                          </a:xfrm>
                          <a:custGeom>
                            <a:avLst/>
                            <a:gdLst/>
                            <a:ahLst/>
                            <a:cxnLst/>
                            <a:rect l="0" t="0" r="0" b="0"/>
                            <a:pathLst>
                              <a:path w="64643" h="84710">
                                <a:moveTo>
                                  <a:pt x="19812" y="0"/>
                                </a:moveTo>
                                <a:lnTo>
                                  <a:pt x="14986" y="0"/>
                                </a:lnTo>
                                <a:lnTo>
                                  <a:pt x="14986" y="35052"/>
                                </a:lnTo>
                                <a:lnTo>
                                  <a:pt x="9779" y="35052"/>
                                </a:lnTo>
                                <a:lnTo>
                                  <a:pt x="9779" y="44831"/>
                                </a:lnTo>
                                <a:lnTo>
                                  <a:pt x="4953" y="44831"/>
                                </a:lnTo>
                                <a:lnTo>
                                  <a:pt x="4953" y="69850"/>
                                </a:lnTo>
                                <a:lnTo>
                                  <a:pt x="0" y="69850"/>
                                </a:lnTo>
                                <a:lnTo>
                                  <a:pt x="0" y="84710"/>
                                </a:lnTo>
                                <a:lnTo>
                                  <a:pt x="34798" y="84710"/>
                                </a:lnTo>
                                <a:lnTo>
                                  <a:pt x="34798" y="79502"/>
                                </a:lnTo>
                                <a:lnTo>
                                  <a:pt x="59817" y="79502"/>
                                </a:lnTo>
                                <a:lnTo>
                                  <a:pt x="59817" y="69850"/>
                                </a:lnTo>
                                <a:lnTo>
                                  <a:pt x="64643" y="69850"/>
                                </a:lnTo>
                                <a:lnTo>
                                  <a:pt x="64643" y="59690"/>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84" name="Shape 2784"/>
                        <wps:cNvSpPr/>
                        <wps:spPr>
                          <a:xfrm>
                            <a:off x="4012184" y="2358010"/>
                            <a:ext cx="10033" cy="153924"/>
                          </a:xfrm>
                          <a:custGeom>
                            <a:avLst/>
                            <a:gdLst/>
                            <a:ahLst/>
                            <a:cxnLst/>
                            <a:rect l="0" t="0" r="0" b="0"/>
                            <a:pathLst>
                              <a:path w="10033" h="153924">
                                <a:moveTo>
                                  <a:pt x="10033" y="0"/>
                                </a:moveTo>
                                <a:lnTo>
                                  <a:pt x="10033" y="34798"/>
                                </a:lnTo>
                                <a:lnTo>
                                  <a:pt x="4826" y="34798"/>
                                </a:lnTo>
                                <a:lnTo>
                                  <a:pt x="4826" y="49657"/>
                                </a:lnTo>
                                <a:lnTo>
                                  <a:pt x="0" y="54610"/>
                                </a:lnTo>
                                <a:lnTo>
                                  <a:pt x="0" y="134112"/>
                                </a:lnTo>
                                <a:lnTo>
                                  <a:pt x="4826" y="134112"/>
                                </a:lnTo>
                                <a:lnTo>
                                  <a:pt x="4826" y="149098"/>
                                </a:lnTo>
                                <a:lnTo>
                                  <a:pt x="10033" y="149098"/>
                                </a:lnTo>
                                <a:lnTo>
                                  <a:pt x="10033" y="153924"/>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85" name="Shape 2785"/>
                        <wps:cNvSpPr/>
                        <wps:spPr>
                          <a:xfrm>
                            <a:off x="5434331" y="2402840"/>
                            <a:ext cx="15240" cy="0"/>
                          </a:xfrm>
                          <a:custGeom>
                            <a:avLst/>
                            <a:gdLst/>
                            <a:ahLst/>
                            <a:cxnLst/>
                            <a:rect l="0" t="0" r="0" b="0"/>
                            <a:pathLst>
                              <a:path w="15240">
                                <a:moveTo>
                                  <a:pt x="5207" y="0"/>
                                </a:moveTo>
                                <a:lnTo>
                                  <a:pt x="0" y="0"/>
                                </a:lnTo>
                                <a:lnTo>
                                  <a:pt x="15240" y="0"/>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86" name="Shape 2786"/>
                        <wps:cNvSpPr/>
                        <wps:spPr>
                          <a:xfrm>
                            <a:off x="5499354" y="2233676"/>
                            <a:ext cx="79502" cy="134112"/>
                          </a:xfrm>
                          <a:custGeom>
                            <a:avLst/>
                            <a:gdLst/>
                            <a:ahLst/>
                            <a:cxnLst/>
                            <a:rect l="0" t="0" r="0" b="0"/>
                            <a:pathLst>
                              <a:path w="79502" h="134112">
                                <a:moveTo>
                                  <a:pt x="44450" y="0"/>
                                </a:moveTo>
                                <a:lnTo>
                                  <a:pt x="34671" y="0"/>
                                </a:lnTo>
                                <a:lnTo>
                                  <a:pt x="34671" y="4826"/>
                                </a:lnTo>
                                <a:lnTo>
                                  <a:pt x="29845" y="4826"/>
                                </a:lnTo>
                                <a:lnTo>
                                  <a:pt x="29845" y="14986"/>
                                </a:lnTo>
                                <a:lnTo>
                                  <a:pt x="24638" y="14986"/>
                                </a:lnTo>
                                <a:lnTo>
                                  <a:pt x="24638" y="24638"/>
                                </a:lnTo>
                                <a:lnTo>
                                  <a:pt x="19812" y="24638"/>
                                </a:lnTo>
                                <a:lnTo>
                                  <a:pt x="19812" y="39624"/>
                                </a:lnTo>
                                <a:lnTo>
                                  <a:pt x="14859" y="39624"/>
                                </a:lnTo>
                                <a:lnTo>
                                  <a:pt x="14859" y="44831"/>
                                </a:lnTo>
                                <a:lnTo>
                                  <a:pt x="10033" y="44831"/>
                                </a:lnTo>
                                <a:lnTo>
                                  <a:pt x="10033" y="54864"/>
                                </a:lnTo>
                                <a:lnTo>
                                  <a:pt x="4826" y="59436"/>
                                </a:lnTo>
                                <a:lnTo>
                                  <a:pt x="4826" y="69469"/>
                                </a:lnTo>
                                <a:lnTo>
                                  <a:pt x="0" y="69469"/>
                                </a:lnTo>
                                <a:lnTo>
                                  <a:pt x="0" y="129286"/>
                                </a:lnTo>
                                <a:lnTo>
                                  <a:pt x="4826" y="129286"/>
                                </a:lnTo>
                                <a:lnTo>
                                  <a:pt x="4826" y="134112"/>
                                </a:lnTo>
                                <a:lnTo>
                                  <a:pt x="34671" y="134112"/>
                                </a:lnTo>
                                <a:lnTo>
                                  <a:pt x="39878" y="129286"/>
                                </a:lnTo>
                                <a:lnTo>
                                  <a:pt x="44450" y="129286"/>
                                </a:lnTo>
                                <a:lnTo>
                                  <a:pt x="44450" y="124334"/>
                                </a:lnTo>
                                <a:lnTo>
                                  <a:pt x="54483" y="124334"/>
                                </a:lnTo>
                                <a:lnTo>
                                  <a:pt x="54483" y="119126"/>
                                </a:lnTo>
                                <a:lnTo>
                                  <a:pt x="59690" y="119126"/>
                                </a:lnTo>
                                <a:lnTo>
                                  <a:pt x="59690" y="109474"/>
                                </a:lnTo>
                                <a:lnTo>
                                  <a:pt x="64516" y="109474"/>
                                </a:lnTo>
                                <a:lnTo>
                                  <a:pt x="64516" y="94488"/>
                                </a:lnTo>
                                <a:lnTo>
                                  <a:pt x="69723" y="89281"/>
                                </a:lnTo>
                                <a:lnTo>
                                  <a:pt x="74295" y="84455"/>
                                </a:lnTo>
                                <a:lnTo>
                                  <a:pt x="74295" y="64643"/>
                                </a:lnTo>
                                <a:lnTo>
                                  <a:pt x="79502" y="64643"/>
                                </a:lnTo>
                                <a:lnTo>
                                  <a:pt x="79502" y="19812"/>
                                </a:lnTo>
                                <a:lnTo>
                                  <a:pt x="69723" y="19812"/>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87" name="Shape 2787"/>
                        <wps:cNvSpPr/>
                        <wps:spPr>
                          <a:xfrm>
                            <a:off x="5618481" y="2238502"/>
                            <a:ext cx="94488" cy="104648"/>
                          </a:xfrm>
                          <a:custGeom>
                            <a:avLst/>
                            <a:gdLst/>
                            <a:ahLst/>
                            <a:cxnLst/>
                            <a:rect l="0" t="0" r="0" b="0"/>
                            <a:pathLst>
                              <a:path w="94488" h="104648">
                                <a:moveTo>
                                  <a:pt x="30226" y="14986"/>
                                </a:moveTo>
                                <a:lnTo>
                                  <a:pt x="25019" y="14986"/>
                                </a:lnTo>
                                <a:lnTo>
                                  <a:pt x="19812" y="19812"/>
                                </a:lnTo>
                                <a:lnTo>
                                  <a:pt x="19812" y="29972"/>
                                </a:lnTo>
                                <a:lnTo>
                                  <a:pt x="15240" y="29972"/>
                                </a:lnTo>
                                <a:lnTo>
                                  <a:pt x="15240" y="34798"/>
                                </a:lnTo>
                                <a:lnTo>
                                  <a:pt x="10033" y="40005"/>
                                </a:lnTo>
                                <a:lnTo>
                                  <a:pt x="10033" y="50038"/>
                                </a:lnTo>
                                <a:lnTo>
                                  <a:pt x="5207" y="54610"/>
                                </a:lnTo>
                                <a:lnTo>
                                  <a:pt x="5207" y="69596"/>
                                </a:lnTo>
                                <a:lnTo>
                                  <a:pt x="0" y="69596"/>
                                </a:lnTo>
                                <a:lnTo>
                                  <a:pt x="0" y="99441"/>
                                </a:lnTo>
                                <a:lnTo>
                                  <a:pt x="19812" y="99441"/>
                                </a:lnTo>
                                <a:lnTo>
                                  <a:pt x="25019" y="104648"/>
                                </a:lnTo>
                                <a:lnTo>
                                  <a:pt x="50038" y="104648"/>
                                </a:lnTo>
                                <a:lnTo>
                                  <a:pt x="50038" y="99441"/>
                                </a:lnTo>
                                <a:lnTo>
                                  <a:pt x="59690" y="99441"/>
                                </a:lnTo>
                                <a:lnTo>
                                  <a:pt x="59690" y="89662"/>
                                </a:lnTo>
                                <a:lnTo>
                                  <a:pt x="64643" y="89662"/>
                                </a:lnTo>
                                <a:lnTo>
                                  <a:pt x="64643" y="84455"/>
                                </a:lnTo>
                                <a:lnTo>
                                  <a:pt x="69850" y="84455"/>
                                </a:lnTo>
                                <a:lnTo>
                                  <a:pt x="69850" y="79629"/>
                                </a:lnTo>
                                <a:lnTo>
                                  <a:pt x="74676" y="79629"/>
                                </a:lnTo>
                                <a:lnTo>
                                  <a:pt x="74676" y="74676"/>
                                </a:lnTo>
                                <a:lnTo>
                                  <a:pt x="79502" y="74676"/>
                                </a:lnTo>
                                <a:lnTo>
                                  <a:pt x="79502" y="64643"/>
                                </a:lnTo>
                                <a:lnTo>
                                  <a:pt x="84455" y="64643"/>
                                </a:lnTo>
                                <a:lnTo>
                                  <a:pt x="84455" y="54610"/>
                                </a:lnTo>
                                <a:lnTo>
                                  <a:pt x="89662" y="54610"/>
                                </a:lnTo>
                                <a:lnTo>
                                  <a:pt x="89662" y="44831"/>
                                </a:lnTo>
                                <a:lnTo>
                                  <a:pt x="94488" y="44831"/>
                                </a:lnTo>
                                <a:lnTo>
                                  <a:pt x="94488" y="14986"/>
                                </a:lnTo>
                                <a:lnTo>
                                  <a:pt x="84455" y="14986"/>
                                </a:lnTo>
                                <a:lnTo>
                                  <a:pt x="84455" y="10160"/>
                                </a:lnTo>
                                <a:lnTo>
                                  <a:pt x="79502" y="10160"/>
                                </a:lnTo>
                                <a:lnTo>
                                  <a:pt x="79502" y="4953"/>
                                </a:lnTo>
                                <a:lnTo>
                                  <a:pt x="69850" y="4953"/>
                                </a:lnTo>
                                <a:lnTo>
                                  <a:pt x="69850" y="0"/>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88" name="Shape 2788"/>
                        <wps:cNvSpPr/>
                        <wps:spPr>
                          <a:xfrm>
                            <a:off x="4544314" y="2298320"/>
                            <a:ext cx="79248" cy="9778"/>
                          </a:xfrm>
                          <a:custGeom>
                            <a:avLst/>
                            <a:gdLst/>
                            <a:ahLst/>
                            <a:cxnLst/>
                            <a:rect l="0" t="0" r="0" b="0"/>
                            <a:pathLst>
                              <a:path w="79248" h="9778">
                                <a:moveTo>
                                  <a:pt x="0" y="9778"/>
                                </a:moveTo>
                                <a:lnTo>
                                  <a:pt x="19812" y="9778"/>
                                </a:lnTo>
                                <a:lnTo>
                                  <a:pt x="24765" y="4826"/>
                                </a:lnTo>
                                <a:lnTo>
                                  <a:pt x="34798" y="4826"/>
                                </a:lnTo>
                                <a:lnTo>
                                  <a:pt x="34798" y="0"/>
                                </a:lnTo>
                                <a:lnTo>
                                  <a:pt x="69596" y="0"/>
                                </a:lnTo>
                                <a:lnTo>
                                  <a:pt x="69596" y="4826"/>
                                </a:lnTo>
                                <a:lnTo>
                                  <a:pt x="79248" y="4826"/>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89" name="Shape 2789"/>
                        <wps:cNvSpPr/>
                        <wps:spPr>
                          <a:xfrm>
                            <a:off x="5743194" y="2248916"/>
                            <a:ext cx="34671" cy="124079"/>
                          </a:xfrm>
                          <a:custGeom>
                            <a:avLst/>
                            <a:gdLst/>
                            <a:ahLst/>
                            <a:cxnLst/>
                            <a:rect l="0" t="0" r="0" b="0"/>
                            <a:pathLst>
                              <a:path w="34671" h="124079">
                                <a:moveTo>
                                  <a:pt x="34671" y="0"/>
                                </a:moveTo>
                                <a:lnTo>
                                  <a:pt x="34671" y="9779"/>
                                </a:lnTo>
                                <a:lnTo>
                                  <a:pt x="29845" y="14605"/>
                                </a:lnTo>
                                <a:lnTo>
                                  <a:pt x="29845" y="19812"/>
                                </a:lnTo>
                                <a:lnTo>
                                  <a:pt x="24638" y="24638"/>
                                </a:lnTo>
                                <a:lnTo>
                                  <a:pt x="24638" y="34417"/>
                                </a:lnTo>
                                <a:lnTo>
                                  <a:pt x="19812" y="39624"/>
                                </a:lnTo>
                                <a:lnTo>
                                  <a:pt x="19812" y="44450"/>
                                </a:lnTo>
                                <a:lnTo>
                                  <a:pt x="14859" y="44450"/>
                                </a:lnTo>
                                <a:lnTo>
                                  <a:pt x="14859" y="59436"/>
                                </a:lnTo>
                                <a:lnTo>
                                  <a:pt x="10033" y="64262"/>
                                </a:lnTo>
                                <a:lnTo>
                                  <a:pt x="10033" y="79248"/>
                                </a:lnTo>
                                <a:lnTo>
                                  <a:pt x="4826" y="84455"/>
                                </a:lnTo>
                                <a:lnTo>
                                  <a:pt x="4826" y="99060"/>
                                </a:lnTo>
                                <a:lnTo>
                                  <a:pt x="0" y="99060"/>
                                </a:lnTo>
                                <a:lnTo>
                                  <a:pt x="0" y="124079"/>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90" name="Shape 2790"/>
                        <wps:cNvSpPr/>
                        <wps:spPr>
                          <a:xfrm>
                            <a:off x="5808091" y="2243455"/>
                            <a:ext cx="79248" cy="79502"/>
                          </a:xfrm>
                          <a:custGeom>
                            <a:avLst/>
                            <a:gdLst/>
                            <a:ahLst/>
                            <a:cxnLst/>
                            <a:rect l="0" t="0" r="0" b="0"/>
                            <a:pathLst>
                              <a:path w="79248" h="79502">
                                <a:moveTo>
                                  <a:pt x="24638" y="0"/>
                                </a:moveTo>
                                <a:lnTo>
                                  <a:pt x="19431" y="5461"/>
                                </a:lnTo>
                                <a:lnTo>
                                  <a:pt x="19431" y="25273"/>
                                </a:lnTo>
                                <a:lnTo>
                                  <a:pt x="14351" y="25273"/>
                                </a:lnTo>
                                <a:lnTo>
                                  <a:pt x="14351" y="39878"/>
                                </a:lnTo>
                                <a:lnTo>
                                  <a:pt x="9398" y="39878"/>
                                </a:lnTo>
                                <a:lnTo>
                                  <a:pt x="9398" y="45085"/>
                                </a:lnTo>
                                <a:lnTo>
                                  <a:pt x="4572" y="49911"/>
                                </a:lnTo>
                                <a:lnTo>
                                  <a:pt x="4572" y="59690"/>
                                </a:lnTo>
                                <a:lnTo>
                                  <a:pt x="0" y="64897"/>
                                </a:lnTo>
                                <a:lnTo>
                                  <a:pt x="0" y="79502"/>
                                </a:lnTo>
                                <a:lnTo>
                                  <a:pt x="14351" y="79502"/>
                                </a:lnTo>
                                <a:lnTo>
                                  <a:pt x="14351" y="74676"/>
                                </a:lnTo>
                                <a:lnTo>
                                  <a:pt x="19431" y="74676"/>
                                </a:lnTo>
                                <a:lnTo>
                                  <a:pt x="19431" y="69723"/>
                                </a:lnTo>
                                <a:lnTo>
                                  <a:pt x="29210" y="69723"/>
                                </a:lnTo>
                                <a:lnTo>
                                  <a:pt x="34671" y="64897"/>
                                </a:lnTo>
                                <a:lnTo>
                                  <a:pt x="44450" y="64897"/>
                                </a:lnTo>
                                <a:lnTo>
                                  <a:pt x="49403" y="59690"/>
                                </a:lnTo>
                                <a:lnTo>
                                  <a:pt x="59436" y="59690"/>
                                </a:lnTo>
                                <a:lnTo>
                                  <a:pt x="59436" y="54864"/>
                                </a:lnTo>
                                <a:lnTo>
                                  <a:pt x="69215" y="54864"/>
                                </a:lnTo>
                                <a:lnTo>
                                  <a:pt x="69215" y="49911"/>
                                </a:lnTo>
                                <a:lnTo>
                                  <a:pt x="79248" y="49911"/>
                                </a:lnTo>
                                <a:lnTo>
                                  <a:pt x="79248" y="45085"/>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91" name="Shape 2791"/>
                        <wps:cNvSpPr/>
                        <wps:spPr>
                          <a:xfrm>
                            <a:off x="5862574" y="2248916"/>
                            <a:ext cx="34544" cy="119126"/>
                          </a:xfrm>
                          <a:custGeom>
                            <a:avLst/>
                            <a:gdLst/>
                            <a:ahLst/>
                            <a:cxnLst/>
                            <a:rect l="0" t="0" r="0" b="0"/>
                            <a:pathLst>
                              <a:path w="34544" h="119126">
                                <a:moveTo>
                                  <a:pt x="29591" y="0"/>
                                </a:moveTo>
                                <a:lnTo>
                                  <a:pt x="34544" y="0"/>
                                </a:lnTo>
                                <a:lnTo>
                                  <a:pt x="34544" y="39624"/>
                                </a:lnTo>
                                <a:lnTo>
                                  <a:pt x="29591" y="39624"/>
                                </a:lnTo>
                                <a:lnTo>
                                  <a:pt x="29591" y="44450"/>
                                </a:lnTo>
                                <a:lnTo>
                                  <a:pt x="24765" y="49403"/>
                                </a:lnTo>
                                <a:lnTo>
                                  <a:pt x="24765" y="54229"/>
                                </a:lnTo>
                                <a:lnTo>
                                  <a:pt x="19812" y="59436"/>
                                </a:lnTo>
                                <a:lnTo>
                                  <a:pt x="19812" y="69215"/>
                                </a:lnTo>
                                <a:lnTo>
                                  <a:pt x="14732" y="69215"/>
                                </a:lnTo>
                                <a:lnTo>
                                  <a:pt x="9779" y="74041"/>
                                </a:lnTo>
                                <a:lnTo>
                                  <a:pt x="9779" y="84455"/>
                                </a:lnTo>
                                <a:lnTo>
                                  <a:pt x="4953" y="84455"/>
                                </a:lnTo>
                                <a:lnTo>
                                  <a:pt x="4953" y="94488"/>
                                </a:lnTo>
                                <a:lnTo>
                                  <a:pt x="0" y="94488"/>
                                </a:lnTo>
                                <a:lnTo>
                                  <a:pt x="0" y="119126"/>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92" name="Shape 2792"/>
                        <wps:cNvSpPr/>
                        <wps:spPr>
                          <a:xfrm>
                            <a:off x="5946775" y="2233930"/>
                            <a:ext cx="59690" cy="139065"/>
                          </a:xfrm>
                          <a:custGeom>
                            <a:avLst/>
                            <a:gdLst/>
                            <a:ahLst/>
                            <a:cxnLst/>
                            <a:rect l="0" t="0" r="0" b="0"/>
                            <a:pathLst>
                              <a:path w="59690" h="139065">
                                <a:moveTo>
                                  <a:pt x="59690" y="19558"/>
                                </a:moveTo>
                                <a:lnTo>
                                  <a:pt x="59690" y="14986"/>
                                </a:lnTo>
                                <a:lnTo>
                                  <a:pt x="54864" y="14986"/>
                                </a:lnTo>
                                <a:lnTo>
                                  <a:pt x="54864" y="9525"/>
                                </a:lnTo>
                                <a:lnTo>
                                  <a:pt x="49911" y="4953"/>
                                </a:lnTo>
                                <a:lnTo>
                                  <a:pt x="49911" y="0"/>
                                </a:lnTo>
                                <a:lnTo>
                                  <a:pt x="35052" y="0"/>
                                </a:lnTo>
                                <a:lnTo>
                                  <a:pt x="35052" y="4953"/>
                                </a:lnTo>
                                <a:lnTo>
                                  <a:pt x="30099" y="4953"/>
                                </a:lnTo>
                                <a:lnTo>
                                  <a:pt x="30099" y="9525"/>
                                </a:lnTo>
                                <a:lnTo>
                                  <a:pt x="25019" y="9525"/>
                                </a:lnTo>
                                <a:lnTo>
                                  <a:pt x="20066" y="14986"/>
                                </a:lnTo>
                                <a:lnTo>
                                  <a:pt x="20066" y="19558"/>
                                </a:lnTo>
                                <a:lnTo>
                                  <a:pt x="15240" y="19558"/>
                                </a:lnTo>
                                <a:lnTo>
                                  <a:pt x="15240" y="29591"/>
                                </a:lnTo>
                                <a:lnTo>
                                  <a:pt x="9779" y="29591"/>
                                </a:lnTo>
                                <a:lnTo>
                                  <a:pt x="9779" y="49403"/>
                                </a:lnTo>
                                <a:lnTo>
                                  <a:pt x="5207" y="49403"/>
                                </a:lnTo>
                                <a:lnTo>
                                  <a:pt x="5207" y="54610"/>
                                </a:lnTo>
                                <a:lnTo>
                                  <a:pt x="0" y="59436"/>
                                </a:lnTo>
                                <a:lnTo>
                                  <a:pt x="0" y="74422"/>
                                </a:lnTo>
                                <a:lnTo>
                                  <a:pt x="25019" y="74422"/>
                                </a:lnTo>
                                <a:lnTo>
                                  <a:pt x="25019" y="69215"/>
                                </a:lnTo>
                                <a:lnTo>
                                  <a:pt x="30099" y="69215"/>
                                </a:lnTo>
                                <a:lnTo>
                                  <a:pt x="35052" y="64389"/>
                                </a:lnTo>
                                <a:lnTo>
                                  <a:pt x="35052" y="59436"/>
                                </a:lnTo>
                                <a:lnTo>
                                  <a:pt x="44831" y="59436"/>
                                </a:lnTo>
                                <a:lnTo>
                                  <a:pt x="44831" y="54610"/>
                                </a:lnTo>
                                <a:lnTo>
                                  <a:pt x="49911" y="54610"/>
                                </a:lnTo>
                                <a:lnTo>
                                  <a:pt x="49911" y="49403"/>
                                </a:lnTo>
                                <a:lnTo>
                                  <a:pt x="54864" y="49403"/>
                                </a:lnTo>
                                <a:lnTo>
                                  <a:pt x="54864" y="39624"/>
                                </a:lnTo>
                                <a:lnTo>
                                  <a:pt x="59690" y="39624"/>
                                </a:lnTo>
                                <a:lnTo>
                                  <a:pt x="59690" y="34798"/>
                                </a:lnTo>
                                <a:lnTo>
                                  <a:pt x="59690" y="69215"/>
                                </a:lnTo>
                                <a:lnTo>
                                  <a:pt x="54864" y="69215"/>
                                </a:lnTo>
                                <a:lnTo>
                                  <a:pt x="54864" y="89027"/>
                                </a:lnTo>
                                <a:lnTo>
                                  <a:pt x="49911" y="89027"/>
                                </a:lnTo>
                                <a:lnTo>
                                  <a:pt x="49911" y="109474"/>
                                </a:lnTo>
                                <a:lnTo>
                                  <a:pt x="44831" y="109474"/>
                                </a:lnTo>
                                <a:lnTo>
                                  <a:pt x="44831" y="119253"/>
                                </a:lnTo>
                                <a:lnTo>
                                  <a:pt x="39878" y="119253"/>
                                </a:lnTo>
                                <a:lnTo>
                                  <a:pt x="39878" y="129286"/>
                                </a:lnTo>
                                <a:lnTo>
                                  <a:pt x="35052" y="129286"/>
                                </a:lnTo>
                                <a:lnTo>
                                  <a:pt x="35052" y="134112"/>
                                </a:lnTo>
                                <a:lnTo>
                                  <a:pt x="30099" y="139065"/>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93" name="Shape 2793"/>
                        <wps:cNvSpPr/>
                        <wps:spPr>
                          <a:xfrm>
                            <a:off x="6066536" y="2248916"/>
                            <a:ext cx="108839" cy="94488"/>
                          </a:xfrm>
                          <a:custGeom>
                            <a:avLst/>
                            <a:gdLst/>
                            <a:ahLst/>
                            <a:cxnLst/>
                            <a:rect l="0" t="0" r="0" b="0"/>
                            <a:pathLst>
                              <a:path w="108839" h="94488">
                                <a:moveTo>
                                  <a:pt x="0" y="14605"/>
                                </a:moveTo>
                                <a:lnTo>
                                  <a:pt x="0" y="9779"/>
                                </a:lnTo>
                                <a:lnTo>
                                  <a:pt x="9779" y="9779"/>
                                </a:lnTo>
                                <a:lnTo>
                                  <a:pt x="9779" y="4572"/>
                                </a:lnTo>
                                <a:lnTo>
                                  <a:pt x="19812" y="4572"/>
                                </a:lnTo>
                                <a:lnTo>
                                  <a:pt x="24638" y="0"/>
                                </a:lnTo>
                                <a:lnTo>
                                  <a:pt x="64262" y="0"/>
                                </a:lnTo>
                                <a:lnTo>
                                  <a:pt x="64262" y="24638"/>
                                </a:lnTo>
                                <a:lnTo>
                                  <a:pt x="59436" y="24638"/>
                                </a:lnTo>
                                <a:lnTo>
                                  <a:pt x="59436" y="29591"/>
                                </a:lnTo>
                                <a:lnTo>
                                  <a:pt x="54229" y="34417"/>
                                </a:lnTo>
                                <a:lnTo>
                                  <a:pt x="54229" y="39624"/>
                                </a:lnTo>
                                <a:lnTo>
                                  <a:pt x="49403" y="39624"/>
                                </a:lnTo>
                                <a:lnTo>
                                  <a:pt x="44831" y="44450"/>
                                </a:lnTo>
                                <a:lnTo>
                                  <a:pt x="39624" y="49403"/>
                                </a:lnTo>
                                <a:lnTo>
                                  <a:pt x="34417" y="54229"/>
                                </a:lnTo>
                                <a:lnTo>
                                  <a:pt x="29591" y="54229"/>
                                </a:lnTo>
                                <a:lnTo>
                                  <a:pt x="29591" y="59436"/>
                                </a:lnTo>
                                <a:lnTo>
                                  <a:pt x="24638" y="59436"/>
                                </a:lnTo>
                                <a:lnTo>
                                  <a:pt x="24638" y="64262"/>
                                </a:lnTo>
                                <a:lnTo>
                                  <a:pt x="19812" y="64262"/>
                                </a:lnTo>
                                <a:lnTo>
                                  <a:pt x="19812" y="89027"/>
                                </a:lnTo>
                                <a:lnTo>
                                  <a:pt x="24638" y="89027"/>
                                </a:lnTo>
                                <a:lnTo>
                                  <a:pt x="24638" y="94488"/>
                                </a:lnTo>
                                <a:lnTo>
                                  <a:pt x="108839" y="94488"/>
                                </a:lnTo>
                                <a:lnTo>
                                  <a:pt x="104267" y="94488"/>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94" name="Shape 2794"/>
                        <wps:cNvSpPr/>
                        <wps:spPr>
                          <a:xfrm>
                            <a:off x="6210427" y="2308352"/>
                            <a:ext cx="104521" cy="44831"/>
                          </a:xfrm>
                          <a:custGeom>
                            <a:avLst/>
                            <a:gdLst/>
                            <a:ahLst/>
                            <a:cxnLst/>
                            <a:rect l="0" t="0" r="0" b="0"/>
                            <a:pathLst>
                              <a:path w="104521" h="44831">
                                <a:moveTo>
                                  <a:pt x="0" y="0"/>
                                </a:moveTo>
                                <a:lnTo>
                                  <a:pt x="10033" y="0"/>
                                </a:lnTo>
                                <a:lnTo>
                                  <a:pt x="10033" y="35052"/>
                                </a:lnTo>
                                <a:lnTo>
                                  <a:pt x="4826" y="35052"/>
                                </a:lnTo>
                                <a:lnTo>
                                  <a:pt x="4826" y="44831"/>
                                </a:lnTo>
                                <a:lnTo>
                                  <a:pt x="14859" y="44831"/>
                                </a:lnTo>
                                <a:lnTo>
                                  <a:pt x="14859" y="39624"/>
                                </a:lnTo>
                                <a:lnTo>
                                  <a:pt x="20065" y="39624"/>
                                </a:lnTo>
                                <a:lnTo>
                                  <a:pt x="20065" y="29591"/>
                                </a:lnTo>
                                <a:lnTo>
                                  <a:pt x="25273" y="29591"/>
                                </a:lnTo>
                                <a:lnTo>
                                  <a:pt x="25273" y="19812"/>
                                </a:lnTo>
                                <a:lnTo>
                                  <a:pt x="35051" y="19812"/>
                                </a:lnTo>
                                <a:lnTo>
                                  <a:pt x="35051" y="14605"/>
                                </a:lnTo>
                                <a:lnTo>
                                  <a:pt x="39877" y="14605"/>
                                </a:lnTo>
                                <a:lnTo>
                                  <a:pt x="39877" y="9779"/>
                                </a:lnTo>
                                <a:lnTo>
                                  <a:pt x="45085" y="9779"/>
                                </a:lnTo>
                                <a:lnTo>
                                  <a:pt x="45085" y="4826"/>
                                </a:lnTo>
                                <a:lnTo>
                                  <a:pt x="69723" y="4826"/>
                                </a:lnTo>
                                <a:lnTo>
                                  <a:pt x="69723" y="25019"/>
                                </a:lnTo>
                                <a:lnTo>
                                  <a:pt x="94488" y="25019"/>
                                </a:lnTo>
                                <a:lnTo>
                                  <a:pt x="94488" y="19812"/>
                                </a:lnTo>
                                <a:lnTo>
                                  <a:pt x="99313" y="19812"/>
                                </a:lnTo>
                                <a:lnTo>
                                  <a:pt x="99313" y="14605"/>
                                </a:lnTo>
                                <a:lnTo>
                                  <a:pt x="104521" y="14605"/>
                                </a:lnTo>
                                <a:lnTo>
                                  <a:pt x="104521" y="9779"/>
                                </a:lnTo>
                                <a:lnTo>
                                  <a:pt x="104521" y="44831"/>
                                </a:lnTo>
                              </a:path>
                            </a:pathLst>
                          </a:custGeom>
                          <a:ln w="14935" cap="rnd">
                            <a:round/>
                          </a:ln>
                        </wps:spPr>
                        <wps:style>
                          <a:lnRef idx="1">
                            <a:srgbClr val="FF8000"/>
                          </a:lnRef>
                          <a:fillRef idx="0">
                            <a:srgbClr val="000000">
                              <a:alpha val="0"/>
                            </a:srgbClr>
                          </a:fillRef>
                          <a:effectRef idx="0">
                            <a:scrgbClr r="0" g="0" b="0"/>
                          </a:effectRef>
                          <a:fontRef idx="none"/>
                        </wps:style>
                        <wps:bodyPr/>
                      </wps:wsp>
                      <wps:wsp>
                        <wps:cNvPr id="2795" name="Shape 2795"/>
                        <wps:cNvSpPr/>
                        <wps:spPr>
                          <a:xfrm>
                            <a:off x="6359779" y="2223898"/>
                            <a:ext cx="64643" cy="69469"/>
                          </a:xfrm>
                          <a:custGeom>
                            <a:avLst/>
                            <a:gdLst/>
                            <a:ahLst/>
                            <a:cxnLst/>
                            <a:rect l="0" t="0" r="0" b="0"/>
                            <a:pathLst>
                              <a:path w="64643" h="69469">
                                <a:moveTo>
                                  <a:pt x="0" y="10033"/>
                                </a:moveTo>
                                <a:lnTo>
                                  <a:pt x="0" y="0"/>
                                </a:lnTo>
                                <a:lnTo>
                                  <a:pt x="39625" y="0"/>
                                </a:lnTo>
                                <a:lnTo>
                                  <a:pt x="39625" y="14986"/>
                                </a:lnTo>
                                <a:lnTo>
                                  <a:pt x="34672" y="14986"/>
                                </a:lnTo>
                                <a:lnTo>
                                  <a:pt x="34672" y="25019"/>
                                </a:lnTo>
                                <a:lnTo>
                                  <a:pt x="29845" y="25019"/>
                                </a:lnTo>
                                <a:lnTo>
                                  <a:pt x="29845" y="39624"/>
                                </a:lnTo>
                                <a:lnTo>
                                  <a:pt x="25019" y="39624"/>
                                </a:lnTo>
                                <a:lnTo>
                                  <a:pt x="25019" y="54610"/>
                                </a:lnTo>
                                <a:lnTo>
                                  <a:pt x="34672" y="54610"/>
                                </a:lnTo>
                                <a:lnTo>
                                  <a:pt x="34672" y="59436"/>
                                </a:lnTo>
                                <a:lnTo>
                                  <a:pt x="44831" y="59436"/>
                                </a:lnTo>
                                <a:lnTo>
                                  <a:pt x="44831" y="64643"/>
                                </a:lnTo>
                                <a:lnTo>
                                  <a:pt x="64643" y="64643"/>
                                </a:lnTo>
                                <a:lnTo>
                                  <a:pt x="64643" y="69469"/>
                                </a:lnTo>
                              </a:path>
                            </a:pathLst>
                          </a:custGeom>
                          <a:ln w="14935" cap="rnd">
                            <a:round/>
                          </a:ln>
                        </wps:spPr>
                        <wps:style>
                          <a:lnRef idx="1">
                            <a:srgbClr val="FF8000"/>
                          </a:lnRef>
                          <a:fillRef idx="0">
                            <a:srgbClr val="000000">
                              <a:alpha val="0"/>
                            </a:srgbClr>
                          </a:fillRef>
                          <a:effectRef idx="0">
                            <a:scrgbClr r="0" g="0" b="0"/>
                          </a:effectRef>
                          <a:fontRef idx="none"/>
                        </wps:style>
                        <wps:bodyPr/>
                      </wps:wsp>
                    </wpg:wgp>
                  </a:graphicData>
                </a:graphic>
              </wp:inline>
            </w:drawing>
          </mc:Choice>
          <mc:Fallback>
            <w:pict>
              <v:group w14:anchorId="3416F0D6" id="Group 11961" o:spid="_x0000_s1026" style="width:505.85pt;height:230.65pt;mso-position-horizontal-relative:char;mso-position-vertical-relative:line" coordsize="64244,29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">
                <v:shape id="Picture 11918" o:spid="_x0000_s1027" type="#_x0000_t75" style="position:absolute;width:24384;height:29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">
                  <v:imagedata r:id="rId31" o:title=""/>
                </v:shape>
                <v:shape id="Shape 2681" o:spid="_x0000_s1028" style="position:absolute;left:27402;top:7937;width:357;height:1153;visibility:visible;mso-wrap-style:square;v-text-anchor:top" coordsize="35687,115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" path="m35687,r,8001l31623,11938r,11938l27686,27813r,3937l23749,35687r,20193l19812,59817r,7874l15875,67691r,11938l11811,79629r,3937l7874,87503r,8001l3937,99441r,7874l,107315r,8001e" filled="f" strokecolor="#ff8000" strokeweight=".41486mm">
                  <v:stroke endcap="round"/>
                  <v:path arrowok="t" textboxrect="0,0,35687,115316"/>
                </v:shape>
                <v:shape id="Shape 2682" o:spid="_x0000_s1029" style="position:absolute;left:27283;top:7937;width:598;height:239;visibility:visible;mso-wrap-style:square;v-text-anchor:top" coordsize="59817,2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" path="m59817,r,4064l51562,4064r,3937l43561,8001r-3937,3937l31750,11938r,3937l23749,15875r-3937,3937l15875,19812r-3937,4064l,23876r3937,l7620,19812r4318,-3937e" filled="f" strokecolor="#ff8000" strokeweight=".41486mm">
                  <v:stroke endcap="round"/>
                  <v:path arrowok="t" textboxrect="0,0,59817,23876"/>
                </v:shape>
                <v:shape id="Shape 2683" o:spid="_x0000_s1030" style="position:absolute;left:27759;top:7937;width:122;height:80;visibility:visible;mso-wrap-style:square;v-text-anchor:top" coordsize="12192,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" path="m3937,r8255,l7874,4064,,4064,,8001e" filled="f" strokecolor="#ff8000" strokeweight=".41486mm">
                  <v:stroke endcap="round"/>
                  <v:path arrowok="t" textboxrect="0,0,12192,8001"/>
                </v:shape>
                <v:shape id="Shape 2684" o:spid="_x0000_s1031" style="position:absolute;left:27640;top:7459;width:914;height:1116;visibility:visible;mso-wrap-style:square;v-text-anchor:top" coordsize="91440,111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" path="m,24003r,3937l,24003r11938,l11938,20066r7874,l19812,16129r12192,l35687,11812,39624,7875r12192,l55753,3938r11938,l67691,,83566,r,31624l87503,31624r,4317l91440,35941r,15875l87503,51816r,3937l83566,55753r,7874l79502,63627r,3937l71628,67564r,4064l63754,71628r,3937l59690,75565r,3937l39624,79502r,3937l32004,83439r,3937l11938,87376r,-19812l15875,63627r,-27686l19812,35941r,-8001l24130,24003r,-20065l24130,79502r-4318,l19812,91694r-3937,l15875,99314r-3937,l11938,107569r-4064,l7874,111506e" filled="f" strokecolor="#ff8000" strokeweight=".41486mm">
                  <v:stroke endcap="round"/>
                  <v:path arrowok="t" textboxrect="0,0,91440,111506"/>
                </v:shape>
                <v:shape id="Shape 2685" o:spid="_x0000_s1032" style="position:absolute;left:27960;top:8694;width:277;height:157;visibility:visible;mso-wrap-style:square;v-text-anchor:top" coordsize="27686,1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" path="m,15748l,11811r7620,l7620,7874r12192,l19812,3937r7874,l27686,e" filled="f" strokecolor="#ff8000" strokeweight=".41486mm">
                  <v:stroke endcap="round"/>
                  <v:path arrowok="t" textboxrect="0,0,27686,15748"/>
                </v:shape>
                <v:shape id="Shape 2686" o:spid="_x0000_s1033" style="position:absolute;left:27759;top:8653;width:478;height:955;visibility:visible;mso-wrap-style:square;v-text-anchor:top" coordsize="47752,95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" path="m20066,r,40005l15748,40005r,15875l12192,55880r35560,l47752,95504r-39878,l3937,91440,,91440,,87503r12192,l12192,83566e" filled="f" strokecolor="#ff8000" strokeweight=".41486mm">
                  <v:stroke endcap="round"/>
                  <v:path arrowok="t" textboxrect="0,0,47752,95504"/>
                </v:shape>
                <v:shape id="Shape 2687" o:spid="_x0000_s1034" style="position:absolute;left:29270;top:8255;width:479;height:121;visibility:visible;mso-wrap-style:square;v-text-anchor:top" coordsize="4787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" path="m,12192r11938,l11938,7874r15748,l27686,3937r4318,l35687,,47879,,43942,3937e" filled="f" strokecolor="#ff8000" strokeweight=".41486mm">
                  <v:stroke endcap="round"/>
                  <v:path arrowok="t" textboxrect="0,0,47879,12192"/>
                </v:shape>
                <v:shape id="Shape 2688" o:spid="_x0000_s1035" style="position:absolute;left:29270;top:8496;width:321;height:118;visibility:visible;mso-wrap-style:square;v-text-anchor:top" coordsize="32004,11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" path="m,11811l3937,7874r8001,l11938,3937r15748,l27686,r4318,e" filled="f" strokecolor="#ff8000" strokeweight=".41486mm">
                  <v:stroke endcap="round"/>
                  <v:path arrowok="t" textboxrect="0,0,32004,11811"/>
                </v:shape>
                <v:shape id="Shape 2689" o:spid="_x0000_s1036" style="position:absolute;left:32334;top:6861;width:200;height:760;visibility:visible;mso-wrap-style:square;v-text-anchor:top" coordsize="20066,75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" path="m20066,8255l20066,r,20193l15875,20193r,15748l12192,35941r,11938l7874,47879r,11938l3937,63754r,3937l,67691r,8255l,71628e" filled="f" strokecolor="#ff8000" strokeweight=".41486mm">
                  <v:stroke endcap="round"/>
                  <v:path arrowok="t" textboxrect="0,0,20066,75946"/>
                </v:shape>
                <v:shape id="Shape 2690" o:spid="_x0000_s1037" style="position:absolute;left:32456;top:6545;width:713;height:438;visibility:visible;mso-wrap-style:square;v-text-anchor:top" coordsize="71374,43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" path="m,31623r,l,27686r3683,l3683,24002r4191,l7874,20065r3683,l11557,16128r3937,l19812,11811r3683,l27686,7874,31369,3937r8255,l39624,,71374,r,16128l67310,16128r,3937l63373,20065r,3937l59436,24002r-3937,3684l51562,27686r-4064,3937l43561,31623r-3937,4317l35306,39877r-7620,l27686,43814r-7874,l23495,39877r,-3937e" filled="f" strokecolor="#ff8000" strokeweight=".41486mm">
                  <v:stroke endcap="round"/>
                  <v:path arrowok="t" textboxrect="0,0,71374,43814"/>
                </v:shape>
                <v:shape id="Shape 2691" o:spid="_x0000_s1038" style="position:absolute;left:33446;top:7340;width:43;height:558;visibility:visible;mso-wrap-style:square;v-text-anchor:top" coordsize="4318,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" path="m,3937l,,4318,r,55752e" filled="f" strokecolor="#ff8000" strokeweight=".41486mm">
                  <v:stroke endcap="round"/>
                  <v:path arrowok="t" textboxrect="0,0,4318,55752"/>
                </v:shape>
                <v:shape id="Shape 2692" o:spid="_x0000_s1039" style="position:absolute;left:33209;top:7499;width:677;height:201;visibility:visible;mso-wrap-style:square;v-text-anchor:top" coordsize="67691,20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" path="m,20065r11811,l15875,16128r7874,l28067,12192r7874,l35941,7874r7620,l47879,3937r15748,l63627,r4064,e" filled="f" strokecolor="#ff8000" strokeweight=".41486mm">
                  <v:stroke endcap="round"/>
                  <v:path arrowok="t" textboxrect="0,0,67691,20065"/>
                </v:shape>
                <v:shape id="Shape 2693" o:spid="_x0000_s1040" style="position:absolute;left:34084;top:7103;width:237;height:39;visibility:visible;mso-wrap-style:square;v-text-anchor:top" coordsize="23749,3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" path="m,3937r16129,l16129,r7620,e" filled="f" strokecolor="#ff8000" strokeweight=".41486mm">
                  <v:stroke endcap="round"/>
                  <v:path arrowok="t" textboxrect="0,0,23749,3937"/>
                </v:shape>
                <v:shape id="Shape 2694" o:spid="_x0000_s1041" style="position:absolute;left:33568;top:7063;width:634;height:1113;visibility:visible;mso-wrap-style:square;v-text-anchor:top" coordsize="63373,11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" path="m35687,r,15749l31750,15749r,15875l27686,31624r,15875l59436,47499r,8254l63373,55753r,51435l55499,107188r,4064l11938,111252r,-4064l,107188r,-3937l7620,103251e" filled="f" strokecolor="#ff8000" strokeweight=".41486mm">
                  <v:stroke endcap="round"/>
                  <v:path arrowok="t" textboxrect="0,0,63373,111252"/>
                </v:shape>
                <v:shape id="Shape 2695" o:spid="_x0000_s1042" style="position:absolute;left:31977;top:8535;width:5648;height:159;visibility:visible;mso-wrap-style:square;v-text-anchor:top" coordsize="564769,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" path="m,15875r79248,l83185,11811r47879,l139065,7874r187071,l329819,3937r16129,l349885,,564769,r-3937,3937e" filled="f" strokecolor="#ff8000" strokeweight=".41486mm">
                  <v:stroke endcap="round"/>
                  <v:path arrowok="t" textboxrect="0,0,564769,15875"/>
                </v:shape>
                <v:shape id="Shape 2696" o:spid="_x0000_s1043" style="position:absolute;left:32255;top:9489;width:554;height:1591;visibility:visible;mso-wrap-style:square;v-text-anchor:top" coordsize="55372,159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" path="m55372,l47752,,43561,3937r,3937l39878,7874r,4064l35560,11938r,7874l31623,23749r,3937l27940,31750r,3937l23749,39624r-3683,7874l20066,51816r-4318,l15748,59690r-3937,4063l7874,67691r,11811l3937,79502r,19812l,99314r,55880l3937,155194r,3937l11811,159131e" filled="f" strokecolor="#ff8000" strokeweight=".41486mm">
                  <v:stroke endcap="round"/>
                  <v:path arrowok="t" textboxrect="0,0,55372,159131"/>
                </v:shape>
                <v:shape id="Shape 2697" o:spid="_x0000_s1044" style="position:absolute;left:33089;top:9885;width:0;height:836;visibility:visible;mso-wrap-style:square;v-text-anchor:top" coordsize="0,83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" path="m,l,83566e" filled="f" strokecolor="#ff8000" strokeweight=".41486mm">
                  <v:stroke endcap="round"/>
                  <v:path arrowok="t" textboxrect="0,0,0,83566"/>
                </v:shape>
                <v:shape id="Shape 2698" o:spid="_x0000_s1045" style="position:absolute;left:33446;top:10242;width:242;height:0;visibility:visible;mso-wrap-style:square;v-text-anchor:top" coordsize="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" path="m,l24130,e" filled="f" strokecolor="#ff8000" strokeweight=".41486mm">
                  <v:stroke endcap="round"/>
                  <v:path arrowok="t" textboxrect="0,0,24130,0"/>
                </v:shape>
                <v:shape id="Shape 2699" o:spid="_x0000_s1046" style="position:absolute;left:33688;top:9964;width:39;height:559;visibility:visible;mso-wrap-style:square;v-text-anchor:top" coordsize="3937,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" path="m3937,r,36068l,36068,,55880e" filled="f" strokecolor="#ff8000" strokeweight=".41486mm">
                  <v:stroke endcap="round"/>
                  <v:path arrowok="t" textboxrect="0,0,3937,55880"/>
                </v:shape>
                <v:shape id="Shape 2700" o:spid="_x0000_s1047" style="position:absolute;left:34561;top:10760;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" path="m,l,e" filled="f" strokecolor="#ff8000" strokeweight=".41486mm">
                  <v:stroke endcap="round"/>
                  <v:path arrowok="t" textboxrect="0,0,0,0"/>
                </v:shape>
                <v:shape id="Shape 2701" o:spid="_x0000_s1048" style="position:absolute;left:34839;top:9885;width:637;height:756;visibility:visible;mso-wrap-style:square;v-text-anchor:top" coordsize="63627,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" path="m,20066r12192,l12192,15875r3683,l15875,12192r7874,l23749,7874r8255,l32004,,43561,r,75565l63627,75565e" filled="f" strokecolor="#ff8000" strokeweight=".41486mm">
                  <v:stroke endcap="round"/>
                  <v:path arrowok="t" textboxrect="0,0,63627,75565"/>
                </v:shape>
                <v:shape id="Shape 2702" o:spid="_x0000_s1049" style="position:absolute;left:35876;top:9846;width:1112;height:914;visibility:visible;mso-wrap-style:square;v-text-anchor:top" coordsize="111252,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" path="m11557,11811r,40005l7874,51816r,15875l3937,67691r,7874l,75565,,91440r3937,l3937,83439,7874,79502r,-7874l11557,67691r,-28067l15875,39624r,-7620l19812,32004r,-8001l23749,24003r,-7874l27686,16129r,-4318l35687,11811r,-3556l39624,8255r,-4318l43561,,55499,r,55753l59436,55753r,3937l83439,59690r,-3937l87503,55753r,-7874l91440,47879r,-8255l95377,39624r,-7620l99314,28067r,-4064l103251,24003r,-15748l107315,8255r,-4318l111252,3937r,83566l107315,87503r,3937e" filled="f" strokecolor="#ff8000" strokeweight=".41486mm">
                  <v:stroke endcap="round"/>
                  <v:path arrowok="t" textboxrect="0,0,111252,91440"/>
                </v:shape>
                <v:shape id="Shape 2703" o:spid="_x0000_s1050" style="position:absolute;left:37543;top:9489;width:597;height:439;visibility:visible;mso-wrap-style:square;v-text-anchor:top" coordsize="59690,43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" path="m,15875l,7874r4191,l4191,3937r11938,l16129,,35941,r,15875l32004,19812r-4064,3937l24003,23749r,8001l20066,31750r,7874l16129,39624r,4318l27940,43942r,-4318l43815,39624r,-3937l59690,35687e" filled="f" strokecolor="#ff8000" strokeweight=".41486mm">
                  <v:stroke endcap="round"/>
                  <v:path arrowok="t" textboxrect="0,0,59690,43942"/>
                </v:shape>
                <v:shape id="Shape 2704" o:spid="_x0000_s1051" style="position:absolute;left:38301;top:9288;width:477;height:1353;visibility:visible;mso-wrap-style:square;v-text-anchor:top" coordsize="47625,13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" path="m,l8001,r3556,4191l19812,4191r,3683l23749,7874r,4318l31750,12192r,7874l35687,20066r,3937l39624,24003r,8001l43561,35941r,3937l47625,39878r,43942l43561,83820r,11557l39624,95377r,8255l35687,103632r,3937l31750,107569r,3937l27813,111506r,3937l23749,115443r-3937,3937l15875,123444r-4318,l11557,127381r-3556,l8001,131318r-4064,l3937,135255r,-7874e" filled="f" strokecolor="#ff8000" strokeweight=".41486mm">
                  <v:stroke endcap="round"/>
                  <v:path arrowok="t" textboxrect="0,0,47625,135255"/>
                </v:shape>
                <v:shape id="Shape 2705" o:spid="_x0000_s1052" style="position:absolute;left:37625;top:8413;width:2505;height:320;visibility:visible;mso-wrap-style:square;v-text-anchor:top" coordsize="250571,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" path="m,3937l,,147320,r7620,3937l163068,3937r4064,4318l202692,8255r4318,3937l218567,12192r3937,3937l242697,16129r,3937l250571,20066r,3937l246634,24003r,8001l242697,32004e" filled="f" strokecolor="#ff8000" strokeweight=".41486mm">
                  <v:stroke endcap="round"/>
                  <v:path arrowok="t" textboxrect="0,0,250571,32004"/>
                </v:shape>
                <v:shape id="Shape 2706" o:spid="_x0000_s1053" style="position:absolute;left:39773;top:8653;width:2147;height:159;visibility:visible;mso-wrap-style:square;v-text-anchor:top" coordsize="21463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" path="m,4064r31750,l35687,,151257,r7620,4064l163068,4064r8001,3937l175006,8001r7874,3937l198755,11938r,3937l214630,15875e" filled="f" strokecolor="#ff8000" strokeweight=".41486mm">
                  <v:stroke endcap="round"/>
                  <v:path arrowok="t" textboxrect="0,0,214630,15875"/>
                </v:shape>
                <v:shape id="Shape 2707" o:spid="_x0000_s1054" style="position:absolute;left:39612;top:9132;width:677;height:594;visibility:visible;mso-wrap-style:square;v-text-anchor:top" coordsize="67691,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" path="m3937,11938r,-8255l12192,3683,12192,,32004,r,15621l28067,19812r,11938l23749,31750r,3937l19812,35687r,7874l16129,47625r,3937l12192,51562r,3937l3937,55499r,3937l,59436,,51562r3937,l3937,47625,8255,43561r3937,-3937l16129,39624r,-3937l19812,35687r,-3937l23749,31750r,-3937l32004,27813r,-4318l43942,23495r,-3683l55753,19812r,-4191l59817,15621r,-3683l67691,11938e" filled="f" strokecolor="#ff8000" strokeweight=".41486mm">
                  <v:stroke endcap="round"/>
                  <v:path arrowok="t" textboxrect="0,0,67691,59436"/>
                </v:shape>
                <v:shape id="Shape 2708" o:spid="_x0000_s1055" style="position:absolute;left:38976;top:9928;width:1392;height:198;visibility:visible;mso-wrap-style:square;v-text-anchor:top" coordsize="139192,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" path="m,19812r12192,l12192,15749r15748,l27940,11557r19812,l47752,7875r79629,l127381,3556r11811,l139192,r-3937,e" filled="f" strokecolor="#ff8000" strokeweight=".41486mm">
                  <v:stroke endcap="round"/>
                  <v:path arrowok="t" textboxrect="0,0,139192,19812"/>
                </v:shape>
                <v:shape id="Shape 2709" o:spid="_x0000_s1056" style="position:absolute;left:39137;top:10205;width:673;height:595;visibility:visible;mso-wrap-style:square;v-text-anchor:top" coordsize="67310,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" path="m11811,19812r,-3937l15875,15875r,-3937l19812,11938r,-4064l31623,7874r,-4191l39624,3683,43561,r3937,l47498,3683,43561,7874r,4064l39624,11938r,3937l35941,15875r,3937l31623,19812r,3937l27686,23749r,3937l23749,27686r,4064l19812,31750r,3937l15875,39624r-4064,3937l11811,51562r-3937,l7874,59436,,59436,,55499r3683,l3683,47498r4191,l7874,43561r8001,l15875,39624r3937,l23749,35687r,-3937l31623,31750r4318,-4064l67310,27686r-7620,e" filled="f" strokecolor="#ff8000" strokeweight=".41486mm">
                  <v:stroke endcap="round"/>
                  <v:path arrowok="t" textboxrect="0,0,67310,59436"/>
                </v:shape>
                <v:shape id="Shape 2710" o:spid="_x0000_s1057" style="position:absolute;left:40328;top:10443;width:281;height:119;visibility:visible;mso-wrap-style:square;v-text-anchor:top" coordsize="28067,1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" path="m,11938l,8001r8001,l8001,3937r11811,l23749,r4318,e" filled="f" strokecolor="#ff8000" strokeweight=".41486mm">
                  <v:stroke endcap="round"/>
                  <v:path arrowok="t" textboxrect="0,0,28067,11938"/>
                </v:shape>
                <v:shape id="Shape 2711" o:spid="_x0000_s1058" style="position:absolute;left:40768;top:10126;width:594;height:634;visibility:visible;mso-wrap-style:square;v-text-anchor:top" coordsize="59436,63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" path="m,3938l,,11811,r,7875l15875,7875r3937,3682l23749,15749r7874,l31623,19813r4318,3937l39624,23750r3937,3937l47498,27687r,3937l55753,31624r,8001l59436,39625r,7874l55753,47499r,3937l51816,51436r,3937l47498,55373r,4064l43561,59437r,3937e" filled="f" strokecolor="#ff8000" strokeweight=".41486mm">
                  <v:stroke endcap="round"/>
                  <v:path arrowok="t" textboxrect="0,0,59436,63374"/>
                </v:shape>
                <v:shape id="Shape 2712" o:spid="_x0000_s1059" style="position:absolute;left:40328;top:10007;width:1315;height:37;visibility:visible;mso-wrap-style:square;v-text-anchor:top" coordsize="131445,3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" path="m,3683r71628,l71628,r59817,e" filled="f" strokecolor="#ff8000" strokeweight=".41486mm">
                  <v:stroke endcap="round"/>
                  <v:path arrowok="t" textboxrect="0,0,131445,3683"/>
                </v:shape>
                <v:shape id="Shape 2713" o:spid="_x0000_s1060" style="position:absolute;left:42917;top:7858;width:316;height:79;visibility:visible;mso-wrap-style:square;v-text-anchor:top" coordsize="31623,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" path="m3937,7874l,7874,,3937r3937,l3937,,31623,e" filled="f" strokecolor="#ff8000" strokeweight=".41486mm">
                  <v:stroke endcap="round"/>
                  <v:path arrowok="t" textboxrect="0,0,31623,7874"/>
                </v:shape>
                <v:shape id="Shape 2714" o:spid="_x0000_s1061" style="position:absolute;left:42956;top:8333;width:277;height:43;visibility:visible;mso-wrap-style:square;v-text-anchor:top" coordsize="27686,4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" path="m3683,l,4318r27686,e" filled="f" strokecolor="#ff8000" strokeweight=".41486mm">
                  <v:stroke endcap="round"/>
                  <v:path arrowok="t" textboxrect="0,0,27686,4318"/>
                </v:shape>
                <v:shape id="Shape 2715" o:spid="_x0000_s1062" style="position:absolute;left:44188;top:7621;width:716;height:1432;visibility:visible;mso-wrap-style:square;v-text-anchor:top" coordsize="71628,1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" path="m19812,l47752,r,47498l43561,47498r,3937l51816,51435r,4064l63627,55499r,7874l67564,63373r,3937l71628,67310r,47879l67564,119126r-3937,3937l63627,127127r-7874,l55753,131064r-8001,l47752,135001r-11811,l32004,138938r-4064,l23749,143256,,143256,,131064r3937,-3937l8128,123063r3683,-3937l15748,119126r,-3937l19812,115189r,-3937l23749,111252r,-3937e" filled="f" strokecolor="#ff8000" strokeweight=".41486mm">
                  <v:stroke endcap="round"/>
                  <v:path arrowok="t" textboxrect="0,0,71628,143256"/>
                </v:shape>
                <v:shape id="Shape 2716" o:spid="_x0000_s1063" style="position:absolute;left:45342;top:7776;width:436;height:1036;visibility:visible;mso-wrap-style:square;v-text-anchor:top" coordsize="43561,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" path="m11938,l8001,r,8255l3937,8255r,11938l,24130,,75946r3937,3937l3937,87757r4064,4064l8001,95758r3937,l11938,99695r3937,l15875,103632r11938,l27813,99695r3937,l31750,95758r3937,l35687,87757r3937,-3937l39624,67690r3937,l43561,32003r-3937,l39624,28067r-3937,l35687,24130r-11938,l23749,20193r-3937,l19812,16128r-7874,l11938,12192e" filled="f" strokecolor="#ff8000" strokeweight=".41486mm">
                  <v:stroke endcap="round"/>
                  <v:path arrowok="t" textboxrect="0,0,43561,103632"/>
                </v:shape>
                <v:shape id="Shape 2717" o:spid="_x0000_s1064" style="position:absolute;left:46215;top:7621;width:560;height:1152;visibility:visible;mso-wrap-style:square;v-text-anchor:top" coordsize="56007,11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" path="m32004,11811l32004,,12192,r,3937l8128,3937r,3937l4191,11811r,3683l,15494,,39624r4191,l4191,43561r31750,l35941,39624r3937,l39878,31623r3937,l43815,11811r,39624l47752,55499r,15748l52070,75565r,19812l56007,99314r,15875e" filled="f" strokecolor="#ff8000" strokeweight=".41486mm">
                  <v:stroke endcap="round"/>
                  <v:path arrowok="t" textboxrect="0,0,56007,115189"/>
                </v:shape>
                <v:shape id="Shape 2718" o:spid="_x0000_s1065" style="position:absolute;left:48125;top:7660;width:518;height:40;visibility:visible;mso-wrap-style:square;v-text-anchor:top" coordsize="51816,3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" path="m,l51816,r,3937e" filled="f" strokecolor="#ff8000" strokeweight=".41486mm">
                  <v:stroke endcap="round"/>
                  <v:path arrowok="t" textboxrect="0,0,51816,3937"/>
                </v:shape>
                <v:shape id="Shape 2719" o:spid="_x0000_s1066" style="position:absolute;left:48086;top:7621;width:439;height:1310;visibility:visible;mso-wrap-style:square;v-text-anchor:top" coordsize="43942,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" path="m24130,r,l8255,r,11811l3937,11811r,47625l11938,59436r3937,3937l24130,63373r,3937l28067,67310r,8255l31750,75565r,3683l35941,79248r,8255l39624,87503r,11811l43942,99314r,11938l35941,111252r,3937l31750,115189r,3937l28067,123063r-3937,l19812,127127r-3937,l11938,131064,,131064,,103251e" filled="f" strokecolor="#ff8000" strokeweight=".41486mm">
                  <v:stroke endcap="round"/>
                  <v:path arrowok="t" textboxrect="0,0,43942,131064"/>
                </v:shape>
                <v:shape id="Shape 2720" o:spid="_x0000_s1067" style="position:absolute;left:47171;top:7621;width:518;height:1230;visibility:visible;mso-wrap-style:square;v-text-anchor:top" coordsize="51816,123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" path="m,15494l,3937r8001,l8001,,19812,r,3937l23749,7874r,3937l27813,11811r,3683l35687,15494r,4318l39624,19812r,23749l35687,43561r,3937l31750,47498r,3937l27813,55499r,3937l23749,63373r,3937l19812,67310r,3937l15875,75565r,35687l11938,111252r,11811l51816,123063e" filled="f" strokecolor="#ff8000" strokeweight=".41486mm">
                  <v:stroke endcap="round"/>
                  <v:path arrowok="t" textboxrect="0,0,51816,123063"/>
                </v:shape>
                <v:shape id="Shape 2721" o:spid="_x0000_s1068" style="position:absolute;left:49159;top:7660;width:518;height:1113;visibility:visible;mso-wrap-style:square;v-text-anchor:top" coordsize="51816,11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" path="m3937,39624r,-15875l8255,19812r,-3937l12192,11557r3937,l16129,7874r3683,l19812,3937r8255,l32004,,51816,r,31750l47879,31750r,7874l43942,43561r,3937l39878,51562r,3937l35941,59436r-3937,l32004,63373r-3937,l28067,71628r-3937,l24130,75311r-4318,3937l16129,79248r,4318l12192,87503r,3937l,91440r,19812l19812,111252r,-3937l24130,107315r,-8001l28067,95377r,-7874l32004,87503r,-47879l28067,39624r,-7874l19812,31750r,-4064l16129,27686r,-3937l12192,23749r,-3937e" filled="f" strokecolor="#ff8000" strokeweight=".41486mm">
                  <v:stroke endcap="round"/>
                  <v:path arrowok="t" textboxrect="0,0,51816,111252"/>
                </v:shape>
                <v:shape id="Shape 2722" o:spid="_x0000_s1069" style="position:absolute;left:50792;top:7700;width:674;height:1033;visibility:visible;mso-wrap-style:square;v-text-anchor:top" coordsize="67437,103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" path="m,l11684,r4191,3937l59436,3937r,3683l63500,7620r,16129l67437,27813r,23749l63500,55499r,7874l59436,63373r,8001l55499,75311r,4318l51816,79629r,11811l47625,91440r,11938l43688,103378r3937,-3937e" filled="f" strokecolor="#ff8000" strokeweight=".41486mm">
                  <v:stroke endcap="round"/>
                  <v:path arrowok="t" textboxrect="0,0,67437,103378"/>
                </v:shape>
                <v:shape id="Shape 2723" o:spid="_x0000_s1070" style="position:absolute;left:51747;top:7858;width:594;height:1073;visibility:visible;mso-wrap-style:square;v-text-anchor:top" coordsize="59436,10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" path="m,l27686,r,3937l35560,3937r,39624l31623,47498r,4318l27686,55499r19812,l47498,59436r4318,l51816,63754r3556,3937l55372,71628r4064,l59436,91440r-4064,l55372,95377r-3556,l51816,99314r-12192,l39624,103378r-11938,l27686,107315r-7874,l19812,95377e" filled="f" strokecolor="#ff8000" strokeweight=".41486mm">
                  <v:stroke endcap="round"/>
                  <v:path arrowok="t" textboxrect="0,0,59436,107315"/>
                </v:shape>
                <v:shape id="Shape 2724" o:spid="_x0000_s1071" style="position:absolute;left:52859;top:7937;width:519;height:1153;visibility:visible;mso-wrap-style:square;v-text-anchor:top" coordsize="51816,115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" path="m31623,47625r-3683,l27940,43942r-3937,l24003,39624,19812,35687r-8001,l11811,31750r-3683,l8128,27813,,27813,,11938r3937,l3937,8001r4191,l8128,4064r11684,l19812,,43815,r,4064l47752,4064r4064,3937l51816,35687r-4064,3937l43815,43942r,3683l39624,47625r,3937l31623,51562r,4318l27940,55880r,7874l24003,63754r,3937l19812,67691r,15875l15748,83566r,7874l11811,91440r,20194l19812,111634r,3682l39624,115316r,-3682l43815,111634r,-4319l47752,107315r,-3937l51816,103378r,-15875l39624,87503r,-3937l35941,83566r,-7874l31623,71628r,-15748e" filled="f" strokecolor="#ff8000" strokeweight=".41486mm">
                  <v:stroke endcap="round"/>
                  <v:path arrowok="t" textboxrect="0,0,51816,115316"/>
                </v:shape>
                <v:shape id="Shape 2725" o:spid="_x0000_s1072" style="position:absolute;left:53896;top:8773;width:277;height:875;visibility:visible;mso-wrap-style:square;v-text-anchor:top" coordsize="27686,87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" path="m27686,l23368,r,15875l19812,15875r,15875l15748,31750r,7874l11811,43942r,3937l7874,51562r,12192l3556,63754r,15748l,83566r,3937l,67691e" filled="f" strokecolor="#ff8000" strokeweight=".41486mm">
                  <v:stroke endcap="round"/>
                  <v:path arrowok="t" textboxrect="0,0,27686,87503"/>
                </v:shape>
                <v:shape id="Shape 2726" o:spid="_x0000_s1073" style="position:absolute;left:53931;top:8694;width:479;height:557;visibility:visible;mso-wrap-style:square;v-text-anchor:top" coordsize="47879,5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" path="m,31623l,23749,4318,19812r,-4064l8255,15748r3937,-3937l16256,11811r,-3937l24130,7874r,-3937l28067,3937,28067,,47879,r,23749l43942,27686r,3937l40005,31623r,4318l36068,39624r,4191l32004,43815r,3683l28067,47498r,4318l24130,55753r-19812,l,51816,,47498e" filled="f" strokecolor="#ff8000" strokeweight=".41486mm">
                  <v:stroke endcap="round"/>
                  <v:path arrowok="t" textboxrect="0,0,47879,55753"/>
                </v:shape>
                <v:shape id="Shape 2727" o:spid="_x0000_s1074" style="position:absolute;left:54806;top:8653;width:799;height:479;visibility:visible;mso-wrap-style:square;v-text-anchor:top" coordsize="79883,47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" path="m51816,l24130,r,4064l20193,4064,16129,8001r-3937,l12192,11938r-3937,l8255,15875r-3937,l,19812,,35687r40005,l40005,27813r7874,l47879,23876r3937,l51816,19812r4318,l56134,15875r,27813l60071,43688r3937,4191l79883,47879e" filled="f" strokecolor="#ff8000" strokeweight=".41486mm">
                  <v:stroke endcap="round"/>
                  <v:path arrowok="t" textboxrect="0,0,79883,47879"/>
                </v:shape>
                <v:shape id="Shape 2728" o:spid="_x0000_s1075" style="position:absolute;left:28994;top:16210;width:597;height:479;visibility:visible;mso-wrap-style:square;v-text-anchor:top" coordsize="59690,47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" path="m,35687r,8255l7874,43942r,3937l35560,47879r,-3937l39624,43942r,-4064l47752,39878r,-8128l51816,31750r,-4064l55372,23749r,-11811l59690,11938,59690,e" filled="f" strokecolor="#ff8000" strokeweight=".41486mm">
                  <v:stroke endcap="round"/>
                  <v:path arrowok="t" textboxrect="0,0,59690,47879"/>
                </v:shape>
                <v:shape id="Shape 2729" o:spid="_x0000_s1076" style="position:absolute;left:29591;top:16210;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" path="m,l,91440e" filled="f" strokecolor="#ff8000" strokeweight=".41486mm">
                  <v:stroke endcap="round"/>
                  <v:path arrowok="t" textboxrect="0,0,0,91440"/>
                </v:shape>
                <v:shape id="Shape 2730" o:spid="_x0000_s1077" style="position:absolute;left:28835;top:16048;width:1310;height:1673;visibility:visible;mso-wrap-style:square;v-text-anchor:top" coordsize="131064,167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" path="m,60072r7874,l11557,64008r8255,l19812,67691r11811,l31623,71882r15875,l51435,75819r4064,l55499,79884r3937,l59436,83820r4191,l63627,87503r19812,l83439,83820r8001,l91440,79884r7620,l103251,75819r4064,l107315,71882r7874,l115189,67691r7874,l123063,64008r4064,l127127,56007r3937,l131064,20066r-3937,l127127,16129r-4064,l119126,12192r,-3937l115189,8255r,-4064l107315,4191r,-4191l79248,r,4191l75565,4191r,4064l71247,8255r,3937l67691,12192r,11811l63627,24003r,51816l67691,75819r,8001l71247,87503r,51816l67691,139319r,3937l63627,143256r,4192l59436,151512r,7874l51435,159386r,3682l47498,163068r,4192l31623,167260e" filled="f" strokecolor="#ff8000" strokeweight=".41486mm">
                  <v:stroke endcap="round"/>
                  <v:path arrowok="t" textboxrect="0,0,131064,167260"/>
                </v:shape>
                <v:shape id="Shape 2731" o:spid="_x0000_s1078" style="position:absolute;left:30026;top:17762;width:278;height:39;visibility:visible;mso-wrap-style:square;v-text-anchor:top" coordsize="27813,3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" path="m,3937r23749,l23749,r4064,e" filled="f" strokecolor="#ff8000" strokeweight=".41486mm">
                  <v:stroke endcap="round"/>
                  <v:path arrowok="t" textboxrect="0,0,27813,3937"/>
                </v:shape>
                <v:shape id="Shape 2732" o:spid="_x0000_s1079" style="position:absolute;left:29825;top:17801;width:439;height:914;visibility:visible;mso-wrap-style:square;v-text-anchor:top" coordsize="43815,91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" path="m24003,l20066,r,3937l16129,3937r,11938l12192,15875r,7874l8255,23749r,11938l32004,35687r,4190l36195,43814r,7621l39878,55499r,4190l43815,59689r,15875l36195,75564r,3937l32004,79501r,3937l24003,83438r-3937,4064l12192,87502,8255,91439,,91439,,75564e" filled="f" strokecolor="#ff8000" strokeweight=".41486mm">
                  <v:stroke endcap="round"/>
                  <v:path arrowok="t" textboxrect="0,0,43815,91439"/>
                </v:shape>
                <v:shape id="Shape 2733" o:spid="_x0000_s1080" style="position:absolute;left:31459;top:17203;width:237;height:0;visibility:visible;mso-wrap-style:square;v-text-anchor:top" coordsize="23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" path="m,l23749,e" filled="f" strokecolor="#ff8000" strokeweight=".41486mm">
                  <v:stroke endcap="round"/>
                  <v:path arrowok="t" textboxrect="0,0,23749,0"/>
                </v:shape>
                <v:shape id="Shape 2734" o:spid="_x0000_s1081" style="position:absolute;left:31380;top:17523;width:277;height:0;visibility:visible;mso-wrap-style:square;v-text-anchor:top" coordsize="276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" path="m,l27686,e" filled="f" strokecolor="#ff8000" strokeweight=".41486mm">
                  <v:stroke endcap="round"/>
                  <v:path arrowok="t" textboxrect="0,0,27686,0"/>
                </v:shape>
                <v:shape id="Shape 2735" o:spid="_x0000_s1082" style="position:absolute;left:33608;top:16210;width:237;height:714;visibility:visible;mso-wrap-style:square;v-text-anchor:top" coordsize="23749,71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" path="m23749,r,l23749,11938r-3937,3937l15875,23749r,16129l11938,39878r,11684l8001,55753r,3937l3683,59690r,8001l,67691r,3683e" filled="f" strokecolor="#ff8000" strokeweight=".41486mm">
                  <v:stroke endcap="round"/>
                  <v:path arrowok="t" textboxrect="0,0,23749,71374"/>
                </v:shape>
                <v:shape id="Shape 2736" o:spid="_x0000_s1083" style="position:absolute;left:33766;top:16090;width:397;height:397;visibility:visible;mso-wrap-style:square;v-text-anchor:top" coordsize="3962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" path="m,19812l,11938r3937,l3937,8001r3937,l7874,4064r15875,l23749,,39624,r,23876l35687,23876r,7874l31750,31750r,3937l23749,35687r-3937,3937l11938,39624r,-3937e" filled="f" strokecolor="#ff8000" strokeweight=".41486mm">
                  <v:stroke endcap="round"/>
                  <v:path arrowok="t" textboxrect="0,0,39624,39624"/>
                </v:shape>
                <v:shape id="Shape 2737" o:spid="_x0000_s1084" style="position:absolute;left:34561;top:16447;width:318;height:80;visibility:visible;mso-wrap-style:square;v-text-anchor:top" coordsize="31750,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" path="m,8001r23876,l23876,3937r3937,l27813,r3937,e" filled="f" strokecolor="#ff8000" strokeweight=".41486mm">
                  <v:stroke endcap="round"/>
                  <v:path arrowok="t" textboxrect="0,0,31750,8001"/>
                </v:shape>
                <v:shape id="Shape 2738" o:spid="_x0000_s1085" style="position:absolute;left:34522;top:16567;width:357;height:597;visibility:visible;mso-wrap-style:square;v-text-anchor:top" coordsize="35687,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" path="m11938,r,l7620,r,8255l3937,8255r,15748l19812,24003r,-3937l35687,20066r,27813l31750,47879r,3937l27813,55753r-8001,l19812,59690,,59690,,39878e" filled="f" strokecolor="#ff8000" strokeweight=".41486mm">
                  <v:stroke endcap="round"/>
                  <v:path arrowok="t" textboxrect="0,0,35687,59690"/>
                </v:shape>
                <v:shape id="Shape 2739" o:spid="_x0000_s1086" style="position:absolute;left:33011;top:17642;width:3102;height:159;visibility:visible;mso-wrap-style:square;v-text-anchor:top" coordsize="310261,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" path="m,15875r15875,l19812,11938r39878,l63373,7874r20066,l87503,3683r91440,l186817,r91440,l278257,3683r16129,l294386,7874r15875,l298069,7874e" filled="f" strokecolor="#ff8000" strokeweight=".41486mm">
                  <v:stroke endcap="round"/>
                  <v:path arrowok="t" textboxrect="0,0,310261,15875"/>
                </v:shape>
                <v:shape id="Shape 2740" o:spid="_x0000_s1087" style="position:absolute;left:33446;top:18437;width:638;height:1074;visibility:visible;mso-wrap-style:square;v-text-anchor:top" coordsize="63754,10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" path="m35941,4064r-11811,l24130,31750r-4318,l19812,55500r-3683,l16129,71628r-3937,l12192,79629r-3937,l8255,91440r-3937,l4318,99441,,99441r,7874l,87503,4318,83312r,-11684l8255,67691r,-12191l12192,55500r,-19813l16129,35687r,-7874l19812,27813r,-3937l24130,19812r3937,l28067,15875r3937,l32004,11938r3937,l35941,8001r3937,l43942,4064r3937,l47879,,59690,r,19812l55753,23876r,11811l51816,35687r,3938l47879,43688r,8128l24130,51816r3937,l28067,55500r7874,l35941,59437r3937,4063l43942,67691r,3937l51816,71628r,8001l55753,79629r,11811l63754,91440r,4064e" filled="f" strokecolor="#ff8000" strokeweight=".41486mm">
                  <v:stroke endcap="round"/>
                  <v:path arrowok="t" textboxrect="0,0,63754,107315"/>
                </v:shape>
                <v:shape id="Shape 2741" o:spid="_x0000_s1088" style="position:absolute;left:34681;top:18437;width:39;height:915;visibility:visible;mso-wrap-style:square;v-text-anchor:top" coordsize="3937,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" path="m3937,r,43688l,47625,,91440e" filled="f" strokecolor="#ff8000" strokeweight=".41486mm">
                  <v:stroke endcap="round"/>
                  <v:path arrowok="t" textboxrect="0,0,3937,91440"/>
                </v:shape>
                <v:shape id="Shape 2742" o:spid="_x0000_s1089" style="position:absolute;left:34483;top:18315;width:792;height:83;visibility:visible;mso-wrap-style:square;v-text-anchor:top" coordsize="79248,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" path="m,8255r47879,l47879,4064r11557,l63754,,79248,r,4064e" filled="f" strokecolor="#ff8000" strokeweight=".41486mm">
                  <v:stroke endcap="round"/>
                  <v:path arrowok="t" textboxrect="0,0,79248,8255"/>
                </v:shape>
                <v:shape id="Shape 2743" o:spid="_x0000_s1090" style="position:absolute;left:37028;top:16767;width:398;height:80;visibility:visible;mso-wrap-style:square;v-text-anchor:top" coordsize="39878,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" path="m,8001r7874,l7874,3937r8001,l15875,,39878,e" filled="f" strokecolor="#ff8000" strokeweight=".41486mm">
                  <v:stroke endcap="round"/>
                  <v:path arrowok="t" textboxrect="0,0,39878,8001"/>
                </v:shape>
                <v:shape id="Shape 2744" o:spid="_x0000_s1091" style="position:absolute;left:37067;top:17325;width:278;height:37;visibility:visible;mso-wrap-style:square;v-text-anchor:top" coordsize="27813,3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" path="m,l27813,r,3683e" filled="f" strokecolor="#ff8000" strokeweight=".41486mm">
                  <v:stroke endcap="round"/>
                  <v:path arrowok="t" textboxrect="0,0,27813,3683"/>
                </v:shape>
                <v:shape id="Shape 2745" o:spid="_x0000_s1092" style="position:absolute;left:38580;top:16369;width:78;height:240;visibility:visible;mso-wrap-style:square;v-text-anchor:top" coordsize="7874,2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" path="m,24003l,11811r3937,l3937,7874r3937,l7874,e" filled="f" strokecolor="#ff8000" strokeweight=".41486mm">
                  <v:stroke endcap="round"/>
                  <v:path arrowok="t" textboxrect="0,0,7874,24003"/>
                </v:shape>
                <v:shape id="Shape 2746" o:spid="_x0000_s1093" style="position:absolute;left:38301;top:16210;width:397;height:1750;visibility:visible;mso-wrap-style:square;v-text-anchor:top" coordsize="39624,175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" path="m39624,15875r,l39624,,35687,39878,31750,51562r-3937,8128l27813,75565r-4064,3937l23749,87503,19812,99314r-3937,8001l15875,119126r-4318,8001l11557,135382r-3556,3937l8001,151130r-4064,8001l3937,163068,,167005r,8001l3937,175006r,-4064e" filled="f" strokecolor="#ff8000" strokeweight=".41486mm">
                  <v:stroke endcap="round"/>
                  <v:path arrowok="t" textboxrect="0,0,39624,175006"/>
                </v:shape>
                <v:shape id="Shape 2747" o:spid="_x0000_s1094" style="position:absolute;left:39137;top:17603;width:0;height:76;visibility:visible;mso-wrap-style:square;v-text-anchor:top" coordsize="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" path="m,7620l,e" filled="f" strokecolor="#ff8000" strokeweight=".41486mm">
                  <v:stroke endcap="round"/>
                  <v:path arrowok="t" textboxrect="0,0,0,7620"/>
                </v:shape>
                <v:shape id="Shape 2748" o:spid="_x0000_s1095" style="position:absolute;left:39695;top:16649;width:713;height:832;visibility:visible;mso-wrap-style:square;v-text-anchor:top" coordsize="71374,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" path="m15494,39624l,39624,,27432r3937,l3937,19812r3937,l11557,15748r,-3937l15494,11811r,-4191l19812,7620r,-3683l27686,3937,31750,,51562,r,3937l55499,3937r,3683l59436,7620r,16129l55499,23749r,7874l51562,31623r,8001l47498,39624r-3937,3937l43561,51435r-3937,l39624,55372r-3937,l35687,67564r-3937,l31750,83185r39624,e" filled="f" strokecolor="#ff8000" strokeweight=".41486mm">
                  <v:stroke endcap="round"/>
                  <v:path arrowok="t" textboxrect="0,0,71374,83185"/>
                </v:shape>
                <v:shape id="Shape 2749" o:spid="_x0000_s1096" style="position:absolute;left:40886;top:16609;width:357;height:40;visibility:visible;mso-wrap-style:square;v-text-anchor:top" coordsize="35687,4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" path="m,4064r4064,l4064,,35687,e" filled="f" strokecolor="#ff8000" strokeweight=".41486mm">
                  <v:stroke endcap="round"/>
                  <v:path arrowok="t" textboxrect="0,0,35687,4064"/>
                </v:shape>
                <v:shape id="Shape 2750" o:spid="_x0000_s1097" style="position:absolute;left:40847;top:16609;width:280;height:914;visibility:visible;mso-wrap-style:square;v-text-anchor:top" coordsize="28067,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" path="m11938,r,8001l8001,8001r,11811l3937,19812r,11684l8001,31496r,8128l11938,39624r,4064l19812,43688r,11811l23749,55499r,16129l28067,71628r,7620l23749,79248r,4064l15875,83312r,3937l8001,87249r,4191l,91440,,75311r3937,l3937,71628e" filled="f" strokecolor="#ff8000" strokeweight=".41486mm">
                  <v:stroke endcap="round"/>
                  <v:path arrowok="t" textboxrect="0,0,28067,91440"/>
                </v:shape>
                <v:shape id="Shape 2751" o:spid="_x0000_s1098" style="position:absolute;left:41563;top:16609;width:476;height:635;visibility:visible;mso-wrap-style:square;v-text-anchor:top" coordsize="4762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" path="m8001,8001r,-3937l11938,4064,11938,,23749,r,39624l19812,39624r,4064l15875,43688r,3937l11938,47625,8001,51562r,3937l3937,55499r,3937l,59436r,4064l31750,63500r,-4064l39624,59436r,-3937l43942,55499r3683,-3937e" filled="f" strokecolor="#ff8000" strokeweight=".41486mm">
                  <v:stroke endcap="round"/>
                  <v:path arrowok="t" textboxrect="0,0,47625,63500"/>
                </v:shape>
                <v:shape id="Shape 2752" o:spid="_x0000_s1099" style="position:absolute;left:42956;top:16408;width:119;height:1195;visibility:visible;mso-wrap-style:square;v-text-anchor:top" coordsize="11938,119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" path="m11938,3937l11938,r,83566l7874,87503r,24003l3683,111506r,8001l,119507e" filled="f" strokecolor="#ff8000" strokeweight=".41486mm">
                  <v:stroke endcap="round"/>
                  <v:path arrowok="t" textboxrect="0,0,11938,119507"/>
                </v:shape>
                <v:shape id="Shape 2753" o:spid="_x0000_s1100" style="position:absolute;left:43115;top:16567;width:677;height:478;visibility:visible;mso-wrap-style:square;v-text-anchor:top" coordsize="67691,47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" path="m,47879l,43815r7874,l7874,39878r3937,l11811,35687r4064,l19812,32004r7874,l27686,28067r3937,l35687,24003r3937,-3937l43815,20066r4064,-4191l51435,15875r4064,-3683l55499,8255r3937,l63627,4191,63627,r4064,l67691,12192r-4064,l59436,15875e" filled="f" strokecolor="#ff8000" strokeweight=".41486mm">
                  <v:stroke endcap="round"/>
                  <v:path arrowok="t" textboxrect="0,0,67691,47879"/>
                </v:shape>
                <v:shape id="Shape 2754" o:spid="_x0000_s1101" style="position:absolute;left:43392;top:16965;width:317;height:516;visibility:visible;mso-wrap-style:square;v-text-anchor:top" coordsize="31750,5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" path="m,3937l,,16129,r,3937l20193,3937r,8001l23749,11938r,27686l27813,39624r,11938l31750,51562e" filled="f" strokecolor="#ff8000" strokeweight=".41486mm">
                  <v:stroke endcap="round"/>
                  <v:path arrowok="t" textboxrect="0,0,31750,51562"/>
                </v:shape>
                <v:shape id="Shape 2755" o:spid="_x0000_s1102" style="position:absolute;left:43594;top:17045;width:712;height:1270;visibility:visible;mso-wrap-style:square;v-text-anchor:top" coordsize="71247,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" path="m55372,15748r,-3937l59436,11811,59436,,51435,r,3937l47498,7874r,3937l43561,11811r,8001l39624,19812r,11811l35560,31623r,16129l31623,47752r,4064l47498,51816r,-4064l51435,47752r,-4191l59436,43561r,-11938l63373,31623r,-11811l67564,19812r,-11938l71247,7874r,79502l67564,91440r,4191l63373,99314r,7874l59436,107188r,4064l55372,111252r,4191l51435,115443r,3937l47498,119380r,4064l39624,123444r-4064,3556l7620,127000r,-3556l3556,123444r,-8001l,111252,,95631e" filled="f" strokecolor="#ff8000" strokeweight=".41486mm">
                  <v:stroke endcap="round"/>
                  <v:path arrowok="t" textboxrect="0,0,71247,127000"/>
                </v:shape>
                <v:shape id="Shape 2756" o:spid="_x0000_s1103" style="position:absolute;left:44706;top:16329;width:396;height:1152;visibility:visible;mso-wrap-style:square;v-text-anchor:top" coordsize="39624,11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" path="m39624,l31623,r,11811l27686,15748r,12192l24003,27940r,8001l19812,39624r,24003l15748,67564r,15875l11811,83439r,8001l7874,95377r,4191l3937,99568r,7620l,107188r,8001e" filled="f" strokecolor="#ff8000" strokeweight=".41486mm">
                  <v:stroke endcap="round"/>
                  <v:path arrowok="t" textboxrect="0,0,39624,115189"/>
                </v:shape>
                <v:shape id="Shape 2757" o:spid="_x0000_s1104" style="position:absolute;left:45540;top:17005;width:756;height:518;visibility:visible;mso-wrap-style:square;v-text-anchor:top" coordsize="75565,5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" path="m3937,r,27813l,32004,,47625,,35687r3937,l3937,19812r4064,l8001,11938r3937,l11938,8001r3937,l19812,4064r8001,l27813,r8128,l35941,32004r3683,l39624,27813r3937,l47625,23876r,-4064l51816,19812r,-3937l55753,15875r,-3937l75565,11938r,23749l71628,35687r,8001l67437,43688r,8128e" filled="f" strokecolor="#ff8000" strokeweight=".41486mm">
                  <v:stroke endcap="round"/>
                  <v:path arrowok="t" textboxrect="0,0,75565,51816"/>
                </v:shape>
                <v:shape id="Shape 2758" o:spid="_x0000_s1105" style="position:absolute;left:46535;top:16408;width:518;height:677;visibility:visible;mso-wrap-style:square;v-text-anchor:top" coordsize="51816,67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" path="m3937,15875l,15875,,11938r3937,l7874,7874r12192,l20066,3937r7620,l27686,,39878,r,20066l43815,20066r,8001l32004,28067r,3683l24003,31750r,4191l51816,35941r,11938l47752,47879r,11811l43815,59690r,4064l32004,63754r,3937l,67691,,59690r3937,l3937,55753r7874,e" filled="f" strokecolor="#ff8000" strokeweight=".41486mm">
                  <v:stroke endcap="round"/>
                  <v:path arrowok="t" textboxrect="0,0,51816,67691"/>
                </v:shape>
                <v:shape id="Shape 2759" o:spid="_x0000_s1106" style="position:absolute;left:30426;top:22811;width:554;height:1073;visibility:visible;mso-wrap-style:square;v-text-anchor:top" coordsize="55372,10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" path="m35560,r,31750l31623,31750r,12192l27686,47879r,8001l23749,59437r-3937,4317l19812,67691r-4064,3937l15748,75692r-3937,3937l11811,83566,7620,87503r,3937l3937,91440r,8255l,99695r,7620l,91440,3937,87503r,-3937l7620,79629r,-11938l11811,59437r,-11558l15748,43942r,-4318l19812,35687r,-11557l23749,24130r,-12192l27686,11938r,-7874l31623,4064,31623,,43561,r,4064l47498,4064r,7874l51435,11938r,87757l55372,99695e" filled="f" strokecolor="#ff8000" strokeweight=".41486mm">
                  <v:stroke endcap="round"/>
                  <v:path arrowok="t" textboxrect="0,0,55372,107315"/>
                </v:shape>
                <v:shape id="Shape 2760" o:spid="_x0000_s1107" style="position:absolute;left:30703;top:23406;width:399;height:122;visibility:visible;mso-wrap-style:square;v-text-anchor:top" coordsize="39878,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" path="m,12192r,l,8255r3937,l3937,4318r15875,l19812,,39878,e" filled="f" strokecolor="#ff8000" strokeweight=".41486mm">
                  <v:stroke endcap="round"/>
                  <v:path arrowok="t" textboxrect="0,0,39878,12192"/>
                </v:shape>
                <v:shape id="Shape 2761" o:spid="_x0000_s1108" style="position:absolute;left:31380;top:23251;width:316;height:119;visibility:visible;mso-wrap-style:square;v-text-anchor:top" coordsize="31623,1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" path="m,11938l,7874r3937,l7874,3937r15875,l27686,r3937,l27686,3937r-7620,l20066,7874e" filled="f" strokecolor="#ff8000" strokeweight=".41486mm">
                  <v:stroke endcap="round"/>
                  <v:path arrowok="t" textboxrect="0,0,31623,11938"/>
                </v:shape>
                <v:shape id="Shape 2762" o:spid="_x0000_s1109" style="position:absolute;left:31021;top:23329;width:518;height:1034;visibility:visible;mso-wrap-style:square;v-text-anchor:top" coordsize="51816,103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" path="m35941,r,4064l32004,4064r,3556l27940,11938r,15875l24003,27813r,27686l47752,55499r4064,3937l51816,79248r-4064,l47752,83566r-3937,l43815,91440r-3937,l39878,99441r-7874,l27940,103378,,103378e" filled="f" strokecolor="#ff8000" strokeweight=".41486mm">
                  <v:stroke endcap="round"/>
                  <v:path arrowok="t" textboxrect="0,0,51816,103378"/>
                </v:shape>
                <v:shape id="Shape 2763" o:spid="_x0000_s1110" style="position:absolute;left:40728;top:23129;width:874;height:877;visibility:visible;mso-wrap-style:square;v-text-anchor:top" coordsize="87376,87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" path="m,l3937,r,3937l7874,3937r,8255l11811,12192r,55753l11811,47879r3937,-3937l15748,32004r4064,l19812,12192,23749,7874r16129,l39878,12192r3683,3937l43561,51816r,-3937l47498,43942r,-4064l51435,39878r,-7874l55753,32004r,-11938l59690,20066r,-7874l79502,12192r,3937l83439,16129r,8001l87376,24130r,35560l83439,63754r,4191l79502,67945r,11557l75565,79502r,4318l71247,83820r,3937l67564,87757e" filled="f" strokecolor="#ff8000" strokeweight=".41486mm">
                  <v:stroke endcap="round"/>
                  <v:path arrowok="t" textboxrect="0,0,87376,87757"/>
                </v:shape>
                <v:shape id="Shape 2764" o:spid="_x0000_s1111" style="position:absolute;left:42118;top:22415;width:677;height:753;visibility:visible;mso-wrap-style:square;v-text-anchor:top" coordsize="67691,75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" path="m,31750l,27813r4318,l4318,23876r3937,l8255,19812r7874,l16129,15875r3683,l24130,11938r3937,l32004,8001r,-4318l43942,3683,43942,r3937,l47879,35687r-3937,l43942,47625r-4064,l39878,51562r-3937,l35941,55499r-3937,l28067,59436r-3937,l24130,63754r-4318,l19812,67437r-7620,l12192,75311r3937,l16129,71374r23749,l39878,67437r11938,l51816,63754r15875,e" filled="f" strokecolor="#ff8000" strokeweight=".41486mm">
                  <v:stroke endcap="round"/>
                  <v:path arrowok="t" textboxrect="0,0,67691,75311"/>
                </v:shape>
                <v:shape id="Shape 2765" o:spid="_x0000_s1112" style="position:absolute;left:32562;top:22781;width:893;height:400;visibility:visible;mso-wrap-style:square;v-text-anchor:top" coordsize="89281,4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" path="m,40005l,25019r4826,l4826,20193r4953,l9779,15240r5207,l14986,10160r9652,l24638,5207r5207,l29845,r9779,l39624,25019r5207,5207l54610,30226r,4572l59690,34798r,5207l79502,40005r,-5207l84455,34798r,-4572l89281,30226,89281,r,20193e" filled="f" strokecolor="#ff8000" strokeweight=".41486mm">
                  <v:stroke endcap="round"/>
                  <v:path arrowok="t" textboxrect="0,0,89281,40005"/>
                </v:shape>
                <v:shape id="Shape 2766" o:spid="_x0000_s1113" style="position:absolute;left:32462;top:23928;width:993;height:346;visibility:visible;mso-wrap-style:square;v-text-anchor:top" coordsize="99314,34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" path="m,10033r10033,l10033,4826r9779,l19812,,34671,r,4826l39878,4826r,29845l89535,34671r,-9652l94488,25019r,-14986l99314,10033r,-5207e" filled="f" strokecolor="#ff8000" strokeweight=".41486mm">
                  <v:stroke endcap="round"/>
                  <v:path arrowok="t" textboxrect="0,0,99314,34671"/>
                </v:shape>
                <v:shape id="Shape 2767" o:spid="_x0000_s1114" style="position:absolute;left:34598;top:24372;width:52;height:100;visibility:visible;mso-wrap-style:square;v-text-anchor:top" coordsize="5207,10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" path="m,10033l,,5207,e" filled="f" strokecolor="#ff8000" strokeweight=".41486mm">
                  <v:stroke endcap="round"/>
                  <v:path arrowok="t" textboxrect="0,0,5207,10033"/>
                </v:shape>
                <v:shape id="Shape 2768" o:spid="_x0000_s1115" style="position:absolute;left:34949;top:23031;width:646;height:1243;visibility:visible;mso-wrap-style:square;v-text-anchor:top" coordsize="64643,124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" path="m29845,l25019,r,14986l19812,14986r,4826l14986,19812r,14986l9779,34798r,20066l4953,54864r,19812l,74676r,44831l4953,119507r,4826l25019,124333r,-4826l34798,119507r,-4826l44831,114681r,-5207l49657,109474r,-9779l54610,99695r,-5207l59817,94488r,-19812l64643,74676,64643,,49657,e" filled="f" strokecolor="#ff8000" strokeweight=".41486mm">
                  <v:stroke endcap="round"/>
                  <v:path arrowok="t" textboxrect="0,0,64643,124333"/>
                </v:shape>
                <v:shape id="Shape 2769" o:spid="_x0000_s1116" style="position:absolute;left:36241;top:22885;width:199;height:1191;visibility:visible;mso-wrap-style:square;v-text-anchor:top" coordsize="19812,1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" path="m,119126l9779,109093r,-4826l14859,99314r,-4826l19812,94488,19812,,14859,e" filled="f" strokecolor="#ff8000" strokeweight=".41486mm">
                  <v:stroke endcap="round"/>
                  <v:path arrowok="t" textboxrect="0,0,19812,119126"/>
                </v:shape>
                <v:shape id="Shape 2770" o:spid="_x0000_s1117" style="position:absolute;left:35745;top:22983;width:496;height:1343;visibility:visible;mso-wrap-style:square;v-text-anchor:top" coordsize="49657,134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" path="m24638,r,9778l20066,9778r,14860l14859,24638r,14986l10033,39624r,5207l4826,44831r,19812l,69469r,54864l4826,124333r5207,4826l10033,134366r19812,l29845,129159r4826,l34671,124333r4953,l39624,119507r10033,l49657,109347e" filled="f" strokecolor="#ff8000" strokeweight=".41486mm">
                  <v:stroke endcap="round"/>
                  <v:path arrowok="t" textboxrect="0,0,49657,134366"/>
                </v:shape>
                <v:shape id="Shape 2771" o:spid="_x0000_s1118" style="position:absolute;left:36390;top:22885;width:598;height:1689;visibility:visible;mso-wrap-style:square;v-text-anchor:top" coordsize="59817,16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" path="m59817,4572l59817,r,9779l54864,9779r,14859l49784,29591r,10033l44831,39624r,4826l39624,49403r,10033l34798,59436r,10033l29972,74422r,9652l24765,89281r,5207l20193,99314r,14986l14986,114300r,19812l10160,134112r,10033l4953,148717r,10033l,158750r,10160e" filled="f" strokecolor="#ff8000" strokeweight=".41486mm">
                  <v:stroke endcap="round"/>
                  <v:path arrowok="t" textboxrect="0,0,59817,168910"/>
                </v:shape>
                <v:shape id="Shape 2772" o:spid="_x0000_s1119" style="position:absolute;left:37186;top:23031;width:601;height:945;visibility:visible;mso-wrap-style:square;v-text-anchor:top" coordsize="60071,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" path="m29845,l25019,r,25019l19812,25019r,4826l14859,29845r,14986l10033,49657r,14986l5207,64643r,20066l,84709r,9779l29845,94488r,-4826l34671,89662r,-4953l44831,84709r,-4826l54864,79883r,-5207l60071,74676r,-10033e" filled="f" strokecolor="#ff8000" strokeweight=".41486mm">
                  <v:stroke endcap="round"/>
                  <v:path arrowok="t" textboxrect="0,0,60071,94488"/>
                </v:shape>
                <v:shape id="Shape 2773" o:spid="_x0000_s1120" style="position:absolute;left:37533;top:22931;width:549;height:1643;visibility:visible;mso-wrap-style:square;v-text-anchor:top" coordsize="54864,164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" path="m54864,r,l54864,39878r-4826,l50038,44831r-5207,5207l44831,59690r-4826,l40005,74676r-4953,l35052,84710r-5080,l29972,89916r-4572,l25400,99695r-5207,4827l20193,119507r-4953,l15240,134366r-5080,l5207,139574r,9778l,149352r,14986e" filled="f" strokecolor="#ff8000" strokeweight=".41486mm">
                  <v:stroke endcap="round"/>
                  <v:path arrowok="t" textboxrect="0,0,54864,164338"/>
                </v:shape>
                <v:shape id="Shape 2774" o:spid="_x0000_s1121" style="position:absolute;left:38530;top:23031;width:644;height:1789;visibility:visible;mso-wrap-style:square;v-text-anchor:top" coordsize="64389,178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" path="m59436,10033l59436,,44831,r,4952l34798,4952r,5081l24765,10033r,9779l19812,19812r,5207l14986,25019r,9779l9779,34798r,5207l4953,44831r,14986l,59817r,9652l4953,69469r,5207l49657,74676r,-5207l54610,69469r,-9652l59436,59817r,-10160l64389,49657r,-24638l64389,54864r-4953,4953l59436,74676r-4826,5207l54610,84709r-4953,4953l49657,94488r-4826,5207l44831,104521r-5207,l39624,114681r-4826,4826l29845,119507r,4826l24765,134112r,5207l19812,144145r,10160l14986,154305r-5207,5080l9779,169164r-4826,l4953,178943e" filled="f" strokecolor="#ff8000" strokeweight=".41486mm">
                  <v:stroke endcap="round"/>
                  <v:path arrowok="t" textboxrect="0,0,64389,178943"/>
                </v:shape>
                <v:shape id="Shape 2775" o:spid="_x0000_s1122" style="position:absolute;left:45443;top:22486;width:792;height:97;visibility:visible;mso-wrap-style:square;v-text-anchor:top" coordsize="79248,9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" path="m,4826r10160,l10160,,79248,r,9652e" filled="f" strokecolor="#ff8000" strokeweight=".41486mm">
                  <v:stroke endcap="round"/>
                  <v:path arrowok="t" textboxrect="0,0,79248,9652"/>
                </v:shape>
                <v:shape id="Shape 2776" o:spid="_x0000_s1123" style="position:absolute;left:46784;top:22086;width:448;height:1143;visibility:visible;mso-wrap-style:square;v-text-anchor:top" coordsize="44831,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" path="m10160,l5207,,25019,r,5207l29972,5207r,10033l35052,15240r,4572l40005,19812r,10033l44831,29845r,29972l40005,64643r-4953,l35052,69850r-5080,l29972,74676r-4953,5207l25019,84455r-5207,l19812,89662r-4826,4826l10160,94488,5207,99440r,5081l,104521r,9779e" filled="f" strokecolor="#ff8000" strokeweight=".41486mm">
                  <v:stroke endcap="round"/>
                  <v:path arrowok="t" textboxrect="0,0,44831,114300"/>
                </v:shape>
                <v:shape id="Shape 2777" o:spid="_x0000_s1124" style="position:absolute;left:49372;top:21888;width:997;height:1243;visibility:visible;mso-wrap-style:square;v-text-anchor:top" coordsize="99695,124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" path="m44831,14986r-5207,l39624,25019r-4826,4826l34798,44831r-4953,l29845,49657r-4826,4953l25019,69469r-5207,l19812,79628r-4826,4827l14986,94488r-5207,l9779,109474r-4953,4826l4826,119252r-4826,l,124333,,104267r4826,l4826,84455,9779,79628r,-4952l14986,69469r,-4826l19812,59817r,-14986l25019,44831r,-14986l29845,29845r,-4826l34798,25019r,-10033l39624,14986r,-4953l44831,10033r,-5081l54610,4952,54610,,69850,r4826,4952l74676,14986r4826,l79502,25019r4953,l84455,35052r5207,4572l89662,44831r4826,l94488,54610r5207,5207l99695,89662e" filled="f" strokecolor="#ff8000" strokeweight=".41486mm">
                  <v:stroke endcap="round"/>
                  <v:path arrowok="t" textboxrect="0,0,99695,124333"/>
                </v:shape>
                <v:shape id="Shape 2778" o:spid="_x0000_s1125" style="position:absolute;left:50369;top:22983;width:194;height:298;visibility:visible;mso-wrap-style:square;v-text-anchor:top" coordsize="19431,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" path="m,l9779,29845,,,14605,29845r4826,-5207e" filled="f" strokecolor="#ff8000" strokeweight=".41486mm">
                  <v:stroke endcap="round"/>
                  <v:path arrowok="t" textboxrect="0,0,19431,29845"/>
                </v:shape>
                <v:shape id="Shape 2779" o:spid="_x0000_s1126" style="position:absolute;left:49570;top:22733;width:647;height:52;visibility:visible;mso-wrap-style:square;v-text-anchor:top" coordsize="64643,5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" path="m,l,5207r50038,l54864,r9779,e" filled="f" strokecolor="#ff8000" strokeweight=".41486mm">
                  <v:stroke endcap="round"/>
                  <v:path arrowok="t" textboxrect="0,0,64643,5207"/>
                </v:shape>
                <v:shape id="Shape 2780" o:spid="_x0000_s1127" style="position:absolute;left:51112;top:22434;width:747;height:1444;visibility:visible;mso-wrap-style:square;v-text-anchor:top" coordsize="74676,144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" path="m29972,64643r-4953,l25019,59690,19812,54864r,-9779l14986,45085r,-5207l10160,39878r,-4826l4953,35052r,-5207l,29845,,5207r14986,l14986,,39624,r,10033l44831,10033r,44831l39624,54864r,9779l35052,64643r,5080l29972,69723r,24765l25019,94488r,10033l19812,104521r,4826l14986,109347r,5207l10160,114554r,9779l4953,124333r,15240l14986,139573r,4826l59817,144399r,-4826l64389,139573r,-5207l69596,134366r,-29845l74676,104521r,-14986l59817,89535r,-4826l54610,84709r,-5207l49784,79502r,-4826l44831,74676r,-4953l39624,69723r,-5080l29972,64643r,-4953e" filled="f" strokecolor="#ff8000" strokeweight=".41486mm">
                  <v:stroke endcap="round"/>
                  <v:path arrowok="t" textboxrect="0,0,74676,144399"/>
                </v:shape>
                <v:shape id="Shape 2781" o:spid="_x0000_s1128" style="position:absolute;left:52905;top:22486;width:396;height:97;visibility:visible;mso-wrap-style:square;v-text-anchor:top" coordsize="39624,9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" path="m,l4572,r,4826l39624,4826r,4826e" filled="f" strokecolor="#ff8000" strokeweight=".41486mm">
                  <v:stroke endcap="round"/>
                  <v:path arrowok="t" textboxrect="0,0,39624,9652"/>
                </v:shape>
                <v:shape id="Shape 2782" o:spid="_x0000_s1129" style="position:absolute;left:52804;top:22833;width:594;height:98;visibility:visible;mso-wrap-style:square;v-text-anchor:top" coordsize="59436,9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" path="m,l54610,r,9778l59436,9778e" filled="f" strokecolor="#ff8000" strokeweight=".41486mm">
                  <v:stroke endcap="round"/>
                  <v:path arrowok="t" textboxrect="0,0,59436,9778"/>
                </v:shape>
                <v:shape id="Shape 2783" o:spid="_x0000_s1130" style="position:absolute;left:39475;top:23479;width:646;height:847;visibility:visible;mso-wrap-style:square;v-text-anchor:top" coordsize="64643,84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" path="m19812,l14986,r,35052l9779,35052r,9779l4953,44831r,25019l,69850,,84710r34798,l34798,79502r25019,l59817,69850r4826,l64643,59690e" filled="f" strokecolor="#ff8000" strokeweight=".41486mm">
                  <v:stroke endcap="round"/>
                  <v:path arrowok="t" textboxrect="0,0,64643,84710"/>
                </v:shape>
                <v:shape id="Shape 2784" o:spid="_x0000_s1131" style="position:absolute;left:40121;top:23580;width:101;height:1539;visibility:visible;mso-wrap-style:square;v-text-anchor:top" coordsize="10033,15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" path="m10033,r,34798l4826,34798r,14859l,54610r,79502l4826,134112r,14986l10033,149098r,4826e" filled="f" strokecolor="#ff8000" strokeweight=".41486mm">
                  <v:stroke endcap="round"/>
                  <v:path arrowok="t" textboxrect="0,0,10033,153924"/>
                </v:shape>
                <v:shape id="Shape 2785" o:spid="_x0000_s1132" style="position:absolute;left:54343;top:24028;width:152;height:0;visibility:visible;mso-wrap-style:square;v-text-anchor:top" coordsize="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" path="m5207,l,,15240,e" filled="f" strokecolor="#ff8000" strokeweight=".41486mm">
                  <v:stroke endcap="round"/>
                  <v:path arrowok="t" textboxrect="0,0,15240,0"/>
                </v:shape>
                <v:shape id="Shape 2786" o:spid="_x0000_s1133" style="position:absolute;left:54993;top:22336;width:795;height:1341;visibility:visible;mso-wrap-style:square;v-text-anchor:top" coordsize="79502,134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" path="m44450,l34671,r,4826l29845,4826r,10160l24638,14986r,9652l19812,24638r,14986l14859,39624r,5207l10033,44831r,10033l4826,59436r,10033l,69469r,59817l4826,129286r,4826l34671,134112r5207,-4826l44450,129286r,-4952l54483,124334r,-5208l59690,119126r,-9652l64516,109474r,-14986l69723,89281r4572,-4826l74295,64643r5207,l79502,19812r-9779,e" filled="f" strokecolor="#ff8000" strokeweight=".41486mm">
                  <v:stroke endcap="round"/>
                  <v:path arrowok="t" textboxrect="0,0,79502,134112"/>
                </v:shape>
                <v:shape id="Shape 2787" o:spid="_x0000_s1134" style="position:absolute;left:56184;top:22385;width:945;height:1046;visibility:visible;mso-wrap-style:square;v-text-anchor:top" coordsize="94488,104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" path="m30226,14986r-5207,l19812,19812r,10160l15240,29972r,4826l10033,40005r,10033l5207,54610r,14986l,69596,,99441r19812,l25019,104648r25019,l50038,99441r9652,l59690,89662r4953,l64643,84455r5207,l69850,79629r4826,l74676,74676r4826,l79502,64643r4953,l84455,54610r5207,l89662,44831r4826,l94488,14986r-10033,l84455,10160r-4953,l79502,4953r-9652,l69850,e" filled="f" strokecolor="#ff8000" strokeweight=".41486mm">
                  <v:stroke endcap="round"/>
                  <v:path arrowok="t" textboxrect="0,0,94488,104648"/>
                </v:shape>
                <v:shape id="Shape 2788" o:spid="_x0000_s1135" style="position:absolute;left:45443;top:22983;width:792;height:97;visibility:visible;mso-wrap-style:square;v-text-anchor:top" coordsize="79248,9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" path="m,9778r19812,l24765,4826r10033,l34798,,69596,r,4826l79248,4826e" filled="f" strokecolor="#ff8000" strokeweight=".41486mm">
                  <v:stroke endcap="round"/>
                  <v:path arrowok="t" textboxrect="0,0,79248,9778"/>
                </v:shape>
                <v:shape id="Shape 2789" o:spid="_x0000_s1136" style="position:absolute;left:57431;top:22489;width:347;height:1240;visibility:visible;mso-wrap-style:square;v-text-anchor:top" coordsize="34671,124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" path="m34671,r,9779l29845,14605r,5207l24638,24638r,9779l19812,39624r,4826l14859,44450r,14986l10033,64262r,14986l4826,84455r,14605l,99060r,25019e" filled="f" strokecolor="#ff8000" strokeweight=".41486mm">
                  <v:stroke endcap="round"/>
                  <v:path arrowok="t" textboxrect="0,0,34671,124079"/>
                </v:shape>
                <v:shape id="Shape 2790" o:spid="_x0000_s1137" style="position:absolute;left:58080;top:22434;width:793;height:795;visibility:visible;mso-wrap-style:square;v-text-anchor:top" coordsize="79248,79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" path="m24638,l19431,5461r,19812l14351,25273r,14605l9398,39878r,5207l4572,49911r,9779l,64897,,79502r14351,l14351,74676r5080,l19431,69723r9779,l34671,64897r9779,l49403,59690r10033,l59436,54864r9779,l69215,49911r10033,l79248,45085e" filled="f" strokecolor="#ff8000" strokeweight=".41486mm">
                  <v:stroke endcap="round"/>
                  <v:path arrowok="t" textboxrect="0,0,79248,79502"/>
                </v:shape>
                <v:shape id="Shape 2791" o:spid="_x0000_s1138" style="position:absolute;left:58625;top:22489;width:346;height:1191;visibility:visible;mso-wrap-style:square;v-text-anchor:top" coordsize="34544,1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" path="m29591,r4953,l34544,39624r-4953,l29591,44450r-4826,4953l24765,54229r-4953,5207l19812,69215r-5080,l9779,74041r,10414l4953,84455r,10033l,94488r,24638e" filled="f" strokecolor="#ff8000" strokeweight=".41486mm">
                  <v:stroke endcap="round"/>
                  <v:path arrowok="t" textboxrect="0,0,34544,119126"/>
                </v:shape>
                <v:shape id="Shape 2792" o:spid="_x0000_s1139" style="position:absolute;left:59467;top:22339;width:597;height:1390;visibility:visible;mso-wrap-style:square;v-text-anchor:top" coordsize="59690,139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" path="m59690,19558r,-4572l54864,14986r,-5461l49911,4953,49911,,35052,r,4953l30099,4953r,4572l25019,9525r-4953,5461l20066,19558r-4826,l15240,29591r-5461,l9779,49403r-4572,l5207,54610,,59436,,74422r25019,l25019,69215r5080,l35052,64389r,-4953l44831,59436r,-4826l49911,54610r,-5207l54864,49403r,-9779l59690,39624r,-4826l59690,69215r-4826,l54864,89027r-4953,l49911,109474r-5080,l44831,119253r-4953,l39878,129286r-4826,l35052,134112r-4953,4953e" filled="f" strokecolor="#ff8000" strokeweight=".41486mm">
                  <v:stroke endcap="round"/>
                  <v:path arrowok="t" textboxrect="0,0,59690,139065"/>
                </v:shape>
                <v:shape id="Shape 2793" o:spid="_x0000_s1140" style="position:absolute;left:60665;top:22489;width:1088;height:945;visibility:visible;mso-wrap-style:square;v-text-anchor:top" coordsize="108839,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" path="m,14605l,9779r9779,l9779,4572r10033,l24638,,64262,r,24638l59436,24638r,4953l54229,34417r,5207l49403,39624r-4572,4826l39624,49403r-5207,4826l29591,54229r,5207l24638,59436r,4826l19812,64262r,24765l24638,89027r,5461l108839,94488r-4572,e" filled="f" strokecolor="#ff8000" strokeweight=".41486mm">
                  <v:stroke endcap="round"/>
                  <v:path arrowok="t" textboxrect="0,0,108839,94488"/>
                </v:shape>
                <v:shape id="Shape 2794" o:spid="_x0000_s1141" style="position:absolute;left:62104;top:23083;width:1045;height:448;visibility:visible;mso-wrap-style:square;v-text-anchor:top" coordsize="104521,44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" path="m,l10033,r,35052l4826,35052r,9779l14859,44831r,-5207l20065,39624r,-10033l25273,29591r,-9779l35051,19812r,-5207l39877,14605r,-4826l45085,9779r,-4953l69723,4826r,20193l94488,25019r,-5207l99313,19812r,-5207l104521,14605r,-4826l104521,44831e" filled="f" strokecolor="#ff8000" strokeweight=".41486mm">
                  <v:stroke endcap="round"/>
                  <v:path arrowok="t" textboxrect="0,0,104521,44831"/>
                </v:shape>
                <v:shape id="Shape 2795" o:spid="_x0000_s1142" style="position:absolute;left:63597;top:22238;width:647;height:695;visibility:visible;mso-wrap-style:square;v-text-anchor:top" coordsize="64643,69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" path="m,10033l,,39625,r,14986l34672,14986r,10033l29845,25019r,14605l25019,39624r,14986l34672,54610r,4826l44831,59436r,5207l64643,64643r,4826e" filled="f" strokecolor="#ff8000" strokeweight=".41486mm">
                  <v:stroke endcap="round"/>
                  <v:path arrowok="t" textboxrect="0,0,64643,69469"/>
                </v:shape>
                <w10:anchorlock/>
              </v:group>
            </w:pict>
          </mc:Fallback>
        </mc:AlternateContent>
      </w:r>
    </w:p>
    <w:p w14:paraId="306093D1" w14:textId="4ABC7F18" w:rsidR="00C3702E" w:rsidRDefault="00C3702E" w:rsidP="00C3702E">
      <w:pPr>
        <w:rPr>
          <w:b/>
          <w:bCs/>
        </w:rPr>
      </w:pPr>
    </w:p>
    <w:p w14:paraId="3C648AD8" w14:textId="782F531D" w:rsidR="00C3702E" w:rsidRDefault="00C3702E" w:rsidP="00C3702E">
      <w:pPr>
        <w:rPr>
          <w:b/>
          <w:bCs/>
        </w:rPr>
      </w:pPr>
    </w:p>
    <w:p w14:paraId="2771BC9B" w14:textId="17B4F7C8" w:rsidR="00C3702E" w:rsidRDefault="00C3702E" w:rsidP="00C3702E">
      <w:pPr>
        <w:rPr>
          <w:b/>
          <w:bCs/>
        </w:rPr>
      </w:pPr>
    </w:p>
    <w:p w14:paraId="14927539" w14:textId="51A7BCB6" w:rsidR="00C3702E" w:rsidRDefault="00C3702E" w:rsidP="00C3702E">
      <w:pPr>
        <w:rPr>
          <w:b/>
          <w:bCs/>
        </w:rPr>
      </w:pPr>
    </w:p>
    <w:p w14:paraId="2AFF6404" w14:textId="22ACB563" w:rsidR="00C3702E" w:rsidRDefault="00C3702E" w:rsidP="00C3702E">
      <w:pPr>
        <w:rPr>
          <w:b/>
          <w:bCs/>
        </w:rPr>
      </w:pPr>
    </w:p>
    <w:p w14:paraId="56B758D3" w14:textId="52D789E4" w:rsidR="00C3702E" w:rsidRDefault="00C3702E" w:rsidP="00C3702E">
      <w:pPr>
        <w:rPr>
          <w:b/>
          <w:bCs/>
        </w:rPr>
      </w:pPr>
    </w:p>
    <w:p w14:paraId="31D1D79B" w14:textId="5A491EBD" w:rsidR="00C3702E" w:rsidRDefault="00C3702E" w:rsidP="00C3702E">
      <w:pPr>
        <w:rPr>
          <w:b/>
          <w:bCs/>
        </w:rPr>
      </w:pPr>
    </w:p>
    <w:p w14:paraId="422D12CD" w14:textId="563709A7" w:rsidR="00C3702E" w:rsidRDefault="00C3702E" w:rsidP="00C3702E">
      <w:pPr>
        <w:rPr>
          <w:b/>
          <w:bCs/>
        </w:rPr>
      </w:pPr>
    </w:p>
    <w:p w14:paraId="187A3AF0" w14:textId="2433D8EA" w:rsidR="00C3702E" w:rsidRDefault="00C3702E" w:rsidP="00C3702E">
      <w:pPr>
        <w:rPr>
          <w:b/>
          <w:bCs/>
        </w:rPr>
      </w:pPr>
    </w:p>
    <w:p w14:paraId="741546AC" w14:textId="6F452121" w:rsidR="00C3702E" w:rsidRDefault="00C3702E" w:rsidP="00C3702E">
      <w:pPr>
        <w:rPr>
          <w:b/>
          <w:bCs/>
        </w:rPr>
      </w:pPr>
    </w:p>
    <w:p w14:paraId="4A14D783" w14:textId="1C9CA56B" w:rsidR="00C3702E" w:rsidRDefault="00C3702E" w:rsidP="00C3702E">
      <w:pPr>
        <w:rPr>
          <w:b/>
          <w:bCs/>
        </w:rPr>
      </w:pPr>
    </w:p>
    <w:p w14:paraId="4082B1C5" w14:textId="70EA995F" w:rsidR="00C3702E" w:rsidRDefault="00C3702E" w:rsidP="00C3702E">
      <w:pPr>
        <w:rPr>
          <w:b/>
          <w:bCs/>
        </w:rPr>
      </w:pPr>
    </w:p>
    <w:p w14:paraId="730AC44D" w14:textId="7F19A24C" w:rsidR="00C3702E" w:rsidRDefault="00C3702E" w:rsidP="00C3702E">
      <w:pPr>
        <w:rPr>
          <w:b/>
          <w:bCs/>
        </w:rPr>
      </w:pPr>
    </w:p>
    <w:p w14:paraId="15744635" w14:textId="28B617D4" w:rsidR="00C3702E" w:rsidRDefault="00C3702E" w:rsidP="00C3702E">
      <w:pPr>
        <w:rPr>
          <w:b/>
          <w:bCs/>
        </w:rPr>
      </w:pPr>
    </w:p>
    <w:p w14:paraId="6CBCD8CF" w14:textId="23D67144" w:rsidR="00C3702E" w:rsidRDefault="00C3702E" w:rsidP="00C3702E">
      <w:pPr>
        <w:rPr>
          <w:b/>
          <w:bCs/>
        </w:rPr>
      </w:pPr>
    </w:p>
    <w:p w14:paraId="74C3FF1D" w14:textId="1E1EEB55" w:rsidR="00C3702E" w:rsidRDefault="00C3702E" w:rsidP="00C3702E">
      <w:pPr>
        <w:rPr>
          <w:b/>
          <w:bCs/>
        </w:rPr>
      </w:pPr>
    </w:p>
    <w:p w14:paraId="2336CFA8" w14:textId="08C92738" w:rsidR="00C3702E" w:rsidRDefault="00C3702E" w:rsidP="00C3702E">
      <w:pPr>
        <w:rPr>
          <w:b/>
          <w:bCs/>
        </w:rPr>
      </w:pPr>
    </w:p>
    <w:p w14:paraId="27F231E3" w14:textId="1170A131" w:rsidR="00C3702E" w:rsidRDefault="00C3702E" w:rsidP="00C3702E">
      <w:pPr>
        <w:rPr>
          <w:b/>
          <w:bCs/>
        </w:rPr>
      </w:pPr>
    </w:p>
    <w:p w14:paraId="28E49278" w14:textId="63D3CBE0" w:rsidR="00C3702E" w:rsidRDefault="00C3702E" w:rsidP="00C3702E">
      <w:pPr>
        <w:rPr>
          <w:b/>
          <w:bCs/>
        </w:rPr>
      </w:pPr>
    </w:p>
    <w:p w14:paraId="4F4138C0" w14:textId="142AF891" w:rsidR="00C3702E" w:rsidRDefault="00C3702E" w:rsidP="00C3702E">
      <w:pPr>
        <w:rPr>
          <w:b/>
          <w:bCs/>
        </w:rPr>
      </w:pPr>
    </w:p>
    <w:p w14:paraId="4F8E8BD8" w14:textId="2A97CE03" w:rsidR="00C3702E" w:rsidRDefault="00C3702E" w:rsidP="00C3702E">
      <w:pPr>
        <w:rPr>
          <w:b/>
          <w:bCs/>
        </w:rPr>
      </w:pPr>
    </w:p>
    <w:p w14:paraId="1CC71C30" w14:textId="1D9121C6" w:rsidR="00C3702E" w:rsidRDefault="00C3702E" w:rsidP="00C3702E">
      <w:pPr>
        <w:rPr>
          <w:b/>
          <w:bCs/>
        </w:rPr>
      </w:pPr>
    </w:p>
    <w:p w14:paraId="63C97594" w14:textId="42B0A800" w:rsidR="00C3702E" w:rsidRDefault="00C3702E" w:rsidP="00C3702E">
      <w:pPr>
        <w:rPr>
          <w:b/>
          <w:bCs/>
        </w:rPr>
      </w:pPr>
    </w:p>
    <w:p w14:paraId="0E29DDCC" w14:textId="772E8DC2" w:rsidR="00C3702E" w:rsidRDefault="00C3702E" w:rsidP="00C3702E">
      <w:pPr>
        <w:rPr>
          <w:b/>
          <w:bCs/>
        </w:rPr>
      </w:pPr>
    </w:p>
    <w:p w14:paraId="50014396" w14:textId="5B8AB1EC" w:rsidR="00C3702E" w:rsidRDefault="00C3702E" w:rsidP="00C3702E">
      <w:pPr>
        <w:rPr>
          <w:b/>
          <w:bCs/>
        </w:rPr>
      </w:pPr>
    </w:p>
    <w:p w14:paraId="72D8A22B" w14:textId="7BD239FD" w:rsidR="00C3702E" w:rsidRDefault="00C3702E" w:rsidP="00C3702E">
      <w:pPr>
        <w:rPr>
          <w:b/>
          <w:bCs/>
        </w:rPr>
      </w:pPr>
    </w:p>
    <w:p w14:paraId="4B078E2E" w14:textId="7BE64A82" w:rsidR="00C3702E" w:rsidRDefault="00C3702E" w:rsidP="00C3702E">
      <w:pPr>
        <w:rPr>
          <w:b/>
          <w:bCs/>
        </w:rPr>
      </w:pPr>
    </w:p>
    <w:p w14:paraId="4CC54839" w14:textId="47709B3B" w:rsidR="00C3702E" w:rsidRDefault="00C3702E" w:rsidP="00C3702E">
      <w:pPr>
        <w:rPr>
          <w:b/>
          <w:bCs/>
        </w:rPr>
      </w:pPr>
    </w:p>
    <w:p w14:paraId="46000F2F" w14:textId="0B53555F" w:rsidR="00C3702E" w:rsidRDefault="00C3702E" w:rsidP="00C3702E">
      <w:pPr>
        <w:rPr>
          <w:b/>
          <w:bCs/>
        </w:rPr>
      </w:pPr>
    </w:p>
    <w:p w14:paraId="16FEC214" w14:textId="46684551" w:rsidR="00C3702E" w:rsidRDefault="00C3702E" w:rsidP="00C3702E">
      <w:pPr>
        <w:rPr>
          <w:b/>
          <w:bCs/>
        </w:rPr>
      </w:pPr>
    </w:p>
    <w:p w14:paraId="29381C47" w14:textId="68A1A030" w:rsidR="00C3702E" w:rsidRDefault="00C3702E" w:rsidP="00C3702E">
      <w:pPr>
        <w:rPr>
          <w:b/>
          <w:bCs/>
        </w:rPr>
      </w:pPr>
    </w:p>
    <w:p w14:paraId="1B8B4DD2" w14:textId="4A3538D8" w:rsidR="00C3702E" w:rsidRDefault="00C3702E" w:rsidP="00C3702E">
      <w:pPr>
        <w:rPr>
          <w:b/>
          <w:bCs/>
        </w:rPr>
      </w:pPr>
    </w:p>
    <w:p w14:paraId="76D2A236" w14:textId="09A5F977" w:rsidR="00C3702E" w:rsidRDefault="00C3702E" w:rsidP="00C3702E">
      <w:pPr>
        <w:rPr>
          <w:b/>
          <w:bCs/>
        </w:rPr>
      </w:pPr>
    </w:p>
    <w:p w14:paraId="3F6009D8" w14:textId="77777777" w:rsidR="00C3702E" w:rsidRDefault="00C3702E" w:rsidP="00C3702E">
      <w:pPr>
        <w:rPr>
          <w:b/>
          <w:bCs/>
        </w:rPr>
      </w:pPr>
    </w:p>
    <w:p w14:paraId="05F96696" w14:textId="4BE12B55" w:rsidR="00C3702E" w:rsidRDefault="00C3702E" w:rsidP="00C3702E">
      <w:pPr>
        <w:rPr>
          <w:b/>
          <w:bCs/>
        </w:rPr>
      </w:pPr>
    </w:p>
    <w:p w14:paraId="76CC9471" w14:textId="2167A10C" w:rsidR="00C3702E" w:rsidRDefault="00C3702E" w:rsidP="00C3702E">
      <w:pPr>
        <w:rPr>
          <w:b/>
          <w:bCs/>
        </w:rPr>
      </w:pPr>
    </w:p>
    <w:p w14:paraId="1F9A15B7" w14:textId="2A589844" w:rsidR="00C3702E" w:rsidRDefault="00C3702E" w:rsidP="00C3702E">
      <w:pPr>
        <w:jc w:val="center"/>
        <w:rPr>
          <w:b/>
          <w:bCs/>
        </w:rPr>
      </w:pPr>
      <w:r>
        <w:rPr>
          <w:b/>
          <w:bCs/>
        </w:rPr>
        <w:lastRenderedPageBreak/>
        <w:t>Appendix B</w:t>
      </w:r>
    </w:p>
    <w:p w14:paraId="1B541578" w14:textId="0711C381" w:rsidR="00C3702E" w:rsidRDefault="00C3702E" w:rsidP="00C3702E">
      <w:pPr>
        <w:jc w:val="center"/>
        <w:rPr>
          <w:b/>
          <w:bCs/>
        </w:rPr>
      </w:pPr>
    </w:p>
    <w:p w14:paraId="7B86C0F3" w14:textId="35372BF1" w:rsidR="00C3702E" w:rsidRPr="001F721F" w:rsidRDefault="00C3702E" w:rsidP="001F721F">
      <w:pPr>
        <w:rPr>
          <w:b/>
          <w:bCs/>
        </w:rPr>
      </w:pPr>
      <w:r w:rsidRPr="001F721F">
        <w:rPr>
          <w:b/>
          <w:bCs/>
        </w:rPr>
        <w:t>A.</w:t>
      </w:r>
      <w:r>
        <w:rPr>
          <w:b/>
          <w:bCs/>
        </w:rPr>
        <w:t xml:space="preserve">  </w:t>
      </w:r>
      <w:r w:rsidRPr="001F721F">
        <w:rPr>
          <w:b/>
          <w:bCs/>
        </w:rPr>
        <w:t>Guess procedure</w:t>
      </w:r>
    </w:p>
    <w:p w14:paraId="71973A18" w14:textId="2285A139" w:rsidR="00C3702E" w:rsidRDefault="00C3702E" w:rsidP="001F721F">
      <w:r w:rsidRPr="001F721F">
        <w:rPr>
          <w:rFonts w:ascii="Calibri" w:eastAsia="Calibri" w:hAnsi="Calibri" w:cs="Calibri"/>
          <w:sz w:val="17"/>
        </w:rPr>
        <w:t>PART B</w:t>
      </w:r>
    </w:p>
    <w:p w14:paraId="519CA766" w14:textId="4F85D1DA" w:rsidR="00C3702E" w:rsidRDefault="00C3702E">
      <w:pPr>
        <w:tabs>
          <w:tab w:val="center" w:pos="1314"/>
        </w:tabs>
        <w:spacing w:after="362"/>
      </w:pPr>
      <w:r>
        <w:rPr>
          <w:noProof/>
        </w:rPr>
        <w:drawing>
          <wp:inline distT="0" distB="0" distL="0" distR="0" wp14:anchorId="05F95A09" wp14:editId="5D2DBE19">
            <wp:extent cx="7330440" cy="2346960"/>
            <wp:effectExtent l="0" t="0" r="3810" b="0"/>
            <wp:docPr id="2609" name="Picture 2609"/>
            <wp:cNvGraphicFramePr/>
            <a:graphic xmlns:a="http://schemas.openxmlformats.org/drawingml/2006/main">
              <a:graphicData uri="http://schemas.openxmlformats.org/drawingml/2006/picture">
                <pic:pic xmlns:pic="http://schemas.openxmlformats.org/drawingml/2006/picture">
                  <pic:nvPicPr>
                    <pic:cNvPr id="2609" name="Picture 260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330440" cy="2346960"/>
                    </a:xfrm>
                    <a:prstGeom prst="rect">
                      <a:avLst/>
                    </a:prstGeom>
                  </pic:spPr>
                </pic:pic>
              </a:graphicData>
            </a:graphic>
          </wp:inline>
        </w:drawing>
      </w:r>
      <w:r>
        <w:rPr>
          <w:rFonts w:ascii="Calibri" w:eastAsia="Calibri" w:hAnsi="Calibri" w:cs="Calibri"/>
          <w:color w:val="767676"/>
          <w:sz w:val="9"/>
        </w:rPr>
        <w:t>Wednesday, March 24, 2021</w:t>
      </w:r>
      <w:r>
        <w:rPr>
          <w:rFonts w:ascii="Calibri" w:eastAsia="Calibri" w:hAnsi="Calibri" w:cs="Calibri"/>
          <w:color w:val="767676"/>
          <w:sz w:val="9"/>
        </w:rPr>
        <w:tab/>
        <w:t>1:29 PM</w:t>
      </w:r>
    </w:p>
    <w:p w14:paraId="01CED77D" w14:textId="77777777" w:rsidR="00C3702E" w:rsidRDefault="00C3702E">
      <w:pPr>
        <w:spacing w:before="384" w:after="3889"/>
        <w:ind w:left="74"/>
      </w:pPr>
      <w:r>
        <w:rPr>
          <w:noProof/>
        </w:rPr>
        <w:drawing>
          <wp:inline distT="0" distB="0" distL="0" distR="0" wp14:anchorId="713D2E77" wp14:editId="09C57D8D">
            <wp:extent cx="5952745" cy="3901440"/>
            <wp:effectExtent l="0" t="0" r="0" b="3810"/>
            <wp:docPr id="2611" name="Picture 2611"/>
            <wp:cNvGraphicFramePr/>
            <a:graphic xmlns:a="http://schemas.openxmlformats.org/drawingml/2006/main">
              <a:graphicData uri="http://schemas.openxmlformats.org/drawingml/2006/picture">
                <pic:pic xmlns:pic="http://schemas.openxmlformats.org/drawingml/2006/picture">
                  <pic:nvPicPr>
                    <pic:cNvPr id="2611" name="Picture 2611"/>
                    <pic:cNvPicPr/>
                  </pic:nvPicPr>
                  <pic:blipFill>
                    <a:blip r:embed="rId33"/>
                    <a:stretch>
                      <a:fillRect/>
                    </a:stretch>
                  </pic:blipFill>
                  <pic:spPr>
                    <a:xfrm>
                      <a:off x="0" y="0"/>
                      <a:ext cx="5952745" cy="3901440"/>
                    </a:xfrm>
                    <a:prstGeom prst="rect">
                      <a:avLst/>
                    </a:prstGeom>
                  </pic:spPr>
                </pic:pic>
              </a:graphicData>
            </a:graphic>
          </wp:inline>
        </w:drawing>
      </w:r>
    </w:p>
    <w:p w14:paraId="772D8B4E" w14:textId="62668579" w:rsidR="00C3702E" w:rsidRDefault="00C3702E">
      <w:pPr>
        <w:tabs>
          <w:tab w:val="center" w:pos="2008"/>
          <w:tab w:val="center" w:pos="4019"/>
        </w:tabs>
      </w:pPr>
      <w:r>
        <w:rPr>
          <w:sz w:val="9"/>
        </w:rPr>
        <w:lastRenderedPageBreak/>
        <w:t xml:space="preserve">   </w:t>
      </w:r>
      <w:r>
        <w:rPr>
          <w:sz w:val="9"/>
        </w:rPr>
        <w:tab/>
        <w:t xml:space="preserve"> </w:t>
      </w:r>
    </w:p>
    <w:p w14:paraId="37AE8C3F" w14:textId="77777777" w:rsidR="00C3702E" w:rsidRDefault="00C3702E" w:rsidP="00C3702E">
      <w:pPr>
        <w:rPr>
          <w:b/>
          <w:bCs/>
        </w:rPr>
      </w:pPr>
      <w:r>
        <w:rPr>
          <w:b/>
          <w:bCs/>
        </w:rPr>
        <w:t>B. code (Match.m)</w:t>
      </w:r>
    </w:p>
    <w:p w14:paraId="3E47186A" w14:textId="77777777" w:rsidR="00C3702E" w:rsidRDefault="00C3702E" w:rsidP="00C3702E">
      <w:pPr>
        <w:rPr>
          <w:b/>
          <w:bCs/>
        </w:rPr>
      </w:pPr>
    </w:p>
    <w:p w14:paraId="488077F1" w14:textId="77777777" w:rsidR="00C3702E" w:rsidRDefault="00C3702E" w:rsidP="00C3702E">
      <w:pPr>
        <w:rPr>
          <w:b/>
          <w:bCs/>
        </w:rPr>
      </w:pPr>
    </w:p>
    <w:p w14:paraId="038645CD" w14:textId="77777777" w:rsidR="00C3702E" w:rsidRDefault="00C3702E" w:rsidP="00C3702E">
      <w:pPr>
        <w:autoSpaceDE w:val="0"/>
        <w:autoSpaceDN w:val="0"/>
        <w:adjustRightInd w:val="0"/>
        <w:jc w:val="left"/>
        <w:rPr>
          <w:rFonts w:ascii="Courier New" w:hAnsi="Courier New" w:cs="Courier New"/>
          <w:sz w:val="24"/>
          <w:szCs w:val="24"/>
        </w:rPr>
      </w:pPr>
      <w:r>
        <w:rPr>
          <w:rFonts w:ascii="Courier New" w:hAnsi="Courier New" w:cs="Courier New"/>
          <w:color w:val="228B22"/>
        </w:rPr>
        <w:t>% Match.m</w:t>
      </w:r>
    </w:p>
    <w:p w14:paraId="51307681" w14:textId="77777777" w:rsidR="00C3702E" w:rsidRDefault="00C3702E" w:rsidP="00C3702E">
      <w:pPr>
        <w:autoSpaceDE w:val="0"/>
        <w:autoSpaceDN w:val="0"/>
        <w:adjustRightInd w:val="0"/>
        <w:jc w:val="left"/>
        <w:rPr>
          <w:rFonts w:ascii="Courier New" w:hAnsi="Courier New" w:cs="Courier New"/>
          <w:sz w:val="24"/>
          <w:szCs w:val="24"/>
        </w:rPr>
      </w:pPr>
      <w:r>
        <w:rPr>
          <w:rFonts w:ascii="Courier New" w:hAnsi="Courier New" w:cs="Courier New"/>
          <w:color w:val="0000FF"/>
        </w:rPr>
        <w:t>function</w:t>
      </w:r>
      <w:r>
        <w:rPr>
          <w:rFonts w:ascii="Courier New" w:hAnsi="Courier New" w:cs="Courier New"/>
          <w:color w:val="000000"/>
        </w:rPr>
        <w:t xml:space="preserve"> [a,b,Pic,tauC,mdotcorr2,etaC,spdLine,M,tauT,Pit,G,del] = Match(ps,pp,pm,etaC)</w:t>
      </w:r>
    </w:p>
    <w:p w14:paraId="4B3F1312" w14:textId="77777777" w:rsidR="00C3702E" w:rsidRDefault="00C3702E" w:rsidP="00C3702E">
      <w:pPr>
        <w:autoSpaceDE w:val="0"/>
        <w:autoSpaceDN w:val="0"/>
        <w:adjustRightInd w:val="0"/>
        <w:jc w:val="left"/>
        <w:rPr>
          <w:rFonts w:ascii="Courier New" w:hAnsi="Courier New" w:cs="Courier New"/>
          <w:sz w:val="24"/>
          <w:szCs w:val="24"/>
        </w:rPr>
      </w:pPr>
      <w:r>
        <w:rPr>
          <w:rFonts w:ascii="Courier New" w:hAnsi="Courier New" w:cs="Courier New"/>
          <w:color w:val="228B22"/>
        </w:rPr>
        <w:t>%Match function for project 2</w:t>
      </w:r>
    </w:p>
    <w:p w14:paraId="4DCB7C12" w14:textId="77777777" w:rsidR="00C3702E" w:rsidRDefault="00C3702E" w:rsidP="00C3702E">
      <w:pPr>
        <w:autoSpaceDE w:val="0"/>
        <w:autoSpaceDN w:val="0"/>
        <w:adjustRightInd w:val="0"/>
        <w:jc w:val="left"/>
        <w:rPr>
          <w:rFonts w:ascii="Courier New" w:hAnsi="Courier New" w:cs="Courier New"/>
          <w:sz w:val="24"/>
          <w:szCs w:val="24"/>
        </w:rPr>
      </w:pPr>
      <w:r>
        <w:rPr>
          <w:rFonts w:ascii="Courier New" w:hAnsi="Courier New" w:cs="Courier New"/>
          <w:color w:val="228B22"/>
        </w:rPr>
        <w:t>%   will match components</w:t>
      </w:r>
    </w:p>
    <w:p w14:paraId="126392E9" w14:textId="77777777" w:rsidR="00C3702E" w:rsidRDefault="00C3702E" w:rsidP="00C3702E">
      <w:pPr>
        <w:autoSpaceDE w:val="0"/>
        <w:autoSpaceDN w:val="0"/>
        <w:adjustRightInd w:val="0"/>
        <w:jc w:val="left"/>
        <w:rPr>
          <w:rFonts w:ascii="Courier New" w:hAnsi="Courier New" w:cs="Courier New"/>
          <w:sz w:val="24"/>
          <w:szCs w:val="24"/>
        </w:rPr>
      </w:pPr>
      <w:r>
        <w:rPr>
          <w:rFonts w:ascii="Courier New" w:hAnsi="Courier New" w:cs="Courier New"/>
          <w:color w:val="000000"/>
        </w:rPr>
        <w:t>gam =1.4;</w:t>
      </w:r>
    </w:p>
    <w:p w14:paraId="1107BC5B" w14:textId="77777777" w:rsidR="00C3702E" w:rsidRDefault="00C3702E" w:rsidP="00C3702E">
      <w:pPr>
        <w:autoSpaceDE w:val="0"/>
        <w:autoSpaceDN w:val="0"/>
        <w:adjustRightInd w:val="0"/>
        <w:jc w:val="left"/>
        <w:rPr>
          <w:rFonts w:ascii="Courier New" w:hAnsi="Courier New" w:cs="Courier New"/>
          <w:sz w:val="24"/>
          <w:szCs w:val="24"/>
        </w:rPr>
      </w:pPr>
      <w:r>
        <w:rPr>
          <w:rFonts w:ascii="Courier New" w:hAnsi="Courier New" w:cs="Courier New"/>
          <w:color w:val="000000"/>
        </w:rPr>
        <w:t>mdotcorr4 = .107;</w:t>
      </w:r>
    </w:p>
    <w:p w14:paraId="70D19C03" w14:textId="77777777" w:rsidR="00C3702E" w:rsidRDefault="00C3702E" w:rsidP="00C3702E">
      <w:pPr>
        <w:autoSpaceDE w:val="0"/>
        <w:autoSpaceDN w:val="0"/>
        <w:adjustRightInd w:val="0"/>
        <w:jc w:val="left"/>
        <w:rPr>
          <w:rFonts w:ascii="Courier New" w:hAnsi="Courier New" w:cs="Courier New"/>
          <w:sz w:val="24"/>
          <w:szCs w:val="24"/>
        </w:rPr>
      </w:pPr>
      <w:r>
        <w:rPr>
          <w:rFonts w:ascii="Courier New" w:hAnsi="Courier New" w:cs="Courier New"/>
          <w:color w:val="000000"/>
        </w:rPr>
        <w:t>mdotcorr8 = .366;</w:t>
      </w:r>
    </w:p>
    <w:p w14:paraId="345B1EB2" w14:textId="77777777" w:rsidR="00C3702E" w:rsidRDefault="00C3702E" w:rsidP="00C3702E">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etaT = .9; </w:t>
      </w:r>
    </w:p>
    <w:p w14:paraId="26B55308" w14:textId="77777777" w:rsidR="00C3702E" w:rsidRDefault="00C3702E" w:rsidP="00C3702E">
      <w:pPr>
        <w:autoSpaceDE w:val="0"/>
        <w:autoSpaceDN w:val="0"/>
        <w:adjustRightInd w:val="0"/>
        <w:jc w:val="left"/>
        <w:rPr>
          <w:rFonts w:ascii="Courier New" w:hAnsi="Courier New" w:cs="Courier New"/>
          <w:sz w:val="24"/>
          <w:szCs w:val="24"/>
        </w:rPr>
      </w:pPr>
      <w:r>
        <w:rPr>
          <w:rFonts w:ascii="Courier New" w:hAnsi="Courier New" w:cs="Courier New"/>
          <w:color w:val="000000"/>
        </w:rPr>
        <w:t>spdLined = 56493.268;</w:t>
      </w:r>
    </w:p>
    <w:p w14:paraId="153F0E82" w14:textId="77777777" w:rsidR="00C3702E" w:rsidRDefault="00C3702E" w:rsidP="00C3702E">
      <w:pPr>
        <w:autoSpaceDE w:val="0"/>
        <w:autoSpaceDN w:val="0"/>
        <w:adjustRightInd w:val="0"/>
        <w:jc w:val="left"/>
        <w:rPr>
          <w:rFonts w:ascii="Courier New" w:hAnsi="Courier New" w:cs="Courier New"/>
          <w:sz w:val="24"/>
          <w:szCs w:val="24"/>
        </w:rPr>
      </w:pPr>
      <w:r>
        <w:rPr>
          <w:rFonts w:ascii="Courier New" w:hAnsi="Courier New" w:cs="Courier New"/>
          <w:color w:val="000000"/>
        </w:rPr>
        <w:t>spdLine = ps*spdLined;</w:t>
      </w:r>
    </w:p>
    <w:p w14:paraId="2F1C5856" w14:textId="77777777" w:rsidR="00C3702E" w:rsidRDefault="00C3702E" w:rsidP="00C3702E">
      <w:pPr>
        <w:autoSpaceDE w:val="0"/>
        <w:autoSpaceDN w:val="0"/>
        <w:adjustRightInd w:val="0"/>
        <w:jc w:val="left"/>
        <w:rPr>
          <w:rFonts w:ascii="Courier New" w:hAnsi="Courier New" w:cs="Courier New"/>
          <w:sz w:val="24"/>
          <w:szCs w:val="24"/>
        </w:rPr>
      </w:pPr>
      <w:r>
        <w:rPr>
          <w:rFonts w:ascii="Courier New" w:hAnsi="Courier New" w:cs="Courier New"/>
          <w:color w:val="000000"/>
        </w:rPr>
        <w:t>Picd = 15;</w:t>
      </w:r>
    </w:p>
    <w:p w14:paraId="6D759D2D" w14:textId="77777777" w:rsidR="00C3702E" w:rsidRDefault="00C3702E" w:rsidP="00C3702E">
      <w:pPr>
        <w:autoSpaceDE w:val="0"/>
        <w:autoSpaceDN w:val="0"/>
        <w:adjustRightInd w:val="0"/>
        <w:jc w:val="left"/>
        <w:rPr>
          <w:rFonts w:ascii="Courier New" w:hAnsi="Courier New" w:cs="Courier New"/>
          <w:sz w:val="24"/>
          <w:szCs w:val="24"/>
        </w:rPr>
      </w:pPr>
      <w:r>
        <w:rPr>
          <w:rFonts w:ascii="Courier New" w:hAnsi="Courier New" w:cs="Courier New"/>
          <w:color w:val="000000"/>
        </w:rPr>
        <w:t>Pic = pp*Picd;</w:t>
      </w:r>
    </w:p>
    <w:p w14:paraId="541BC18E" w14:textId="77777777" w:rsidR="00C3702E" w:rsidRDefault="00C3702E" w:rsidP="00C3702E">
      <w:pPr>
        <w:autoSpaceDE w:val="0"/>
        <w:autoSpaceDN w:val="0"/>
        <w:adjustRightInd w:val="0"/>
        <w:jc w:val="left"/>
        <w:rPr>
          <w:rFonts w:ascii="Courier New" w:hAnsi="Courier New" w:cs="Courier New"/>
          <w:sz w:val="24"/>
          <w:szCs w:val="24"/>
        </w:rPr>
      </w:pPr>
      <w:r>
        <w:rPr>
          <w:rFonts w:ascii="Courier New" w:hAnsi="Courier New" w:cs="Courier New"/>
          <w:color w:val="000000"/>
        </w:rPr>
        <w:t>mdotcorr2d = .746;</w:t>
      </w:r>
    </w:p>
    <w:p w14:paraId="47DD4851" w14:textId="77777777" w:rsidR="00C3702E" w:rsidRDefault="00C3702E" w:rsidP="00C3702E">
      <w:pPr>
        <w:autoSpaceDE w:val="0"/>
        <w:autoSpaceDN w:val="0"/>
        <w:adjustRightInd w:val="0"/>
        <w:jc w:val="left"/>
        <w:rPr>
          <w:rFonts w:ascii="Courier New" w:hAnsi="Courier New" w:cs="Courier New"/>
          <w:sz w:val="24"/>
          <w:szCs w:val="24"/>
        </w:rPr>
      </w:pPr>
      <w:r>
        <w:rPr>
          <w:rFonts w:ascii="Courier New" w:hAnsi="Courier New" w:cs="Courier New"/>
          <w:color w:val="000000"/>
        </w:rPr>
        <w:t>mdotcorr2 = pm*mdotcorr2d;</w:t>
      </w:r>
    </w:p>
    <w:p w14:paraId="0F2C1C34" w14:textId="77777777" w:rsidR="00C3702E" w:rsidRDefault="00C3702E" w:rsidP="00C3702E">
      <w:pPr>
        <w:autoSpaceDE w:val="0"/>
        <w:autoSpaceDN w:val="0"/>
        <w:adjustRightInd w:val="0"/>
        <w:jc w:val="left"/>
        <w:rPr>
          <w:rFonts w:ascii="Courier New" w:hAnsi="Courier New" w:cs="Courier New"/>
          <w:sz w:val="24"/>
          <w:szCs w:val="24"/>
        </w:rPr>
      </w:pPr>
      <w:r>
        <w:rPr>
          <w:rFonts w:ascii="Courier New" w:hAnsi="Courier New" w:cs="Courier New"/>
          <w:color w:val="000000"/>
        </w:rPr>
        <w:t>tauC = 1 + ((Pic^((gam-1)/gam)-1)/etaC);</w:t>
      </w:r>
    </w:p>
    <w:p w14:paraId="2A42A306" w14:textId="77777777" w:rsidR="00C3702E" w:rsidRDefault="00C3702E" w:rsidP="00C3702E">
      <w:pPr>
        <w:autoSpaceDE w:val="0"/>
        <w:autoSpaceDN w:val="0"/>
        <w:adjustRightInd w:val="0"/>
        <w:jc w:val="left"/>
        <w:rPr>
          <w:rFonts w:ascii="Courier New" w:hAnsi="Courier New" w:cs="Courier New"/>
          <w:sz w:val="24"/>
          <w:szCs w:val="24"/>
        </w:rPr>
      </w:pPr>
      <w:r>
        <w:rPr>
          <w:rFonts w:ascii="Courier New" w:hAnsi="Courier New" w:cs="Courier New"/>
          <w:color w:val="000000"/>
        </w:rPr>
        <w:t>M = mdotcorr2/mdotcorr4/Pic*spdLine;</w:t>
      </w:r>
    </w:p>
    <w:p w14:paraId="5974F67E" w14:textId="77777777" w:rsidR="00C3702E" w:rsidRDefault="00C3702E" w:rsidP="00C3702E">
      <w:pPr>
        <w:autoSpaceDE w:val="0"/>
        <w:autoSpaceDN w:val="0"/>
        <w:adjustRightInd w:val="0"/>
        <w:jc w:val="left"/>
        <w:rPr>
          <w:rFonts w:ascii="Courier New" w:hAnsi="Courier New" w:cs="Courier New"/>
          <w:sz w:val="24"/>
          <w:szCs w:val="24"/>
        </w:rPr>
      </w:pPr>
      <w:r>
        <w:rPr>
          <w:rFonts w:ascii="Courier New" w:hAnsi="Courier New" w:cs="Courier New"/>
          <w:color w:val="000000"/>
        </w:rPr>
        <w:t>G = (spdLine/M)^2;</w:t>
      </w:r>
    </w:p>
    <w:p w14:paraId="77212D64" w14:textId="77777777" w:rsidR="00C3702E" w:rsidRDefault="00C3702E" w:rsidP="00C3702E">
      <w:pPr>
        <w:autoSpaceDE w:val="0"/>
        <w:autoSpaceDN w:val="0"/>
        <w:adjustRightInd w:val="0"/>
        <w:jc w:val="left"/>
        <w:rPr>
          <w:rFonts w:ascii="Courier New" w:hAnsi="Courier New" w:cs="Courier New"/>
          <w:sz w:val="24"/>
          <w:szCs w:val="24"/>
        </w:rPr>
      </w:pPr>
      <w:r>
        <w:rPr>
          <w:rFonts w:ascii="Courier New" w:hAnsi="Courier New" w:cs="Courier New"/>
          <w:color w:val="000000"/>
        </w:rPr>
        <w:t>tauT = 1-1/G*(tauC-1);</w:t>
      </w:r>
    </w:p>
    <w:p w14:paraId="4ED74B90" w14:textId="77777777" w:rsidR="00C3702E" w:rsidRDefault="00C3702E" w:rsidP="00C3702E">
      <w:pPr>
        <w:autoSpaceDE w:val="0"/>
        <w:autoSpaceDN w:val="0"/>
        <w:adjustRightInd w:val="0"/>
        <w:jc w:val="left"/>
        <w:rPr>
          <w:rFonts w:ascii="Courier New" w:hAnsi="Courier New" w:cs="Courier New"/>
          <w:sz w:val="24"/>
          <w:szCs w:val="24"/>
        </w:rPr>
      </w:pPr>
      <w:r>
        <w:rPr>
          <w:rFonts w:ascii="Courier New" w:hAnsi="Courier New" w:cs="Courier New"/>
          <w:color w:val="000000"/>
        </w:rPr>
        <w:t>Pit = (1-(1-tauT)/etaT)^(gam/(gam-1));</w:t>
      </w:r>
    </w:p>
    <w:p w14:paraId="347AC56E" w14:textId="77777777" w:rsidR="00C3702E" w:rsidRDefault="00C3702E" w:rsidP="00C3702E">
      <w:pPr>
        <w:autoSpaceDE w:val="0"/>
        <w:autoSpaceDN w:val="0"/>
        <w:adjustRightInd w:val="0"/>
        <w:jc w:val="left"/>
        <w:rPr>
          <w:rFonts w:ascii="Courier New" w:hAnsi="Courier New" w:cs="Courier New"/>
          <w:sz w:val="24"/>
          <w:szCs w:val="24"/>
        </w:rPr>
      </w:pPr>
      <w:r>
        <w:rPr>
          <w:rFonts w:ascii="Courier New" w:hAnsi="Courier New" w:cs="Courier New"/>
          <w:color w:val="000000"/>
        </w:rPr>
        <w:t>a = mdotcorr8/mdotcorr2;</w:t>
      </w:r>
    </w:p>
    <w:p w14:paraId="64F4D8F0" w14:textId="77777777" w:rsidR="00C3702E" w:rsidRDefault="00C3702E" w:rsidP="00C3702E">
      <w:pPr>
        <w:autoSpaceDE w:val="0"/>
        <w:autoSpaceDN w:val="0"/>
        <w:adjustRightInd w:val="0"/>
        <w:jc w:val="left"/>
        <w:rPr>
          <w:rFonts w:ascii="Courier New" w:hAnsi="Courier New" w:cs="Courier New"/>
          <w:sz w:val="24"/>
          <w:szCs w:val="24"/>
        </w:rPr>
      </w:pPr>
      <w:r>
        <w:rPr>
          <w:rFonts w:ascii="Courier New" w:hAnsi="Courier New" w:cs="Courier New"/>
          <w:color w:val="000000"/>
        </w:rPr>
        <w:t>b = sqrt(G*tauT)/Pic/Pit;</w:t>
      </w:r>
    </w:p>
    <w:p w14:paraId="20335012" w14:textId="77777777" w:rsidR="00C3702E" w:rsidRDefault="00C3702E" w:rsidP="00C3702E">
      <w:pPr>
        <w:autoSpaceDE w:val="0"/>
        <w:autoSpaceDN w:val="0"/>
        <w:adjustRightInd w:val="0"/>
        <w:jc w:val="left"/>
        <w:rPr>
          <w:rFonts w:ascii="Courier New" w:hAnsi="Courier New" w:cs="Courier New"/>
          <w:sz w:val="24"/>
          <w:szCs w:val="24"/>
        </w:rPr>
      </w:pPr>
      <w:r>
        <w:rPr>
          <w:rFonts w:ascii="Courier New" w:hAnsi="Courier New" w:cs="Courier New"/>
          <w:color w:val="000000"/>
        </w:rPr>
        <w:t>del = abs(a-b);</w:t>
      </w:r>
    </w:p>
    <w:p w14:paraId="6B93970E" w14:textId="77777777" w:rsidR="00C3702E" w:rsidRDefault="00C3702E" w:rsidP="00C3702E">
      <w:pPr>
        <w:autoSpaceDE w:val="0"/>
        <w:autoSpaceDN w:val="0"/>
        <w:adjustRightInd w:val="0"/>
        <w:jc w:val="left"/>
        <w:rPr>
          <w:rFonts w:ascii="Courier New" w:hAnsi="Courier New" w:cs="Courier New"/>
          <w:sz w:val="24"/>
          <w:szCs w:val="24"/>
        </w:rPr>
      </w:pPr>
      <w:r>
        <w:rPr>
          <w:rFonts w:ascii="Courier New" w:hAnsi="Courier New" w:cs="Courier New"/>
          <w:color w:val="0000FF"/>
        </w:rPr>
        <w:t>end</w:t>
      </w:r>
    </w:p>
    <w:p w14:paraId="71BE3691" w14:textId="1816F018" w:rsidR="00C3702E" w:rsidRDefault="00C3702E" w:rsidP="00C3702E">
      <w:pPr>
        <w:rPr>
          <w:b/>
          <w:bCs/>
        </w:rPr>
      </w:pPr>
    </w:p>
    <w:p w14:paraId="430593DF" w14:textId="4806B2F8" w:rsidR="00C3702E" w:rsidRDefault="00C3702E" w:rsidP="00C3702E">
      <w:pPr>
        <w:rPr>
          <w:b/>
          <w:bCs/>
        </w:rPr>
      </w:pPr>
    </w:p>
    <w:p w14:paraId="440CAF95" w14:textId="35B8B8A7" w:rsidR="00C3702E" w:rsidRDefault="00C3702E" w:rsidP="00C3702E">
      <w:pPr>
        <w:rPr>
          <w:b/>
          <w:bCs/>
        </w:rPr>
      </w:pPr>
    </w:p>
    <w:p w14:paraId="0A90AA20" w14:textId="6ADB3DBA" w:rsidR="00C3702E" w:rsidRDefault="00C3702E" w:rsidP="00C3702E">
      <w:pPr>
        <w:rPr>
          <w:b/>
          <w:bCs/>
        </w:rPr>
      </w:pPr>
    </w:p>
    <w:p w14:paraId="77DBF9EF" w14:textId="4D103F48" w:rsidR="00C3702E" w:rsidRDefault="00C3702E" w:rsidP="00C3702E">
      <w:pPr>
        <w:rPr>
          <w:b/>
          <w:bCs/>
        </w:rPr>
      </w:pPr>
    </w:p>
    <w:p w14:paraId="035897EF" w14:textId="78C95914" w:rsidR="00C3702E" w:rsidRDefault="00C3702E" w:rsidP="00C3702E">
      <w:pPr>
        <w:rPr>
          <w:b/>
          <w:bCs/>
        </w:rPr>
      </w:pPr>
    </w:p>
    <w:p w14:paraId="5F6B4961" w14:textId="31EAE47B" w:rsidR="00C3702E" w:rsidRDefault="00C3702E" w:rsidP="00C3702E">
      <w:pPr>
        <w:rPr>
          <w:b/>
          <w:bCs/>
        </w:rPr>
      </w:pPr>
    </w:p>
    <w:p w14:paraId="1B4C1F26" w14:textId="5253ADD3" w:rsidR="00C3702E" w:rsidRDefault="00C3702E" w:rsidP="00C3702E">
      <w:pPr>
        <w:rPr>
          <w:b/>
          <w:bCs/>
        </w:rPr>
      </w:pPr>
    </w:p>
    <w:p w14:paraId="6F405A41" w14:textId="12D37151" w:rsidR="00C3702E" w:rsidRDefault="00C3702E" w:rsidP="00C3702E">
      <w:pPr>
        <w:rPr>
          <w:b/>
          <w:bCs/>
        </w:rPr>
      </w:pPr>
    </w:p>
    <w:p w14:paraId="54AEF416" w14:textId="56D6CAA8" w:rsidR="00C3702E" w:rsidRDefault="00C3702E" w:rsidP="00C3702E">
      <w:pPr>
        <w:rPr>
          <w:b/>
          <w:bCs/>
        </w:rPr>
      </w:pPr>
    </w:p>
    <w:p w14:paraId="092960A2" w14:textId="136CD2EA" w:rsidR="00C3702E" w:rsidRDefault="00C3702E" w:rsidP="00C3702E">
      <w:pPr>
        <w:rPr>
          <w:b/>
          <w:bCs/>
        </w:rPr>
      </w:pPr>
    </w:p>
    <w:p w14:paraId="50E406FD" w14:textId="56ED09A6" w:rsidR="00C3702E" w:rsidRDefault="00C3702E" w:rsidP="00C3702E">
      <w:pPr>
        <w:rPr>
          <w:b/>
          <w:bCs/>
        </w:rPr>
      </w:pPr>
    </w:p>
    <w:p w14:paraId="5E981B2A" w14:textId="0C570FC0" w:rsidR="00C3702E" w:rsidRDefault="00C3702E" w:rsidP="00C3702E">
      <w:pPr>
        <w:rPr>
          <w:b/>
          <w:bCs/>
        </w:rPr>
      </w:pPr>
    </w:p>
    <w:p w14:paraId="0303E509" w14:textId="47764B28" w:rsidR="00C3702E" w:rsidRDefault="00C3702E" w:rsidP="00C3702E">
      <w:pPr>
        <w:rPr>
          <w:b/>
          <w:bCs/>
        </w:rPr>
      </w:pPr>
    </w:p>
    <w:p w14:paraId="202E22EA" w14:textId="24FE2C46" w:rsidR="00C3702E" w:rsidRDefault="00C3702E" w:rsidP="00C3702E">
      <w:pPr>
        <w:rPr>
          <w:b/>
          <w:bCs/>
        </w:rPr>
      </w:pPr>
    </w:p>
    <w:p w14:paraId="45F534EC" w14:textId="6AFC241D" w:rsidR="00C3702E" w:rsidRDefault="00C3702E" w:rsidP="00C3702E">
      <w:pPr>
        <w:rPr>
          <w:b/>
          <w:bCs/>
        </w:rPr>
      </w:pPr>
    </w:p>
    <w:p w14:paraId="66025954" w14:textId="0329E1D5" w:rsidR="00C3702E" w:rsidRDefault="00C3702E" w:rsidP="00C3702E">
      <w:pPr>
        <w:rPr>
          <w:b/>
          <w:bCs/>
        </w:rPr>
      </w:pPr>
    </w:p>
    <w:p w14:paraId="78C95495" w14:textId="5EBEDEC7" w:rsidR="00C3702E" w:rsidRDefault="00C3702E" w:rsidP="00C3702E">
      <w:pPr>
        <w:rPr>
          <w:b/>
          <w:bCs/>
        </w:rPr>
      </w:pPr>
    </w:p>
    <w:p w14:paraId="5B75526E" w14:textId="3EE83382" w:rsidR="00C3702E" w:rsidRDefault="00C3702E" w:rsidP="00C3702E">
      <w:pPr>
        <w:rPr>
          <w:b/>
          <w:bCs/>
        </w:rPr>
      </w:pPr>
    </w:p>
    <w:p w14:paraId="6D0CCB21" w14:textId="1ED9A714" w:rsidR="00C3702E" w:rsidRDefault="00C3702E" w:rsidP="00C3702E">
      <w:pPr>
        <w:rPr>
          <w:b/>
          <w:bCs/>
        </w:rPr>
      </w:pPr>
    </w:p>
    <w:p w14:paraId="1EEB67EF" w14:textId="47FF021B" w:rsidR="00C3702E" w:rsidRDefault="00C3702E" w:rsidP="00C3702E">
      <w:pPr>
        <w:rPr>
          <w:b/>
          <w:bCs/>
        </w:rPr>
      </w:pPr>
    </w:p>
    <w:p w14:paraId="1D00AE30" w14:textId="3E271BE3" w:rsidR="00C3702E" w:rsidRDefault="00C3702E" w:rsidP="00C3702E">
      <w:pPr>
        <w:rPr>
          <w:b/>
          <w:bCs/>
        </w:rPr>
      </w:pPr>
    </w:p>
    <w:p w14:paraId="7D65B2FF" w14:textId="4190D12E" w:rsidR="00C3702E" w:rsidRDefault="00C3702E" w:rsidP="00C3702E">
      <w:pPr>
        <w:rPr>
          <w:b/>
          <w:bCs/>
        </w:rPr>
      </w:pPr>
    </w:p>
    <w:p w14:paraId="6BB5A4F4" w14:textId="32861D47" w:rsidR="00C3702E" w:rsidRDefault="00C3702E" w:rsidP="00C3702E">
      <w:pPr>
        <w:rPr>
          <w:b/>
          <w:bCs/>
        </w:rPr>
      </w:pPr>
    </w:p>
    <w:p w14:paraId="5E1DF15A" w14:textId="3DC0EB41" w:rsidR="00C3702E" w:rsidRDefault="00C3702E" w:rsidP="00C3702E">
      <w:pPr>
        <w:rPr>
          <w:b/>
          <w:bCs/>
        </w:rPr>
      </w:pPr>
    </w:p>
    <w:p w14:paraId="2D0DE31F" w14:textId="08CEF32F" w:rsidR="00C3702E" w:rsidRDefault="00C3702E" w:rsidP="00C3702E">
      <w:pPr>
        <w:rPr>
          <w:b/>
          <w:bCs/>
        </w:rPr>
      </w:pPr>
    </w:p>
    <w:p w14:paraId="0653FA2A" w14:textId="5EB0D78D" w:rsidR="00C3702E" w:rsidRDefault="00C3702E" w:rsidP="00C3702E">
      <w:pPr>
        <w:rPr>
          <w:b/>
          <w:bCs/>
        </w:rPr>
      </w:pPr>
    </w:p>
    <w:p w14:paraId="414A2233" w14:textId="540EE088" w:rsidR="00C3702E" w:rsidRDefault="00C3702E" w:rsidP="00C3702E">
      <w:pPr>
        <w:rPr>
          <w:b/>
          <w:bCs/>
        </w:rPr>
      </w:pPr>
    </w:p>
    <w:p w14:paraId="4EF5DA65" w14:textId="0C96C3F4" w:rsidR="00C3702E" w:rsidRDefault="00C3702E" w:rsidP="00C3702E">
      <w:pPr>
        <w:jc w:val="center"/>
        <w:rPr>
          <w:b/>
          <w:bCs/>
        </w:rPr>
      </w:pPr>
      <w:r>
        <w:rPr>
          <w:b/>
          <w:bCs/>
        </w:rPr>
        <w:t>Appendix C</w:t>
      </w:r>
      <w:r w:rsidR="00FA228C">
        <w:rPr>
          <w:b/>
          <w:bCs/>
        </w:rPr>
        <w:t xml:space="preserve"> </w:t>
      </w:r>
    </w:p>
    <w:p w14:paraId="59D979D9" w14:textId="3022CB42" w:rsidR="00FA228C" w:rsidRDefault="00FA228C" w:rsidP="00C3702E">
      <w:pPr>
        <w:jc w:val="center"/>
        <w:rPr>
          <w:b/>
          <w:bCs/>
        </w:rPr>
      </w:pPr>
    </w:p>
    <w:p w14:paraId="17D01D7A" w14:textId="1E7C1FA6" w:rsidR="00FA228C" w:rsidRDefault="00FA228C" w:rsidP="00FA228C">
      <w:pPr>
        <w:rPr>
          <w:b/>
          <w:bCs/>
        </w:rPr>
      </w:pPr>
      <w:r w:rsidRPr="001F721F">
        <w:rPr>
          <w:b/>
          <w:bCs/>
        </w:rPr>
        <w:t>A.</w:t>
      </w:r>
      <w:r>
        <w:rPr>
          <w:b/>
          <w:bCs/>
        </w:rPr>
        <w:t xml:space="preserve">  outline </w:t>
      </w:r>
    </w:p>
    <w:p w14:paraId="21334811" w14:textId="42728973" w:rsidR="00FA228C" w:rsidRDefault="00FA228C" w:rsidP="00FA228C">
      <w:pPr>
        <w:rPr>
          <w:b/>
          <w:bCs/>
        </w:rPr>
      </w:pPr>
    </w:p>
    <w:p w14:paraId="28975BF4" w14:textId="713F0E16" w:rsidR="00FA228C" w:rsidRDefault="00FA228C" w:rsidP="00FA228C">
      <w:pPr>
        <w:spacing w:after="1881"/>
        <w:rPr>
          <w:rFonts w:ascii="Calibri" w:eastAsia="Calibri" w:hAnsi="Calibri" w:cs="Calibri"/>
          <w:sz w:val="19"/>
        </w:rPr>
      </w:pPr>
      <w:r>
        <w:rPr>
          <w:rFonts w:ascii="Calibri" w:eastAsia="Calibri" w:hAnsi="Calibri" w:cs="Calibri"/>
          <w:sz w:val="19"/>
        </w:rPr>
        <w:t xml:space="preserve">Part c </w:t>
      </w:r>
      <w:r>
        <w:rPr>
          <w:noProof/>
        </w:rPr>
        <mc:AlternateContent>
          <mc:Choice Requires="wpg">
            <w:drawing>
              <wp:inline distT="0" distB="0" distL="0" distR="0" wp14:anchorId="38EACA6B" wp14:editId="156DD6D4">
                <wp:extent cx="5943600" cy="860326"/>
                <wp:effectExtent l="0" t="0" r="19050" b="16510"/>
                <wp:docPr id="16" name="Group 16"/>
                <wp:cNvGraphicFramePr/>
                <a:graphic xmlns:a="http://schemas.openxmlformats.org/drawingml/2006/main">
                  <a:graphicData uri="http://schemas.microsoft.com/office/word/2010/wordprocessingGroup">
                    <wpg:wgp>
                      <wpg:cNvGrpSpPr/>
                      <wpg:grpSpPr>
                        <a:xfrm>
                          <a:off x="0" y="0"/>
                          <a:ext cx="5943600" cy="860326"/>
                          <a:chOff x="0" y="0"/>
                          <a:chExt cx="7339331" cy="1062863"/>
                        </a:xfrm>
                      </wpg:grpSpPr>
                      <wps:wsp>
                        <wps:cNvPr id="17" name="Shape 6"/>
                        <wps:cNvSpPr/>
                        <wps:spPr>
                          <a:xfrm>
                            <a:off x="0" y="396875"/>
                            <a:ext cx="118567" cy="123189"/>
                          </a:xfrm>
                          <a:custGeom>
                            <a:avLst/>
                            <a:gdLst/>
                            <a:ahLst/>
                            <a:cxnLst/>
                            <a:rect l="0" t="0" r="0" b="0"/>
                            <a:pathLst>
                              <a:path w="118567" h="123189">
                                <a:moveTo>
                                  <a:pt x="4267" y="36576"/>
                                </a:moveTo>
                                <a:lnTo>
                                  <a:pt x="4267" y="13715"/>
                                </a:lnTo>
                                <a:lnTo>
                                  <a:pt x="9144" y="13715"/>
                                </a:lnTo>
                                <a:lnTo>
                                  <a:pt x="9144" y="100330"/>
                                </a:lnTo>
                                <a:lnTo>
                                  <a:pt x="4267" y="100330"/>
                                </a:lnTo>
                                <a:lnTo>
                                  <a:pt x="4267" y="118618"/>
                                </a:lnTo>
                                <a:lnTo>
                                  <a:pt x="0" y="118618"/>
                                </a:lnTo>
                                <a:lnTo>
                                  <a:pt x="0" y="123189"/>
                                </a:lnTo>
                                <a:lnTo>
                                  <a:pt x="0" y="105156"/>
                                </a:lnTo>
                                <a:lnTo>
                                  <a:pt x="4267" y="105156"/>
                                </a:lnTo>
                                <a:lnTo>
                                  <a:pt x="4267" y="77724"/>
                                </a:lnTo>
                                <a:lnTo>
                                  <a:pt x="9144" y="73151"/>
                                </a:lnTo>
                                <a:lnTo>
                                  <a:pt x="9144" y="50292"/>
                                </a:lnTo>
                                <a:lnTo>
                                  <a:pt x="13411" y="50292"/>
                                </a:lnTo>
                                <a:lnTo>
                                  <a:pt x="13411" y="32003"/>
                                </a:lnTo>
                                <a:lnTo>
                                  <a:pt x="18288" y="32003"/>
                                </a:lnTo>
                                <a:lnTo>
                                  <a:pt x="18288" y="27432"/>
                                </a:lnTo>
                                <a:lnTo>
                                  <a:pt x="22555" y="22860"/>
                                </a:lnTo>
                                <a:lnTo>
                                  <a:pt x="22555" y="18288"/>
                                </a:lnTo>
                                <a:lnTo>
                                  <a:pt x="27127" y="18288"/>
                                </a:lnTo>
                                <a:lnTo>
                                  <a:pt x="27127" y="13715"/>
                                </a:lnTo>
                                <a:lnTo>
                                  <a:pt x="40843" y="13715"/>
                                </a:lnTo>
                                <a:lnTo>
                                  <a:pt x="40843" y="18288"/>
                                </a:lnTo>
                                <a:lnTo>
                                  <a:pt x="45415" y="22860"/>
                                </a:lnTo>
                                <a:lnTo>
                                  <a:pt x="45415" y="118618"/>
                                </a:lnTo>
                                <a:lnTo>
                                  <a:pt x="49987" y="118618"/>
                                </a:lnTo>
                                <a:lnTo>
                                  <a:pt x="54559" y="114300"/>
                                </a:lnTo>
                                <a:lnTo>
                                  <a:pt x="59131" y="109474"/>
                                </a:lnTo>
                                <a:lnTo>
                                  <a:pt x="59131" y="105156"/>
                                </a:lnTo>
                                <a:lnTo>
                                  <a:pt x="63703" y="100330"/>
                                </a:lnTo>
                                <a:lnTo>
                                  <a:pt x="63703" y="91186"/>
                                </a:lnTo>
                                <a:lnTo>
                                  <a:pt x="68275" y="91186"/>
                                </a:lnTo>
                                <a:lnTo>
                                  <a:pt x="68275" y="77724"/>
                                </a:lnTo>
                                <a:lnTo>
                                  <a:pt x="72847" y="77724"/>
                                </a:lnTo>
                                <a:lnTo>
                                  <a:pt x="72847" y="73151"/>
                                </a:lnTo>
                                <a:lnTo>
                                  <a:pt x="77419" y="73151"/>
                                </a:lnTo>
                                <a:lnTo>
                                  <a:pt x="77419" y="59436"/>
                                </a:lnTo>
                                <a:lnTo>
                                  <a:pt x="81991" y="59436"/>
                                </a:lnTo>
                                <a:lnTo>
                                  <a:pt x="81991" y="41148"/>
                                </a:lnTo>
                                <a:lnTo>
                                  <a:pt x="86563" y="36576"/>
                                </a:lnTo>
                                <a:lnTo>
                                  <a:pt x="86563" y="18288"/>
                                </a:lnTo>
                                <a:lnTo>
                                  <a:pt x="91135" y="13715"/>
                                </a:lnTo>
                                <a:lnTo>
                                  <a:pt x="91135" y="0"/>
                                </a:lnTo>
                                <a:lnTo>
                                  <a:pt x="100279" y="0"/>
                                </a:lnTo>
                                <a:lnTo>
                                  <a:pt x="104851" y="4572"/>
                                </a:lnTo>
                                <a:lnTo>
                                  <a:pt x="104851" y="9144"/>
                                </a:lnTo>
                                <a:lnTo>
                                  <a:pt x="109423" y="9144"/>
                                </a:lnTo>
                                <a:lnTo>
                                  <a:pt x="109423" y="18288"/>
                                </a:lnTo>
                                <a:lnTo>
                                  <a:pt x="113995" y="22860"/>
                                </a:lnTo>
                                <a:lnTo>
                                  <a:pt x="113995" y="109474"/>
                                </a:lnTo>
                                <a:lnTo>
                                  <a:pt x="118567" y="109474"/>
                                </a:lnTo>
                                <a:lnTo>
                                  <a:pt x="118567" y="96012"/>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18" name="Shape 7"/>
                        <wps:cNvSpPr/>
                        <wps:spPr>
                          <a:xfrm>
                            <a:off x="72847" y="323976"/>
                            <a:ext cx="0" cy="4573"/>
                          </a:xfrm>
                          <a:custGeom>
                            <a:avLst/>
                            <a:gdLst/>
                            <a:ahLst/>
                            <a:cxnLst/>
                            <a:rect l="0" t="0" r="0" b="0"/>
                            <a:pathLst>
                              <a:path h="4573">
                                <a:moveTo>
                                  <a:pt x="0" y="4573"/>
                                </a:moveTo>
                                <a:lnTo>
                                  <a:pt x="0" y="4573"/>
                                </a:lnTo>
                                <a:lnTo>
                                  <a:pt x="0" y="0"/>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19" name="Shape 8"/>
                        <wps:cNvSpPr/>
                        <wps:spPr>
                          <a:xfrm>
                            <a:off x="182270" y="479171"/>
                            <a:ext cx="45720" cy="91186"/>
                          </a:xfrm>
                          <a:custGeom>
                            <a:avLst/>
                            <a:gdLst/>
                            <a:ahLst/>
                            <a:cxnLst/>
                            <a:rect l="0" t="0" r="0" b="0"/>
                            <a:pathLst>
                              <a:path w="45720" h="91186">
                                <a:moveTo>
                                  <a:pt x="0" y="4572"/>
                                </a:moveTo>
                                <a:lnTo>
                                  <a:pt x="0" y="91186"/>
                                </a:lnTo>
                                <a:lnTo>
                                  <a:pt x="0" y="82042"/>
                                </a:lnTo>
                                <a:lnTo>
                                  <a:pt x="4572" y="82042"/>
                                </a:lnTo>
                                <a:lnTo>
                                  <a:pt x="4572" y="22860"/>
                                </a:lnTo>
                                <a:lnTo>
                                  <a:pt x="9144" y="22860"/>
                                </a:lnTo>
                                <a:lnTo>
                                  <a:pt x="9144" y="8890"/>
                                </a:lnTo>
                                <a:lnTo>
                                  <a:pt x="13716" y="8890"/>
                                </a:lnTo>
                                <a:lnTo>
                                  <a:pt x="13716" y="0"/>
                                </a:lnTo>
                                <a:lnTo>
                                  <a:pt x="27432" y="0"/>
                                </a:lnTo>
                                <a:lnTo>
                                  <a:pt x="27432" y="4572"/>
                                </a:lnTo>
                                <a:lnTo>
                                  <a:pt x="32004" y="4572"/>
                                </a:lnTo>
                                <a:lnTo>
                                  <a:pt x="32004" y="13716"/>
                                </a:lnTo>
                                <a:lnTo>
                                  <a:pt x="36576" y="13716"/>
                                </a:lnTo>
                                <a:lnTo>
                                  <a:pt x="36576" y="18034"/>
                                </a:lnTo>
                                <a:lnTo>
                                  <a:pt x="41148" y="18034"/>
                                </a:lnTo>
                                <a:lnTo>
                                  <a:pt x="41148" y="22860"/>
                                </a:lnTo>
                                <a:lnTo>
                                  <a:pt x="45720" y="22860"/>
                                </a:lnTo>
                                <a:lnTo>
                                  <a:pt x="45720" y="32004"/>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20" name="Shape 9"/>
                        <wps:cNvSpPr/>
                        <wps:spPr>
                          <a:xfrm>
                            <a:off x="168554" y="542925"/>
                            <a:ext cx="50292" cy="0"/>
                          </a:xfrm>
                          <a:custGeom>
                            <a:avLst/>
                            <a:gdLst/>
                            <a:ahLst/>
                            <a:cxnLst/>
                            <a:rect l="0" t="0" r="0" b="0"/>
                            <a:pathLst>
                              <a:path w="50292">
                                <a:moveTo>
                                  <a:pt x="0" y="0"/>
                                </a:moveTo>
                                <a:lnTo>
                                  <a:pt x="50292" y="0"/>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21" name="Shape 10"/>
                        <wps:cNvSpPr/>
                        <wps:spPr>
                          <a:xfrm>
                            <a:off x="296570" y="392557"/>
                            <a:ext cx="72847" cy="122936"/>
                          </a:xfrm>
                          <a:custGeom>
                            <a:avLst/>
                            <a:gdLst/>
                            <a:ahLst/>
                            <a:cxnLst/>
                            <a:rect l="0" t="0" r="0" b="0"/>
                            <a:pathLst>
                              <a:path w="72847" h="122936">
                                <a:moveTo>
                                  <a:pt x="9144" y="0"/>
                                </a:moveTo>
                                <a:lnTo>
                                  <a:pt x="9144" y="36322"/>
                                </a:lnTo>
                                <a:lnTo>
                                  <a:pt x="4267" y="36322"/>
                                </a:lnTo>
                                <a:lnTo>
                                  <a:pt x="4267" y="68326"/>
                                </a:lnTo>
                                <a:lnTo>
                                  <a:pt x="0" y="72898"/>
                                </a:lnTo>
                                <a:lnTo>
                                  <a:pt x="0" y="122936"/>
                                </a:lnTo>
                                <a:lnTo>
                                  <a:pt x="17983" y="122936"/>
                                </a:lnTo>
                                <a:lnTo>
                                  <a:pt x="17983" y="118618"/>
                                </a:lnTo>
                                <a:lnTo>
                                  <a:pt x="22555" y="113792"/>
                                </a:lnTo>
                                <a:lnTo>
                                  <a:pt x="27127" y="109474"/>
                                </a:lnTo>
                                <a:lnTo>
                                  <a:pt x="31699" y="109474"/>
                                </a:lnTo>
                                <a:lnTo>
                                  <a:pt x="31699" y="104648"/>
                                </a:lnTo>
                                <a:lnTo>
                                  <a:pt x="40843" y="104648"/>
                                </a:lnTo>
                                <a:lnTo>
                                  <a:pt x="40843" y="95504"/>
                                </a:lnTo>
                                <a:lnTo>
                                  <a:pt x="45415" y="95504"/>
                                </a:lnTo>
                                <a:lnTo>
                                  <a:pt x="49987" y="91186"/>
                                </a:lnTo>
                                <a:lnTo>
                                  <a:pt x="63703" y="91186"/>
                                </a:lnTo>
                                <a:lnTo>
                                  <a:pt x="63703" y="122936"/>
                                </a:lnTo>
                                <a:lnTo>
                                  <a:pt x="72847" y="122936"/>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22" name="Shape 11"/>
                        <wps:cNvSpPr/>
                        <wps:spPr>
                          <a:xfrm>
                            <a:off x="478841" y="419735"/>
                            <a:ext cx="50292" cy="27432"/>
                          </a:xfrm>
                          <a:custGeom>
                            <a:avLst/>
                            <a:gdLst/>
                            <a:ahLst/>
                            <a:cxnLst/>
                            <a:rect l="0" t="0" r="0" b="0"/>
                            <a:pathLst>
                              <a:path w="50292" h="27432">
                                <a:moveTo>
                                  <a:pt x="0" y="0"/>
                                </a:moveTo>
                                <a:lnTo>
                                  <a:pt x="0" y="13716"/>
                                </a:lnTo>
                                <a:lnTo>
                                  <a:pt x="4572" y="13716"/>
                                </a:lnTo>
                                <a:lnTo>
                                  <a:pt x="4572" y="18288"/>
                                </a:lnTo>
                                <a:lnTo>
                                  <a:pt x="9144" y="18288"/>
                                </a:lnTo>
                                <a:lnTo>
                                  <a:pt x="9144" y="22860"/>
                                </a:lnTo>
                                <a:lnTo>
                                  <a:pt x="13716" y="22860"/>
                                </a:lnTo>
                                <a:lnTo>
                                  <a:pt x="13716" y="27432"/>
                                </a:lnTo>
                                <a:lnTo>
                                  <a:pt x="41148" y="27432"/>
                                </a:lnTo>
                                <a:lnTo>
                                  <a:pt x="45720" y="22860"/>
                                </a:lnTo>
                                <a:lnTo>
                                  <a:pt x="50292" y="22860"/>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23" name="Shape 12"/>
                        <wps:cNvSpPr/>
                        <wps:spPr>
                          <a:xfrm>
                            <a:off x="497129" y="479171"/>
                            <a:ext cx="32004" cy="0"/>
                          </a:xfrm>
                          <a:custGeom>
                            <a:avLst/>
                            <a:gdLst/>
                            <a:ahLst/>
                            <a:cxnLst/>
                            <a:rect l="0" t="0" r="0" b="0"/>
                            <a:pathLst>
                              <a:path w="32004">
                                <a:moveTo>
                                  <a:pt x="0" y="0"/>
                                </a:moveTo>
                                <a:lnTo>
                                  <a:pt x="0" y="0"/>
                                </a:lnTo>
                                <a:lnTo>
                                  <a:pt x="32004" y="0"/>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24" name="Shape 13"/>
                        <wps:cNvSpPr/>
                        <wps:spPr>
                          <a:xfrm>
                            <a:off x="624840" y="387731"/>
                            <a:ext cx="17983" cy="146050"/>
                          </a:xfrm>
                          <a:custGeom>
                            <a:avLst/>
                            <a:gdLst/>
                            <a:ahLst/>
                            <a:cxnLst/>
                            <a:rect l="0" t="0" r="0" b="0"/>
                            <a:pathLst>
                              <a:path w="17983" h="146050">
                                <a:moveTo>
                                  <a:pt x="17983" y="18288"/>
                                </a:moveTo>
                                <a:lnTo>
                                  <a:pt x="4572" y="18288"/>
                                </a:lnTo>
                                <a:lnTo>
                                  <a:pt x="4572" y="146050"/>
                                </a:lnTo>
                                <a:lnTo>
                                  <a:pt x="4572" y="45720"/>
                                </a:lnTo>
                                <a:lnTo>
                                  <a:pt x="0" y="45720"/>
                                </a:lnTo>
                                <a:lnTo>
                                  <a:pt x="0" y="0"/>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25" name="Shape 14"/>
                        <wps:cNvSpPr/>
                        <wps:spPr>
                          <a:xfrm>
                            <a:off x="624840" y="387731"/>
                            <a:ext cx="0" cy="45720"/>
                          </a:xfrm>
                          <a:custGeom>
                            <a:avLst/>
                            <a:gdLst/>
                            <a:ahLst/>
                            <a:cxnLst/>
                            <a:rect l="0" t="0" r="0" b="0"/>
                            <a:pathLst>
                              <a:path h="45720">
                                <a:moveTo>
                                  <a:pt x="0" y="0"/>
                                </a:moveTo>
                                <a:lnTo>
                                  <a:pt x="0" y="45720"/>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26" name="Shape 15"/>
                        <wps:cNvSpPr/>
                        <wps:spPr>
                          <a:xfrm>
                            <a:off x="624840" y="392557"/>
                            <a:ext cx="72847" cy="77470"/>
                          </a:xfrm>
                          <a:custGeom>
                            <a:avLst/>
                            <a:gdLst/>
                            <a:ahLst/>
                            <a:cxnLst/>
                            <a:rect l="0" t="0" r="0" b="0"/>
                            <a:pathLst>
                              <a:path w="72847" h="77470">
                                <a:moveTo>
                                  <a:pt x="0" y="0"/>
                                </a:moveTo>
                                <a:lnTo>
                                  <a:pt x="59436" y="0"/>
                                </a:lnTo>
                                <a:lnTo>
                                  <a:pt x="59436" y="4318"/>
                                </a:lnTo>
                                <a:lnTo>
                                  <a:pt x="72847" y="4318"/>
                                </a:lnTo>
                                <a:lnTo>
                                  <a:pt x="72847" y="50038"/>
                                </a:lnTo>
                                <a:lnTo>
                                  <a:pt x="68275" y="50038"/>
                                </a:lnTo>
                                <a:lnTo>
                                  <a:pt x="68275" y="54610"/>
                                </a:lnTo>
                                <a:lnTo>
                                  <a:pt x="63703" y="54610"/>
                                </a:lnTo>
                                <a:lnTo>
                                  <a:pt x="63703" y="59182"/>
                                </a:lnTo>
                                <a:lnTo>
                                  <a:pt x="59436" y="59182"/>
                                </a:lnTo>
                                <a:lnTo>
                                  <a:pt x="59436" y="63754"/>
                                </a:lnTo>
                                <a:lnTo>
                                  <a:pt x="54559" y="63754"/>
                                </a:lnTo>
                                <a:lnTo>
                                  <a:pt x="54559" y="68326"/>
                                </a:lnTo>
                                <a:lnTo>
                                  <a:pt x="41148" y="68326"/>
                                </a:lnTo>
                                <a:lnTo>
                                  <a:pt x="41148" y="72898"/>
                                </a:lnTo>
                                <a:lnTo>
                                  <a:pt x="36271" y="72898"/>
                                </a:lnTo>
                                <a:lnTo>
                                  <a:pt x="36271" y="77470"/>
                                </a:lnTo>
                                <a:lnTo>
                                  <a:pt x="22860" y="77470"/>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27" name="Shape 16"/>
                        <wps:cNvSpPr/>
                        <wps:spPr>
                          <a:xfrm>
                            <a:off x="738835" y="529209"/>
                            <a:ext cx="36576" cy="41148"/>
                          </a:xfrm>
                          <a:custGeom>
                            <a:avLst/>
                            <a:gdLst/>
                            <a:ahLst/>
                            <a:cxnLst/>
                            <a:rect l="0" t="0" r="0" b="0"/>
                            <a:pathLst>
                              <a:path w="36576" h="41148">
                                <a:moveTo>
                                  <a:pt x="4572" y="0"/>
                                </a:moveTo>
                                <a:lnTo>
                                  <a:pt x="0" y="0"/>
                                </a:lnTo>
                                <a:lnTo>
                                  <a:pt x="0" y="41148"/>
                                </a:lnTo>
                                <a:lnTo>
                                  <a:pt x="32004" y="41148"/>
                                </a:lnTo>
                                <a:lnTo>
                                  <a:pt x="32004" y="9144"/>
                                </a:lnTo>
                                <a:lnTo>
                                  <a:pt x="36576" y="9144"/>
                                </a:lnTo>
                                <a:lnTo>
                                  <a:pt x="36576" y="4572"/>
                                </a:lnTo>
                                <a:lnTo>
                                  <a:pt x="22860" y="4572"/>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28" name="Shape 17"/>
                        <wps:cNvSpPr/>
                        <wps:spPr>
                          <a:xfrm>
                            <a:off x="875665" y="451738"/>
                            <a:ext cx="0" cy="63754"/>
                          </a:xfrm>
                          <a:custGeom>
                            <a:avLst/>
                            <a:gdLst/>
                            <a:ahLst/>
                            <a:cxnLst/>
                            <a:rect l="0" t="0" r="0" b="0"/>
                            <a:pathLst>
                              <a:path h="63754">
                                <a:moveTo>
                                  <a:pt x="0" y="0"/>
                                </a:moveTo>
                                <a:lnTo>
                                  <a:pt x="0" y="0"/>
                                </a:lnTo>
                                <a:lnTo>
                                  <a:pt x="0" y="63754"/>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29" name="Shape 18"/>
                        <wps:cNvSpPr/>
                        <wps:spPr>
                          <a:xfrm>
                            <a:off x="843686" y="438023"/>
                            <a:ext cx="114021" cy="4572"/>
                          </a:xfrm>
                          <a:custGeom>
                            <a:avLst/>
                            <a:gdLst/>
                            <a:ahLst/>
                            <a:cxnLst/>
                            <a:rect l="0" t="0" r="0" b="0"/>
                            <a:pathLst>
                              <a:path w="114021" h="4572">
                                <a:moveTo>
                                  <a:pt x="4572" y="4572"/>
                                </a:moveTo>
                                <a:lnTo>
                                  <a:pt x="0" y="4572"/>
                                </a:lnTo>
                                <a:lnTo>
                                  <a:pt x="63983" y="4572"/>
                                </a:lnTo>
                                <a:lnTo>
                                  <a:pt x="63983" y="0"/>
                                </a:lnTo>
                                <a:lnTo>
                                  <a:pt x="114021" y="0"/>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30" name="Shape 19"/>
                        <wps:cNvSpPr/>
                        <wps:spPr>
                          <a:xfrm>
                            <a:off x="921131" y="460883"/>
                            <a:ext cx="4572" cy="68326"/>
                          </a:xfrm>
                          <a:custGeom>
                            <a:avLst/>
                            <a:gdLst/>
                            <a:ahLst/>
                            <a:cxnLst/>
                            <a:rect l="0" t="0" r="0" b="0"/>
                            <a:pathLst>
                              <a:path w="4572" h="68326">
                                <a:moveTo>
                                  <a:pt x="0" y="0"/>
                                </a:moveTo>
                                <a:lnTo>
                                  <a:pt x="0" y="68326"/>
                                </a:lnTo>
                                <a:lnTo>
                                  <a:pt x="4572" y="68326"/>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31" name="Shape 20"/>
                        <wps:cNvSpPr/>
                        <wps:spPr>
                          <a:xfrm>
                            <a:off x="975995" y="502031"/>
                            <a:ext cx="50292" cy="86614"/>
                          </a:xfrm>
                          <a:custGeom>
                            <a:avLst/>
                            <a:gdLst/>
                            <a:ahLst/>
                            <a:cxnLst/>
                            <a:rect l="0" t="0" r="0" b="0"/>
                            <a:pathLst>
                              <a:path w="50292" h="86614">
                                <a:moveTo>
                                  <a:pt x="41148" y="0"/>
                                </a:moveTo>
                                <a:lnTo>
                                  <a:pt x="41148" y="86614"/>
                                </a:lnTo>
                                <a:lnTo>
                                  <a:pt x="41148" y="63754"/>
                                </a:lnTo>
                                <a:lnTo>
                                  <a:pt x="36576" y="59182"/>
                                </a:lnTo>
                                <a:lnTo>
                                  <a:pt x="36576" y="50038"/>
                                </a:lnTo>
                                <a:lnTo>
                                  <a:pt x="32004" y="50038"/>
                                </a:lnTo>
                                <a:lnTo>
                                  <a:pt x="32004" y="45466"/>
                                </a:lnTo>
                                <a:lnTo>
                                  <a:pt x="27432" y="45466"/>
                                </a:lnTo>
                                <a:lnTo>
                                  <a:pt x="27432" y="40894"/>
                                </a:lnTo>
                                <a:lnTo>
                                  <a:pt x="22860" y="40894"/>
                                </a:lnTo>
                                <a:lnTo>
                                  <a:pt x="22860" y="36322"/>
                                </a:lnTo>
                                <a:lnTo>
                                  <a:pt x="4572" y="36322"/>
                                </a:lnTo>
                                <a:lnTo>
                                  <a:pt x="4572" y="45466"/>
                                </a:lnTo>
                                <a:lnTo>
                                  <a:pt x="0" y="45466"/>
                                </a:lnTo>
                                <a:lnTo>
                                  <a:pt x="0" y="77470"/>
                                </a:lnTo>
                                <a:lnTo>
                                  <a:pt x="9144" y="77470"/>
                                </a:lnTo>
                                <a:lnTo>
                                  <a:pt x="9144" y="82042"/>
                                </a:lnTo>
                                <a:lnTo>
                                  <a:pt x="18288" y="82042"/>
                                </a:lnTo>
                                <a:lnTo>
                                  <a:pt x="18288" y="86614"/>
                                </a:lnTo>
                                <a:lnTo>
                                  <a:pt x="41148" y="86614"/>
                                </a:lnTo>
                                <a:lnTo>
                                  <a:pt x="41148" y="82042"/>
                                </a:lnTo>
                                <a:lnTo>
                                  <a:pt x="45720" y="82042"/>
                                </a:lnTo>
                                <a:lnTo>
                                  <a:pt x="45720" y="77470"/>
                                </a:lnTo>
                                <a:lnTo>
                                  <a:pt x="50292" y="72898"/>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32" name="Shape 21"/>
                        <wps:cNvSpPr/>
                        <wps:spPr>
                          <a:xfrm>
                            <a:off x="1131062" y="328549"/>
                            <a:ext cx="41148" cy="182626"/>
                          </a:xfrm>
                          <a:custGeom>
                            <a:avLst/>
                            <a:gdLst/>
                            <a:ahLst/>
                            <a:cxnLst/>
                            <a:rect l="0" t="0" r="0" b="0"/>
                            <a:pathLst>
                              <a:path w="41148" h="182626">
                                <a:moveTo>
                                  <a:pt x="13716" y="0"/>
                                </a:moveTo>
                                <a:lnTo>
                                  <a:pt x="9144" y="0"/>
                                </a:lnTo>
                                <a:lnTo>
                                  <a:pt x="9144" y="9144"/>
                                </a:lnTo>
                                <a:lnTo>
                                  <a:pt x="4572" y="9144"/>
                                </a:lnTo>
                                <a:lnTo>
                                  <a:pt x="4572" y="22860"/>
                                </a:lnTo>
                                <a:lnTo>
                                  <a:pt x="0" y="22860"/>
                                </a:lnTo>
                                <a:lnTo>
                                  <a:pt x="0" y="141477"/>
                                </a:lnTo>
                                <a:lnTo>
                                  <a:pt x="4572" y="141477"/>
                                </a:lnTo>
                                <a:lnTo>
                                  <a:pt x="4572" y="155194"/>
                                </a:lnTo>
                                <a:lnTo>
                                  <a:pt x="13716" y="155194"/>
                                </a:lnTo>
                                <a:lnTo>
                                  <a:pt x="13716" y="159512"/>
                                </a:lnTo>
                                <a:lnTo>
                                  <a:pt x="18288" y="159512"/>
                                </a:lnTo>
                                <a:lnTo>
                                  <a:pt x="22860" y="164338"/>
                                </a:lnTo>
                                <a:lnTo>
                                  <a:pt x="27178" y="164338"/>
                                </a:lnTo>
                                <a:lnTo>
                                  <a:pt x="27178" y="173482"/>
                                </a:lnTo>
                                <a:lnTo>
                                  <a:pt x="32004" y="173482"/>
                                </a:lnTo>
                                <a:lnTo>
                                  <a:pt x="32004" y="182626"/>
                                </a:lnTo>
                                <a:lnTo>
                                  <a:pt x="41148" y="182626"/>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33" name="Shape 22"/>
                        <wps:cNvSpPr/>
                        <wps:spPr>
                          <a:xfrm>
                            <a:off x="1222502" y="374269"/>
                            <a:ext cx="9144" cy="91186"/>
                          </a:xfrm>
                          <a:custGeom>
                            <a:avLst/>
                            <a:gdLst/>
                            <a:ahLst/>
                            <a:cxnLst/>
                            <a:rect l="0" t="0" r="0" b="0"/>
                            <a:pathLst>
                              <a:path w="9144" h="91186">
                                <a:moveTo>
                                  <a:pt x="4318" y="0"/>
                                </a:moveTo>
                                <a:lnTo>
                                  <a:pt x="0" y="0"/>
                                </a:lnTo>
                                <a:lnTo>
                                  <a:pt x="0" y="86614"/>
                                </a:lnTo>
                                <a:lnTo>
                                  <a:pt x="4318" y="86614"/>
                                </a:lnTo>
                                <a:lnTo>
                                  <a:pt x="4318" y="91186"/>
                                </a:lnTo>
                                <a:lnTo>
                                  <a:pt x="9144" y="91186"/>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34" name="Shape 23"/>
                        <wps:cNvSpPr/>
                        <wps:spPr>
                          <a:xfrm>
                            <a:off x="1313688" y="406019"/>
                            <a:ext cx="68326" cy="9144"/>
                          </a:xfrm>
                          <a:custGeom>
                            <a:avLst/>
                            <a:gdLst/>
                            <a:ahLst/>
                            <a:cxnLst/>
                            <a:rect l="0" t="0" r="0" b="0"/>
                            <a:pathLst>
                              <a:path w="68326" h="9144">
                                <a:moveTo>
                                  <a:pt x="0" y="9144"/>
                                </a:moveTo>
                                <a:lnTo>
                                  <a:pt x="45466" y="9144"/>
                                </a:lnTo>
                                <a:lnTo>
                                  <a:pt x="45466" y="4572"/>
                                </a:lnTo>
                                <a:lnTo>
                                  <a:pt x="54610" y="4572"/>
                                </a:lnTo>
                                <a:lnTo>
                                  <a:pt x="54610" y="0"/>
                                </a:lnTo>
                                <a:lnTo>
                                  <a:pt x="68326" y="0"/>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35" name="Shape 24"/>
                        <wps:cNvSpPr/>
                        <wps:spPr>
                          <a:xfrm>
                            <a:off x="1350010" y="392557"/>
                            <a:ext cx="0" cy="50038"/>
                          </a:xfrm>
                          <a:custGeom>
                            <a:avLst/>
                            <a:gdLst/>
                            <a:ahLst/>
                            <a:cxnLst/>
                            <a:rect l="0" t="0" r="0" b="0"/>
                            <a:pathLst>
                              <a:path h="50038">
                                <a:moveTo>
                                  <a:pt x="0" y="0"/>
                                </a:moveTo>
                                <a:lnTo>
                                  <a:pt x="0" y="50038"/>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36" name="Shape 25"/>
                        <wps:cNvSpPr/>
                        <wps:spPr>
                          <a:xfrm>
                            <a:off x="1532509" y="274065"/>
                            <a:ext cx="59182" cy="95631"/>
                          </a:xfrm>
                          <a:custGeom>
                            <a:avLst/>
                            <a:gdLst/>
                            <a:ahLst/>
                            <a:cxnLst/>
                            <a:rect l="0" t="0" r="0" b="0"/>
                            <a:pathLst>
                              <a:path w="59182" h="95631">
                                <a:moveTo>
                                  <a:pt x="0" y="0"/>
                                </a:moveTo>
                                <a:lnTo>
                                  <a:pt x="0" y="17907"/>
                                </a:lnTo>
                                <a:lnTo>
                                  <a:pt x="4572" y="17907"/>
                                </a:lnTo>
                                <a:lnTo>
                                  <a:pt x="4572" y="27051"/>
                                </a:lnTo>
                                <a:lnTo>
                                  <a:pt x="9144" y="31623"/>
                                </a:lnTo>
                                <a:lnTo>
                                  <a:pt x="13716" y="36195"/>
                                </a:lnTo>
                                <a:lnTo>
                                  <a:pt x="13716" y="40767"/>
                                </a:lnTo>
                                <a:lnTo>
                                  <a:pt x="18288" y="40767"/>
                                </a:lnTo>
                                <a:lnTo>
                                  <a:pt x="18288" y="45339"/>
                                </a:lnTo>
                                <a:lnTo>
                                  <a:pt x="22860" y="45339"/>
                                </a:lnTo>
                                <a:lnTo>
                                  <a:pt x="22860" y="54483"/>
                                </a:lnTo>
                                <a:lnTo>
                                  <a:pt x="32004" y="54483"/>
                                </a:lnTo>
                                <a:lnTo>
                                  <a:pt x="36322" y="59055"/>
                                </a:lnTo>
                                <a:lnTo>
                                  <a:pt x="36322" y="91060"/>
                                </a:lnTo>
                                <a:lnTo>
                                  <a:pt x="32004" y="91060"/>
                                </a:lnTo>
                                <a:lnTo>
                                  <a:pt x="32004" y="95631"/>
                                </a:lnTo>
                                <a:lnTo>
                                  <a:pt x="22860" y="95631"/>
                                </a:lnTo>
                                <a:lnTo>
                                  <a:pt x="22860" y="63627"/>
                                </a:lnTo>
                                <a:lnTo>
                                  <a:pt x="27432" y="63627"/>
                                </a:lnTo>
                                <a:lnTo>
                                  <a:pt x="27432" y="59055"/>
                                </a:lnTo>
                                <a:lnTo>
                                  <a:pt x="32004" y="59055"/>
                                </a:lnTo>
                                <a:lnTo>
                                  <a:pt x="32004" y="49911"/>
                                </a:lnTo>
                                <a:lnTo>
                                  <a:pt x="36322" y="49911"/>
                                </a:lnTo>
                                <a:lnTo>
                                  <a:pt x="36322" y="45339"/>
                                </a:lnTo>
                                <a:lnTo>
                                  <a:pt x="41148" y="45339"/>
                                </a:lnTo>
                                <a:lnTo>
                                  <a:pt x="41148" y="40767"/>
                                </a:lnTo>
                                <a:lnTo>
                                  <a:pt x="50292" y="40767"/>
                                </a:lnTo>
                                <a:lnTo>
                                  <a:pt x="50292" y="36195"/>
                                </a:lnTo>
                                <a:lnTo>
                                  <a:pt x="54610" y="36195"/>
                                </a:lnTo>
                                <a:lnTo>
                                  <a:pt x="54610" y="27051"/>
                                </a:lnTo>
                                <a:lnTo>
                                  <a:pt x="59182" y="27051"/>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37" name="Shape 26"/>
                        <wps:cNvSpPr/>
                        <wps:spPr>
                          <a:xfrm>
                            <a:off x="1651127" y="337693"/>
                            <a:ext cx="45720" cy="0"/>
                          </a:xfrm>
                          <a:custGeom>
                            <a:avLst/>
                            <a:gdLst/>
                            <a:ahLst/>
                            <a:cxnLst/>
                            <a:rect l="0" t="0" r="0" b="0"/>
                            <a:pathLst>
                              <a:path w="45720">
                                <a:moveTo>
                                  <a:pt x="0" y="0"/>
                                </a:moveTo>
                                <a:lnTo>
                                  <a:pt x="45720" y="0"/>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38" name="Shape 27"/>
                        <wps:cNvSpPr/>
                        <wps:spPr>
                          <a:xfrm>
                            <a:off x="1546225" y="415163"/>
                            <a:ext cx="250825" cy="22860"/>
                          </a:xfrm>
                          <a:custGeom>
                            <a:avLst/>
                            <a:gdLst/>
                            <a:ahLst/>
                            <a:cxnLst/>
                            <a:rect l="0" t="0" r="0" b="0"/>
                            <a:pathLst>
                              <a:path w="250825" h="22860">
                                <a:moveTo>
                                  <a:pt x="9144" y="22860"/>
                                </a:moveTo>
                                <a:lnTo>
                                  <a:pt x="0" y="22860"/>
                                </a:lnTo>
                                <a:lnTo>
                                  <a:pt x="27432" y="22860"/>
                                </a:lnTo>
                                <a:lnTo>
                                  <a:pt x="27432" y="18288"/>
                                </a:lnTo>
                                <a:lnTo>
                                  <a:pt x="95758" y="18288"/>
                                </a:lnTo>
                                <a:lnTo>
                                  <a:pt x="104902" y="13715"/>
                                </a:lnTo>
                                <a:lnTo>
                                  <a:pt x="109474" y="13715"/>
                                </a:lnTo>
                                <a:lnTo>
                                  <a:pt x="118618" y="9144"/>
                                </a:lnTo>
                                <a:lnTo>
                                  <a:pt x="150622" y="9144"/>
                                </a:lnTo>
                                <a:lnTo>
                                  <a:pt x="159385" y="4572"/>
                                </a:lnTo>
                                <a:lnTo>
                                  <a:pt x="205105" y="4572"/>
                                </a:lnTo>
                                <a:lnTo>
                                  <a:pt x="214249" y="0"/>
                                </a:lnTo>
                                <a:lnTo>
                                  <a:pt x="250825" y="0"/>
                                </a:lnTo>
                                <a:lnTo>
                                  <a:pt x="237109" y="0"/>
                                </a:lnTo>
                                <a:lnTo>
                                  <a:pt x="232537" y="4572"/>
                                </a:lnTo>
                                <a:lnTo>
                                  <a:pt x="205105" y="4572"/>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39" name="Shape 28"/>
                        <wps:cNvSpPr/>
                        <wps:spPr>
                          <a:xfrm>
                            <a:off x="1728851" y="269113"/>
                            <a:ext cx="13335" cy="91439"/>
                          </a:xfrm>
                          <a:custGeom>
                            <a:avLst/>
                            <a:gdLst/>
                            <a:ahLst/>
                            <a:cxnLst/>
                            <a:rect l="0" t="0" r="0" b="0"/>
                            <a:pathLst>
                              <a:path w="13335" h="91439">
                                <a:moveTo>
                                  <a:pt x="13335" y="0"/>
                                </a:moveTo>
                                <a:lnTo>
                                  <a:pt x="13335" y="22860"/>
                                </a:lnTo>
                                <a:lnTo>
                                  <a:pt x="8763" y="22860"/>
                                </a:lnTo>
                                <a:lnTo>
                                  <a:pt x="8763" y="45720"/>
                                </a:lnTo>
                                <a:lnTo>
                                  <a:pt x="4191" y="50292"/>
                                </a:lnTo>
                                <a:lnTo>
                                  <a:pt x="4191" y="77724"/>
                                </a:lnTo>
                                <a:lnTo>
                                  <a:pt x="0" y="77724"/>
                                </a:lnTo>
                                <a:lnTo>
                                  <a:pt x="0" y="91439"/>
                                </a:lnTo>
                                <a:lnTo>
                                  <a:pt x="0" y="86868"/>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40" name="Shape 29"/>
                        <wps:cNvSpPr/>
                        <wps:spPr>
                          <a:xfrm>
                            <a:off x="1609979" y="479171"/>
                            <a:ext cx="86868" cy="91186"/>
                          </a:xfrm>
                          <a:custGeom>
                            <a:avLst/>
                            <a:gdLst/>
                            <a:ahLst/>
                            <a:cxnLst/>
                            <a:rect l="0" t="0" r="0" b="0"/>
                            <a:pathLst>
                              <a:path w="86868" h="91186">
                                <a:moveTo>
                                  <a:pt x="4572" y="8890"/>
                                </a:moveTo>
                                <a:lnTo>
                                  <a:pt x="0" y="8890"/>
                                </a:lnTo>
                                <a:lnTo>
                                  <a:pt x="9144" y="8890"/>
                                </a:lnTo>
                                <a:lnTo>
                                  <a:pt x="9144" y="4572"/>
                                </a:lnTo>
                                <a:lnTo>
                                  <a:pt x="27432" y="4572"/>
                                </a:lnTo>
                                <a:lnTo>
                                  <a:pt x="27432" y="0"/>
                                </a:lnTo>
                                <a:lnTo>
                                  <a:pt x="41148" y="0"/>
                                </a:lnTo>
                                <a:lnTo>
                                  <a:pt x="41148" y="4572"/>
                                </a:lnTo>
                                <a:lnTo>
                                  <a:pt x="45720" y="4572"/>
                                </a:lnTo>
                                <a:lnTo>
                                  <a:pt x="45720" y="18034"/>
                                </a:lnTo>
                                <a:lnTo>
                                  <a:pt x="50292" y="18034"/>
                                </a:lnTo>
                                <a:lnTo>
                                  <a:pt x="50292" y="32004"/>
                                </a:lnTo>
                                <a:lnTo>
                                  <a:pt x="45720" y="36322"/>
                                </a:lnTo>
                                <a:lnTo>
                                  <a:pt x="41148" y="40894"/>
                                </a:lnTo>
                                <a:lnTo>
                                  <a:pt x="41148" y="45466"/>
                                </a:lnTo>
                                <a:lnTo>
                                  <a:pt x="36576" y="45466"/>
                                </a:lnTo>
                                <a:lnTo>
                                  <a:pt x="36576" y="59182"/>
                                </a:lnTo>
                                <a:lnTo>
                                  <a:pt x="32004" y="59182"/>
                                </a:lnTo>
                                <a:lnTo>
                                  <a:pt x="32004" y="68326"/>
                                </a:lnTo>
                                <a:lnTo>
                                  <a:pt x="27432" y="68326"/>
                                </a:lnTo>
                                <a:lnTo>
                                  <a:pt x="27432" y="77470"/>
                                </a:lnTo>
                                <a:lnTo>
                                  <a:pt x="22860" y="77470"/>
                                </a:lnTo>
                                <a:lnTo>
                                  <a:pt x="22860" y="86614"/>
                                </a:lnTo>
                                <a:lnTo>
                                  <a:pt x="18288" y="86614"/>
                                </a:lnTo>
                                <a:lnTo>
                                  <a:pt x="18288" y="91186"/>
                                </a:lnTo>
                                <a:lnTo>
                                  <a:pt x="18288" y="82042"/>
                                </a:lnTo>
                                <a:lnTo>
                                  <a:pt x="22860" y="82042"/>
                                </a:lnTo>
                                <a:lnTo>
                                  <a:pt x="27432" y="77470"/>
                                </a:lnTo>
                                <a:lnTo>
                                  <a:pt x="32004" y="77470"/>
                                </a:lnTo>
                                <a:lnTo>
                                  <a:pt x="32004" y="72898"/>
                                </a:lnTo>
                                <a:lnTo>
                                  <a:pt x="41148" y="72898"/>
                                </a:lnTo>
                                <a:lnTo>
                                  <a:pt x="41148" y="68326"/>
                                </a:lnTo>
                                <a:lnTo>
                                  <a:pt x="50292" y="68326"/>
                                </a:lnTo>
                                <a:lnTo>
                                  <a:pt x="50292" y="63754"/>
                                </a:lnTo>
                                <a:lnTo>
                                  <a:pt x="59436" y="63754"/>
                                </a:lnTo>
                                <a:lnTo>
                                  <a:pt x="64008" y="59182"/>
                                </a:lnTo>
                                <a:lnTo>
                                  <a:pt x="86868" y="59182"/>
                                </a:lnTo>
                                <a:lnTo>
                                  <a:pt x="86868" y="50038"/>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41" name="Shape 30"/>
                        <wps:cNvSpPr/>
                        <wps:spPr>
                          <a:xfrm>
                            <a:off x="1892808" y="365125"/>
                            <a:ext cx="132334" cy="100330"/>
                          </a:xfrm>
                          <a:custGeom>
                            <a:avLst/>
                            <a:gdLst/>
                            <a:ahLst/>
                            <a:cxnLst/>
                            <a:rect l="0" t="0" r="0" b="0"/>
                            <a:pathLst>
                              <a:path w="132334" h="100330">
                                <a:moveTo>
                                  <a:pt x="9144" y="45465"/>
                                </a:moveTo>
                                <a:lnTo>
                                  <a:pt x="9144" y="54610"/>
                                </a:lnTo>
                                <a:lnTo>
                                  <a:pt x="4572" y="54610"/>
                                </a:lnTo>
                                <a:lnTo>
                                  <a:pt x="4572" y="100330"/>
                                </a:lnTo>
                                <a:lnTo>
                                  <a:pt x="4572" y="63753"/>
                                </a:lnTo>
                                <a:lnTo>
                                  <a:pt x="0" y="63753"/>
                                </a:lnTo>
                                <a:lnTo>
                                  <a:pt x="0" y="40894"/>
                                </a:lnTo>
                                <a:lnTo>
                                  <a:pt x="4572" y="40894"/>
                                </a:lnTo>
                                <a:lnTo>
                                  <a:pt x="4572" y="36322"/>
                                </a:lnTo>
                                <a:lnTo>
                                  <a:pt x="13716" y="36322"/>
                                </a:lnTo>
                                <a:lnTo>
                                  <a:pt x="13716" y="31750"/>
                                </a:lnTo>
                                <a:lnTo>
                                  <a:pt x="18288" y="31750"/>
                                </a:lnTo>
                                <a:lnTo>
                                  <a:pt x="18288" y="27432"/>
                                </a:lnTo>
                                <a:lnTo>
                                  <a:pt x="22860" y="22606"/>
                                </a:lnTo>
                                <a:lnTo>
                                  <a:pt x="22860" y="18288"/>
                                </a:lnTo>
                                <a:lnTo>
                                  <a:pt x="27432" y="18288"/>
                                </a:lnTo>
                                <a:lnTo>
                                  <a:pt x="27432" y="13462"/>
                                </a:lnTo>
                                <a:lnTo>
                                  <a:pt x="32004" y="13462"/>
                                </a:lnTo>
                                <a:lnTo>
                                  <a:pt x="32004" y="9144"/>
                                </a:lnTo>
                                <a:lnTo>
                                  <a:pt x="36576" y="9144"/>
                                </a:lnTo>
                                <a:lnTo>
                                  <a:pt x="36576" y="13462"/>
                                </a:lnTo>
                                <a:lnTo>
                                  <a:pt x="41148" y="13462"/>
                                </a:lnTo>
                                <a:lnTo>
                                  <a:pt x="41148" y="18288"/>
                                </a:lnTo>
                                <a:lnTo>
                                  <a:pt x="50292" y="18288"/>
                                </a:lnTo>
                                <a:lnTo>
                                  <a:pt x="50292" y="22606"/>
                                </a:lnTo>
                                <a:lnTo>
                                  <a:pt x="54864" y="22606"/>
                                </a:lnTo>
                                <a:lnTo>
                                  <a:pt x="54864" y="27432"/>
                                </a:lnTo>
                                <a:lnTo>
                                  <a:pt x="63754" y="27432"/>
                                </a:lnTo>
                                <a:lnTo>
                                  <a:pt x="63754" y="31750"/>
                                </a:lnTo>
                                <a:lnTo>
                                  <a:pt x="68580" y="36322"/>
                                </a:lnTo>
                                <a:lnTo>
                                  <a:pt x="68580" y="68326"/>
                                </a:lnTo>
                                <a:lnTo>
                                  <a:pt x="86868" y="68326"/>
                                </a:lnTo>
                                <a:lnTo>
                                  <a:pt x="86868" y="63753"/>
                                </a:lnTo>
                                <a:lnTo>
                                  <a:pt x="91186" y="63753"/>
                                </a:lnTo>
                                <a:lnTo>
                                  <a:pt x="91186" y="54610"/>
                                </a:lnTo>
                                <a:lnTo>
                                  <a:pt x="96012" y="54610"/>
                                </a:lnTo>
                                <a:lnTo>
                                  <a:pt x="96012" y="45465"/>
                                </a:lnTo>
                                <a:lnTo>
                                  <a:pt x="100330" y="45465"/>
                                </a:lnTo>
                                <a:lnTo>
                                  <a:pt x="100330" y="36322"/>
                                </a:lnTo>
                                <a:lnTo>
                                  <a:pt x="105156" y="36322"/>
                                </a:lnTo>
                                <a:lnTo>
                                  <a:pt x="105156" y="31750"/>
                                </a:lnTo>
                                <a:lnTo>
                                  <a:pt x="109474" y="31750"/>
                                </a:lnTo>
                                <a:lnTo>
                                  <a:pt x="109474" y="22606"/>
                                </a:lnTo>
                                <a:lnTo>
                                  <a:pt x="114046" y="18288"/>
                                </a:lnTo>
                                <a:lnTo>
                                  <a:pt x="114046" y="13462"/>
                                </a:lnTo>
                                <a:lnTo>
                                  <a:pt x="118618" y="9144"/>
                                </a:lnTo>
                                <a:lnTo>
                                  <a:pt x="118618" y="4572"/>
                                </a:lnTo>
                                <a:lnTo>
                                  <a:pt x="123190" y="4572"/>
                                </a:lnTo>
                                <a:lnTo>
                                  <a:pt x="123190" y="0"/>
                                </a:lnTo>
                                <a:lnTo>
                                  <a:pt x="123190" y="4572"/>
                                </a:lnTo>
                                <a:lnTo>
                                  <a:pt x="127762" y="4572"/>
                                </a:lnTo>
                                <a:lnTo>
                                  <a:pt x="127762" y="31750"/>
                                </a:lnTo>
                                <a:lnTo>
                                  <a:pt x="132334" y="31750"/>
                                </a:lnTo>
                                <a:lnTo>
                                  <a:pt x="132334" y="68326"/>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42" name="Shape 31"/>
                        <wps:cNvSpPr/>
                        <wps:spPr>
                          <a:xfrm>
                            <a:off x="2084197" y="447167"/>
                            <a:ext cx="41148" cy="68326"/>
                          </a:xfrm>
                          <a:custGeom>
                            <a:avLst/>
                            <a:gdLst/>
                            <a:ahLst/>
                            <a:cxnLst/>
                            <a:rect l="0" t="0" r="0" b="0"/>
                            <a:pathLst>
                              <a:path w="41148" h="68326">
                                <a:moveTo>
                                  <a:pt x="14097" y="0"/>
                                </a:moveTo>
                                <a:lnTo>
                                  <a:pt x="14097" y="4572"/>
                                </a:lnTo>
                                <a:lnTo>
                                  <a:pt x="9144" y="4572"/>
                                </a:lnTo>
                                <a:lnTo>
                                  <a:pt x="9144" y="9144"/>
                                </a:lnTo>
                                <a:lnTo>
                                  <a:pt x="4953" y="9144"/>
                                </a:lnTo>
                                <a:lnTo>
                                  <a:pt x="4953" y="18288"/>
                                </a:lnTo>
                                <a:lnTo>
                                  <a:pt x="0" y="18288"/>
                                </a:lnTo>
                                <a:lnTo>
                                  <a:pt x="0" y="64008"/>
                                </a:lnTo>
                                <a:lnTo>
                                  <a:pt x="4953" y="64008"/>
                                </a:lnTo>
                                <a:lnTo>
                                  <a:pt x="4953" y="68326"/>
                                </a:lnTo>
                                <a:lnTo>
                                  <a:pt x="36576" y="68326"/>
                                </a:lnTo>
                                <a:lnTo>
                                  <a:pt x="36576" y="64008"/>
                                </a:lnTo>
                                <a:lnTo>
                                  <a:pt x="41148" y="59182"/>
                                </a:lnTo>
                                <a:lnTo>
                                  <a:pt x="41148" y="22860"/>
                                </a:lnTo>
                                <a:lnTo>
                                  <a:pt x="36576" y="22860"/>
                                </a:lnTo>
                                <a:lnTo>
                                  <a:pt x="36576" y="18288"/>
                                </a:lnTo>
                                <a:lnTo>
                                  <a:pt x="18288" y="18288"/>
                                </a:lnTo>
                                <a:lnTo>
                                  <a:pt x="18288" y="13716"/>
                                </a:lnTo>
                                <a:lnTo>
                                  <a:pt x="14097" y="13716"/>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43" name="Shape 32"/>
                        <wps:cNvSpPr/>
                        <wps:spPr>
                          <a:xfrm>
                            <a:off x="2148205" y="342264"/>
                            <a:ext cx="50292" cy="45466"/>
                          </a:xfrm>
                          <a:custGeom>
                            <a:avLst/>
                            <a:gdLst/>
                            <a:ahLst/>
                            <a:cxnLst/>
                            <a:rect l="0" t="0" r="0" b="0"/>
                            <a:pathLst>
                              <a:path w="50292" h="45466">
                                <a:moveTo>
                                  <a:pt x="4572" y="4573"/>
                                </a:moveTo>
                                <a:lnTo>
                                  <a:pt x="0" y="4573"/>
                                </a:lnTo>
                                <a:lnTo>
                                  <a:pt x="9144" y="4573"/>
                                </a:lnTo>
                                <a:lnTo>
                                  <a:pt x="9144" y="0"/>
                                </a:lnTo>
                                <a:lnTo>
                                  <a:pt x="22860" y="0"/>
                                </a:lnTo>
                                <a:lnTo>
                                  <a:pt x="22860" y="32004"/>
                                </a:lnTo>
                                <a:lnTo>
                                  <a:pt x="18288" y="32004"/>
                                </a:lnTo>
                                <a:lnTo>
                                  <a:pt x="18288" y="45466"/>
                                </a:lnTo>
                                <a:lnTo>
                                  <a:pt x="50292" y="45466"/>
                                </a:lnTo>
                                <a:lnTo>
                                  <a:pt x="50292" y="41149"/>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44" name="Shape 33"/>
                        <wps:cNvSpPr/>
                        <wps:spPr>
                          <a:xfrm>
                            <a:off x="2335022" y="223774"/>
                            <a:ext cx="50673" cy="250825"/>
                          </a:xfrm>
                          <a:custGeom>
                            <a:avLst/>
                            <a:gdLst/>
                            <a:ahLst/>
                            <a:cxnLst/>
                            <a:rect l="0" t="0" r="0" b="0"/>
                            <a:pathLst>
                              <a:path w="50673" h="250825">
                                <a:moveTo>
                                  <a:pt x="0" y="4572"/>
                                </a:moveTo>
                                <a:lnTo>
                                  <a:pt x="0" y="0"/>
                                </a:lnTo>
                                <a:lnTo>
                                  <a:pt x="4953" y="0"/>
                                </a:lnTo>
                                <a:lnTo>
                                  <a:pt x="4953" y="9144"/>
                                </a:lnTo>
                                <a:lnTo>
                                  <a:pt x="9525" y="9144"/>
                                </a:lnTo>
                                <a:lnTo>
                                  <a:pt x="9525" y="18288"/>
                                </a:lnTo>
                                <a:lnTo>
                                  <a:pt x="14097" y="18288"/>
                                </a:lnTo>
                                <a:lnTo>
                                  <a:pt x="14097" y="22860"/>
                                </a:lnTo>
                                <a:lnTo>
                                  <a:pt x="18669" y="22860"/>
                                </a:lnTo>
                                <a:lnTo>
                                  <a:pt x="18669" y="36576"/>
                                </a:lnTo>
                                <a:lnTo>
                                  <a:pt x="23241" y="36576"/>
                                </a:lnTo>
                                <a:lnTo>
                                  <a:pt x="23241" y="45339"/>
                                </a:lnTo>
                                <a:lnTo>
                                  <a:pt x="27813" y="45339"/>
                                </a:lnTo>
                                <a:lnTo>
                                  <a:pt x="27813" y="50292"/>
                                </a:lnTo>
                                <a:lnTo>
                                  <a:pt x="32385" y="50292"/>
                                </a:lnTo>
                                <a:lnTo>
                                  <a:pt x="32385" y="59436"/>
                                </a:lnTo>
                                <a:lnTo>
                                  <a:pt x="36576" y="63627"/>
                                </a:lnTo>
                                <a:lnTo>
                                  <a:pt x="36576" y="77343"/>
                                </a:lnTo>
                                <a:lnTo>
                                  <a:pt x="41529" y="77343"/>
                                </a:lnTo>
                                <a:lnTo>
                                  <a:pt x="41529" y="109347"/>
                                </a:lnTo>
                                <a:lnTo>
                                  <a:pt x="45720" y="109347"/>
                                </a:lnTo>
                                <a:lnTo>
                                  <a:pt x="45720" y="127635"/>
                                </a:lnTo>
                                <a:lnTo>
                                  <a:pt x="50673" y="127635"/>
                                </a:lnTo>
                                <a:lnTo>
                                  <a:pt x="50673" y="159639"/>
                                </a:lnTo>
                                <a:lnTo>
                                  <a:pt x="45720" y="163957"/>
                                </a:lnTo>
                                <a:lnTo>
                                  <a:pt x="45720" y="173101"/>
                                </a:lnTo>
                                <a:lnTo>
                                  <a:pt x="41529" y="173101"/>
                                </a:lnTo>
                                <a:lnTo>
                                  <a:pt x="41529" y="186817"/>
                                </a:lnTo>
                                <a:lnTo>
                                  <a:pt x="36576" y="186817"/>
                                </a:lnTo>
                                <a:lnTo>
                                  <a:pt x="36576" y="195961"/>
                                </a:lnTo>
                                <a:lnTo>
                                  <a:pt x="32385" y="195961"/>
                                </a:lnTo>
                                <a:lnTo>
                                  <a:pt x="32385" y="200533"/>
                                </a:lnTo>
                                <a:lnTo>
                                  <a:pt x="27813" y="200533"/>
                                </a:lnTo>
                                <a:lnTo>
                                  <a:pt x="27813" y="209677"/>
                                </a:lnTo>
                                <a:lnTo>
                                  <a:pt x="23241" y="209677"/>
                                </a:lnTo>
                                <a:lnTo>
                                  <a:pt x="23241" y="218821"/>
                                </a:lnTo>
                                <a:lnTo>
                                  <a:pt x="18669" y="223393"/>
                                </a:lnTo>
                                <a:lnTo>
                                  <a:pt x="18669" y="232537"/>
                                </a:lnTo>
                                <a:lnTo>
                                  <a:pt x="9525" y="232537"/>
                                </a:lnTo>
                                <a:lnTo>
                                  <a:pt x="9525" y="241681"/>
                                </a:lnTo>
                                <a:lnTo>
                                  <a:pt x="4953" y="246252"/>
                                </a:lnTo>
                                <a:lnTo>
                                  <a:pt x="4953" y="250825"/>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45" name="Shape 34"/>
                        <wps:cNvSpPr/>
                        <wps:spPr>
                          <a:xfrm>
                            <a:off x="2517648" y="0"/>
                            <a:ext cx="59436" cy="82296"/>
                          </a:xfrm>
                          <a:custGeom>
                            <a:avLst/>
                            <a:gdLst/>
                            <a:ahLst/>
                            <a:cxnLst/>
                            <a:rect l="0" t="0" r="0" b="0"/>
                            <a:pathLst>
                              <a:path w="59436" h="82296">
                                <a:moveTo>
                                  <a:pt x="0" y="0"/>
                                </a:moveTo>
                                <a:lnTo>
                                  <a:pt x="4572" y="0"/>
                                </a:lnTo>
                                <a:lnTo>
                                  <a:pt x="4572" y="9144"/>
                                </a:lnTo>
                                <a:lnTo>
                                  <a:pt x="9144" y="9144"/>
                                </a:lnTo>
                                <a:lnTo>
                                  <a:pt x="9144" y="14097"/>
                                </a:lnTo>
                                <a:lnTo>
                                  <a:pt x="13716" y="14097"/>
                                </a:lnTo>
                                <a:lnTo>
                                  <a:pt x="13716" y="32385"/>
                                </a:lnTo>
                                <a:lnTo>
                                  <a:pt x="18288" y="32385"/>
                                </a:lnTo>
                                <a:lnTo>
                                  <a:pt x="18288" y="82296"/>
                                </a:lnTo>
                                <a:lnTo>
                                  <a:pt x="9144" y="82296"/>
                                </a:lnTo>
                                <a:lnTo>
                                  <a:pt x="9144" y="54863"/>
                                </a:lnTo>
                                <a:lnTo>
                                  <a:pt x="13716" y="50292"/>
                                </a:lnTo>
                                <a:lnTo>
                                  <a:pt x="18288" y="45720"/>
                                </a:lnTo>
                                <a:lnTo>
                                  <a:pt x="18288" y="41528"/>
                                </a:lnTo>
                                <a:lnTo>
                                  <a:pt x="22860" y="41528"/>
                                </a:lnTo>
                                <a:lnTo>
                                  <a:pt x="22860" y="36576"/>
                                </a:lnTo>
                                <a:lnTo>
                                  <a:pt x="27432" y="36576"/>
                                </a:lnTo>
                                <a:lnTo>
                                  <a:pt x="27432" y="32385"/>
                                </a:lnTo>
                                <a:lnTo>
                                  <a:pt x="32004" y="32385"/>
                                </a:lnTo>
                                <a:lnTo>
                                  <a:pt x="32004" y="23240"/>
                                </a:lnTo>
                                <a:lnTo>
                                  <a:pt x="41148" y="23240"/>
                                </a:lnTo>
                                <a:lnTo>
                                  <a:pt x="41148" y="18288"/>
                                </a:lnTo>
                                <a:lnTo>
                                  <a:pt x="50292" y="18288"/>
                                </a:lnTo>
                                <a:lnTo>
                                  <a:pt x="50292" y="14097"/>
                                </a:lnTo>
                                <a:lnTo>
                                  <a:pt x="59436" y="14097"/>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46" name="Shape 35"/>
                        <wps:cNvSpPr/>
                        <wps:spPr>
                          <a:xfrm>
                            <a:off x="2558796" y="150876"/>
                            <a:ext cx="86868" cy="114046"/>
                          </a:xfrm>
                          <a:custGeom>
                            <a:avLst/>
                            <a:gdLst/>
                            <a:ahLst/>
                            <a:cxnLst/>
                            <a:rect l="0" t="0" r="0" b="0"/>
                            <a:pathLst>
                              <a:path w="86868" h="114046">
                                <a:moveTo>
                                  <a:pt x="0" y="36322"/>
                                </a:moveTo>
                                <a:lnTo>
                                  <a:pt x="0" y="27177"/>
                                </a:lnTo>
                                <a:lnTo>
                                  <a:pt x="9144" y="27177"/>
                                </a:lnTo>
                                <a:lnTo>
                                  <a:pt x="9144" y="22606"/>
                                </a:lnTo>
                                <a:lnTo>
                                  <a:pt x="32004" y="22606"/>
                                </a:lnTo>
                                <a:lnTo>
                                  <a:pt x="36576" y="18034"/>
                                </a:lnTo>
                                <a:lnTo>
                                  <a:pt x="41148" y="18034"/>
                                </a:lnTo>
                                <a:lnTo>
                                  <a:pt x="41148" y="54610"/>
                                </a:lnTo>
                                <a:lnTo>
                                  <a:pt x="50292" y="54610"/>
                                </a:lnTo>
                                <a:lnTo>
                                  <a:pt x="50292" y="95758"/>
                                </a:lnTo>
                                <a:lnTo>
                                  <a:pt x="45720" y="95758"/>
                                </a:lnTo>
                                <a:lnTo>
                                  <a:pt x="45720" y="104901"/>
                                </a:lnTo>
                                <a:lnTo>
                                  <a:pt x="41148" y="104901"/>
                                </a:lnTo>
                                <a:lnTo>
                                  <a:pt x="41148" y="109474"/>
                                </a:lnTo>
                                <a:lnTo>
                                  <a:pt x="36576" y="109474"/>
                                </a:lnTo>
                                <a:lnTo>
                                  <a:pt x="36576" y="114046"/>
                                </a:lnTo>
                                <a:lnTo>
                                  <a:pt x="32004" y="114046"/>
                                </a:lnTo>
                                <a:lnTo>
                                  <a:pt x="32004" y="77470"/>
                                </a:lnTo>
                                <a:lnTo>
                                  <a:pt x="36576" y="77470"/>
                                </a:lnTo>
                                <a:lnTo>
                                  <a:pt x="36576" y="68325"/>
                                </a:lnTo>
                                <a:lnTo>
                                  <a:pt x="41148" y="68325"/>
                                </a:lnTo>
                                <a:lnTo>
                                  <a:pt x="41148" y="58800"/>
                                </a:lnTo>
                                <a:lnTo>
                                  <a:pt x="45720" y="58800"/>
                                </a:lnTo>
                                <a:lnTo>
                                  <a:pt x="45720" y="54610"/>
                                </a:lnTo>
                                <a:lnTo>
                                  <a:pt x="50292" y="54610"/>
                                </a:lnTo>
                                <a:lnTo>
                                  <a:pt x="50292" y="45465"/>
                                </a:lnTo>
                                <a:lnTo>
                                  <a:pt x="54610" y="45465"/>
                                </a:lnTo>
                                <a:lnTo>
                                  <a:pt x="54610" y="36322"/>
                                </a:lnTo>
                                <a:lnTo>
                                  <a:pt x="59436" y="36322"/>
                                </a:lnTo>
                                <a:lnTo>
                                  <a:pt x="59436" y="22606"/>
                                </a:lnTo>
                                <a:lnTo>
                                  <a:pt x="63754" y="22606"/>
                                </a:lnTo>
                                <a:lnTo>
                                  <a:pt x="63754" y="18034"/>
                                </a:lnTo>
                                <a:lnTo>
                                  <a:pt x="68580" y="18034"/>
                                </a:lnTo>
                                <a:lnTo>
                                  <a:pt x="68580" y="8889"/>
                                </a:lnTo>
                                <a:lnTo>
                                  <a:pt x="72898" y="8889"/>
                                </a:lnTo>
                                <a:lnTo>
                                  <a:pt x="72898" y="4318"/>
                                </a:lnTo>
                                <a:lnTo>
                                  <a:pt x="82042" y="4318"/>
                                </a:lnTo>
                                <a:lnTo>
                                  <a:pt x="82042" y="0"/>
                                </a:lnTo>
                                <a:lnTo>
                                  <a:pt x="86868" y="0"/>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47" name="Shape 36"/>
                        <wps:cNvSpPr/>
                        <wps:spPr>
                          <a:xfrm>
                            <a:off x="2440178" y="77724"/>
                            <a:ext cx="415163" cy="54864"/>
                          </a:xfrm>
                          <a:custGeom>
                            <a:avLst/>
                            <a:gdLst/>
                            <a:ahLst/>
                            <a:cxnLst/>
                            <a:rect l="0" t="0" r="0" b="0"/>
                            <a:pathLst>
                              <a:path w="415163" h="54864">
                                <a:moveTo>
                                  <a:pt x="0" y="54864"/>
                                </a:moveTo>
                                <a:lnTo>
                                  <a:pt x="59436" y="54864"/>
                                </a:lnTo>
                                <a:lnTo>
                                  <a:pt x="63754" y="50292"/>
                                </a:lnTo>
                                <a:lnTo>
                                  <a:pt x="68580" y="50292"/>
                                </a:lnTo>
                                <a:lnTo>
                                  <a:pt x="72898" y="45720"/>
                                </a:lnTo>
                                <a:lnTo>
                                  <a:pt x="96012" y="45720"/>
                                </a:lnTo>
                                <a:lnTo>
                                  <a:pt x="100330" y="41148"/>
                                </a:lnTo>
                                <a:lnTo>
                                  <a:pt x="105156" y="41148"/>
                                </a:lnTo>
                                <a:lnTo>
                                  <a:pt x="114046" y="36576"/>
                                </a:lnTo>
                                <a:lnTo>
                                  <a:pt x="141478" y="36576"/>
                                </a:lnTo>
                                <a:lnTo>
                                  <a:pt x="150622" y="32003"/>
                                </a:lnTo>
                                <a:lnTo>
                                  <a:pt x="164338" y="32003"/>
                                </a:lnTo>
                                <a:lnTo>
                                  <a:pt x="173482" y="27432"/>
                                </a:lnTo>
                                <a:lnTo>
                                  <a:pt x="187198" y="27432"/>
                                </a:lnTo>
                                <a:lnTo>
                                  <a:pt x="200914" y="22860"/>
                                </a:lnTo>
                                <a:lnTo>
                                  <a:pt x="210058" y="22860"/>
                                </a:lnTo>
                                <a:lnTo>
                                  <a:pt x="228346" y="18288"/>
                                </a:lnTo>
                                <a:lnTo>
                                  <a:pt x="255524" y="18288"/>
                                </a:lnTo>
                                <a:lnTo>
                                  <a:pt x="273812" y="13715"/>
                                </a:lnTo>
                                <a:lnTo>
                                  <a:pt x="287528" y="9144"/>
                                </a:lnTo>
                                <a:lnTo>
                                  <a:pt x="300863" y="9144"/>
                                </a:lnTo>
                                <a:lnTo>
                                  <a:pt x="324104" y="4572"/>
                                </a:lnTo>
                                <a:lnTo>
                                  <a:pt x="378587" y="4572"/>
                                </a:lnTo>
                                <a:lnTo>
                                  <a:pt x="387731" y="0"/>
                                </a:lnTo>
                                <a:lnTo>
                                  <a:pt x="415163" y="0"/>
                                </a:lnTo>
                                <a:lnTo>
                                  <a:pt x="387731"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8" name="Shape 37"/>
                        <wps:cNvSpPr/>
                        <wps:spPr>
                          <a:xfrm>
                            <a:off x="2795905" y="137160"/>
                            <a:ext cx="18288" cy="95758"/>
                          </a:xfrm>
                          <a:custGeom>
                            <a:avLst/>
                            <a:gdLst/>
                            <a:ahLst/>
                            <a:cxnLst/>
                            <a:rect l="0" t="0" r="0" b="0"/>
                            <a:pathLst>
                              <a:path w="18288" h="95758">
                                <a:moveTo>
                                  <a:pt x="0" y="0"/>
                                </a:moveTo>
                                <a:lnTo>
                                  <a:pt x="0" y="22606"/>
                                </a:lnTo>
                                <a:lnTo>
                                  <a:pt x="4572" y="22606"/>
                                </a:lnTo>
                                <a:lnTo>
                                  <a:pt x="4572" y="40894"/>
                                </a:lnTo>
                                <a:lnTo>
                                  <a:pt x="9144" y="40894"/>
                                </a:lnTo>
                                <a:lnTo>
                                  <a:pt x="9144" y="54610"/>
                                </a:lnTo>
                                <a:lnTo>
                                  <a:pt x="13716" y="59182"/>
                                </a:lnTo>
                                <a:lnTo>
                                  <a:pt x="13716" y="95758"/>
                                </a:lnTo>
                                <a:lnTo>
                                  <a:pt x="18288" y="95758"/>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9" name="Shape 38"/>
                        <wps:cNvSpPr/>
                        <wps:spPr>
                          <a:xfrm>
                            <a:off x="2691130" y="196342"/>
                            <a:ext cx="73152" cy="27432"/>
                          </a:xfrm>
                          <a:custGeom>
                            <a:avLst/>
                            <a:gdLst/>
                            <a:ahLst/>
                            <a:cxnLst/>
                            <a:rect l="0" t="0" r="0" b="0"/>
                            <a:pathLst>
                              <a:path w="73152" h="27432">
                                <a:moveTo>
                                  <a:pt x="4572" y="27432"/>
                                </a:moveTo>
                                <a:lnTo>
                                  <a:pt x="0" y="27432"/>
                                </a:lnTo>
                                <a:lnTo>
                                  <a:pt x="13716" y="27432"/>
                                </a:lnTo>
                                <a:lnTo>
                                  <a:pt x="13716" y="22860"/>
                                </a:lnTo>
                                <a:lnTo>
                                  <a:pt x="22860" y="22860"/>
                                </a:lnTo>
                                <a:lnTo>
                                  <a:pt x="27432" y="18288"/>
                                </a:lnTo>
                                <a:lnTo>
                                  <a:pt x="36576" y="18288"/>
                                </a:lnTo>
                                <a:lnTo>
                                  <a:pt x="36576" y="13335"/>
                                </a:lnTo>
                                <a:lnTo>
                                  <a:pt x="45720" y="13335"/>
                                </a:lnTo>
                                <a:lnTo>
                                  <a:pt x="49911" y="9144"/>
                                </a:lnTo>
                                <a:lnTo>
                                  <a:pt x="54864" y="9144"/>
                                </a:lnTo>
                                <a:lnTo>
                                  <a:pt x="54864" y="4572"/>
                                </a:lnTo>
                                <a:lnTo>
                                  <a:pt x="64008" y="4572"/>
                                </a:lnTo>
                                <a:lnTo>
                                  <a:pt x="64008" y="0"/>
                                </a:lnTo>
                                <a:lnTo>
                                  <a:pt x="73152"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50" name="Shape 39"/>
                        <wps:cNvSpPr/>
                        <wps:spPr>
                          <a:xfrm>
                            <a:off x="606552" y="693420"/>
                            <a:ext cx="9144" cy="0"/>
                          </a:xfrm>
                          <a:custGeom>
                            <a:avLst/>
                            <a:gdLst/>
                            <a:ahLst/>
                            <a:cxnLst/>
                            <a:rect l="0" t="0" r="0" b="0"/>
                            <a:pathLst>
                              <a:path w="9144">
                                <a:moveTo>
                                  <a:pt x="9144" y="0"/>
                                </a:moveTo>
                                <a:lnTo>
                                  <a:pt x="0" y="0"/>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51" name="Shape 40"/>
                        <wps:cNvSpPr/>
                        <wps:spPr>
                          <a:xfrm>
                            <a:off x="611124" y="679704"/>
                            <a:ext cx="1792478" cy="91186"/>
                          </a:xfrm>
                          <a:custGeom>
                            <a:avLst/>
                            <a:gdLst/>
                            <a:ahLst/>
                            <a:cxnLst/>
                            <a:rect l="0" t="0" r="0" b="0"/>
                            <a:pathLst>
                              <a:path w="1792478" h="91186">
                                <a:moveTo>
                                  <a:pt x="0" y="18288"/>
                                </a:moveTo>
                                <a:lnTo>
                                  <a:pt x="0" y="22860"/>
                                </a:lnTo>
                                <a:lnTo>
                                  <a:pt x="4572" y="22860"/>
                                </a:lnTo>
                                <a:lnTo>
                                  <a:pt x="4572" y="27432"/>
                                </a:lnTo>
                                <a:lnTo>
                                  <a:pt x="31699" y="27432"/>
                                </a:lnTo>
                                <a:lnTo>
                                  <a:pt x="36576" y="32004"/>
                                </a:lnTo>
                                <a:lnTo>
                                  <a:pt x="59131" y="32004"/>
                                </a:lnTo>
                                <a:lnTo>
                                  <a:pt x="59131" y="36576"/>
                                </a:lnTo>
                                <a:lnTo>
                                  <a:pt x="200558" y="36576"/>
                                </a:lnTo>
                                <a:lnTo>
                                  <a:pt x="205130" y="32004"/>
                                </a:lnTo>
                                <a:lnTo>
                                  <a:pt x="214274" y="32004"/>
                                </a:lnTo>
                                <a:lnTo>
                                  <a:pt x="214274" y="27432"/>
                                </a:lnTo>
                                <a:lnTo>
                                  <a:pt x="232562" y="27432"/>
                                </a:lnTo>
                                <a:lnTo>
                                  <a:pt x="237134" y="22860"/>
                                </a:lnTo>
                                <a:lnTo>
                                  <a:pt x="291973" y="22860"/>
                                </a:lnTo>
                                <a:lnTo>
                                  <a:pt x="300863" y="18288"/>
                                </a:lnTo>
                                <a:lnTo>
                                  <a:pt x="323723" y="18288"/>
                                </a:lnTo>
                                <a:lnTo>
                                  <a:pt x="332867" y="13716"/>
                                </a:lnTo>
                                <a:lnTo>
                                  <a:pt x="374015" y="13716"/>
                                </a:lnTo>
                                <a:lnTo>
                                  <a:pt x="383159" y="9144"/>
                                </a:lnTo>
                                <a:lnTo>
                                  <a:pt x="396875" y="9144"/>
                                </a:lnTo>
                                <a:lnTo>
                                  <a:pt x="401447" y="4573"/>
                                </a:lnTo>
                                <a:lnTo>
                                  <a:pt x="492506" y="4573"/>
                                </a:lnTo>
                                <a:lnTo>
                                  <a:pt x="497078" y="0"/>
                                </a:lnTo>
                                <a:lnTo>
                                  <a:pt x="757174" y="0"/>
                                </a:lnTo>
                                <a:lnTo>
                                  <a:pt x="757174" y="4573"/>
                                </a:lnTo>
                                <a:lnTo>
                                  <a:pt x="921385" y="4573"/>
                                </a:lnTo>
                                <a:lnTo>
                                  <a:pt x="925957" y="9144"/>
                                </a:lnTo>
                                <a:lnTo>
                                  <a:pt x="944245" y="9144"/>
                                </a:lnTo>
                                <a:lnTo>
                                  <a:pt x="953389" y="13716"/>
                                </a:lnTo>
                                <a:lnTo>
                                  <a:pt x="998855" y="13716"/>
                                </a:lnTo>
                                <a:lnTo>
                                  <a:pt x="1003427" y="18288"/>
                                </a:lnTo>
                                <a:lnTo>
                                  <a:pt x="1040003" y="18288"/>
                                </a:lnTo>
                                <a:lnTo>
                                  <a:pt x="1044575" y="22860"/>
                                </a:lnTo>
                                <a:lnTo>
                                  <a:pt x="1058291" y="22860"/>
                                </a:lnTo>
                                <a:lnTo>
                                  <a:pt x="1062863" y="27432"/>
                                </a:lnTo>
                                <a:lnTo>
                                  <a:pt x="1158494" y="27432"/>
                                </a:lnTo>
                                <a:lnTo>
                                  <a:pt x="1163066" y="32004"/>
                                </a:lnTo>
                                <a:lnTo>
                                  <a:pt x="1195070" y="32004"/>
                                </a:lnTo>
                                <a:lnTo>
                                  <a:pt x="1203960" y="36576"/>
                                </a:lnTo>
                                <a:lnTo>
                                  <a:pt x="1222248" y="36576"/>
                                </a:lnTo>
                                <a:lnTo>
                                  <a:pt x="1227074" y="41148"/>
                                </a:lnTo>
                                <a:lnTo>
                                  <a:pt x="1267968" y="41148"/>
                                </a:lnTo>
                                <a:lnTo>
                                  <a:pt x="1277112" y="45720"/>
                                </a:lnTo>
                                <a:lnTo>
                                  <a:pt x="1295400" y="45720"/>
                                </a:lnTo>
                                <a:lnTo>
                                  <a:pt x="1299972" y="50292"/>
                                </a:lnTo>
                                <a:lnTo>
                                  <a:pt x="1359408" y="50292"/>
                                </a:lnTo>
                                <a:lnTo>
                                  <a:pt x="1359408" y="54864"/>
                                </a:lnTo>
                                <a:lnTo>
                                  <a:pt x="1491361" y="54864"/>
                                </a:lnTo>
                                <a:lnTo>
                                  <a:pt x="1496314" y="59436"/>
                                </a:lnTo>
                                <a:lnTo>
                                  <a:pt x="1541653" y="59436"/>
                                </a:lnTo>
                                <a:lnTo>
                                  <a:pt x="1550797" y="63754"/>
                                </a:lnTo>
                                <a:lnTo>
                                  <a:pt x="1559941" y="63754"/>
                                </a:lnTo>
                                <a:lnTo>
                                  <a:pt x="1564513" y="68580"/>
                                </a:lnTo>
                                <a:lnTo>
                                  <a:pt x="1591945" y="68580"/>
                                </a:lnTo>
                                <a:lnTo>
                                  <a:pt x="1591945" y="72898"/>
                                </a:lnTo>
                                <a:lnTo>
                                  <a:pt x="1637665" y="72898"/>
                                </a:lnTo>
                                <a:lnTo>
                                  <a:pt x="1637665" y="77470"/>
                                </a:lnTo>
                                <a:lnTo>
                                  <a:pt x="1651127" y="77470"/>
                                </a:lnTo>
                                <a:lnTo>
                                  <a:pt x="1655699" y="82042"/>
                                </a:lnTo>
                                <a:lnTo>
                                  <a:pt x="1692275" y="82042"/>
                                </a:lnTo>
                                <a:lnTo>
                                  <a:pt x="1692275" y="86614"/>
                                </a:lnTo>
                                <a:lnTo>
                                  <a:pt x="1778762" y="86614"/>
                                </a:lnTo>
                                <a:lnTo>
                                  <a:pt x="1783334" y="91186"/>
                                </a:lnTo>
                                <a:lnTo>
                                  <a:pt x="1792478" y="91186"/>
                                </a:lnTo>
                                <a:lnTo>
                                  <a:pt x="1783334" y="91186"/>
                                </a:lnTo>
                                <a:lnTo>
                                  <a:pt x="1778762" y="86614"/>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52" name="Shape 41"/>
                        <wps:cNvSpPr/>
                        <wps:spPr>
                          <a:xfrm>
                            <a:off x="1003427" y="912240"/>
                            <a:ext cx="0" cy="77470"/>
                          </a:xfrm>
                          <a:custGeom>
                            <a:avLst/>
                            <a:gdLst/>
                            <a:ahLst/>
                            <a:cxnLst/>
                            <a:rect l="0" t="0" r="0" b="0"/>
                            <a:pathLst>
                              <a:path h="77470">
                                <a:moveTo>
                                  <a:pt x="0" y="0"/>
                                </a:moveTo>
                                <a:lnTo>
                                  <a:pt x="0" y="77470"/>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53" name="Shape 42"/>
                        <wps:cNvSpPr/>
                        <wps:spPr>
                          <a:xfrm>
                            <a:off x="1003427" y="844042"/>
                            <a:ext cx="59436" cy="63627"/>
                          </a:xfrm>
                          <a:custGeom>
                            <a:avLst/>
                            <a:gdLst/>
                            <a:ahLst/>
                            <a:cxnLst/>
                            <a:rect l="0" t="0" r="0" b="0"/>
                            <a:pathLst>
                              <a:path w="59436" h="63627">
                                <a:moveTo>
                                  <a:pt x="0" y="63627"/>
                                </a:moveTo>
                                <a:lnTo>
                                  <a:pt x="0" y="31623"/>
                                </a:lnTo>
                                <a:lnTo>
                                  <a:pt x="4572" y="31623"/>
                                </a:lnTo>
                                <a:lnTo>
                                  <a:pt x="4572" y="27051"/>
                                </a:lnTo>
                                <a:lnTo>
                                  <a:pt x="9144" y="27051"/>
                                </a:lnTo>
                                <a:lnTo>
                                  <a:pt x="13716" y="22479"/>
                                </a:lnTo>
                                <a:lnTo>
                                  <a:pt x="13716" y="17907"/>
                                </a:lnTo>
                                <a:lnTo>
                                  <a:pt x="18288" y="17907"/>
                                </a:lnTo>
                                <a:lnTo>
                                  <a:pt x="18288" y="13716"/>
                                </a:lnTo>
                                <a:lnTo>
                                  <a:pt x="22860" y="13716"/>
                                </a:lnTo>
                                <a:lnTo>
                                  <a:pt x="22860" y="8763"/>
                                </a:lnTo>
                                <a:lnTo>
                                  <a:pt x="27432" y="8763"/>
                                </a:lnTo>
                                <a:lnTo>
                                  <a:pt x="27432" y="4572"/>
                                </a:lnTo>
                                <a:lnTo>
                                  <a:pt x="32004" y="4572"/>
                                </a:lnTo>
                                <a:lnTo>
                                  <a:pt x="32004" y="0"/>
                                </a:lnTo>
                                <a:lnTo>
                                  <a:pt x="50292" y="0"/>
                                </a:lnTo>
                                <a:lnTo>
                                  <a:pt x="54483" y="4572"/>
                                </a:lnTo>
                                <a:lnTo>
                                  <a:pt x="54483" y="13716"/>
                                </a:lnTo>
                                <a:lnTo>
                                  <a:pt x="59436" y="13716"/>
                                </a:lnTo>
                                <a:lnTo>
                                  <a:pt x="59436" y="40767"/>
                                </a:lnTo>
                                <a:lnTo>
                                  <a:pt x="54483" y="40767"/>
                                </a:lnTo>
                                <a:lnTo>
                                  <a:pt x="50292" y="45339"/>
                                </a:lnTo>
                                <a:lnTo>
                                  <a:pt x="41148" y="45339"/>
                                </a:lnTo>
                                <a:lnTo>
                                  <a:pt x="41148" y="49911"/>
                                </a:lnTo>
                                <a:lnTo>
                                  <a:pt x="36195" y="49911"/>
                                </a:lnTo>
                                <a:lnTo>
                                  <a:pt x="32004" y="54483"/>
                                </a:lnTo>
                                <a:lnTo>
                                  <a:pt x="27432" y="54483"/>
                                </a:lnTo>
                                <a:lnTo>
                                  <a:pt x="27432" y="59055"/>
                                </a:lnTo>
                                <a:lnTo>
                                  <a:pt x="18288" y="59055"/>
                                </a:lnTo>
                                <a:lnTo>
                                  <a:pt x="18288" y="63627"/>
                                </a:lnTo>
                                <a:lnTo>
                                  <a:pt x="13716" y="63627"/>
                                </a:lnTo>
                                <a:lnTo>
                                  <a:pt x="13716" y="59055"/>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54" name="Shape 43"/>
                        <wps:cNvSpPr/>
                        <wps:spPr>
                          <a:xfrm>
                            <a:off x="1117346" y="948817"/>
                            <a:ext cx="4572" cy="82042"/>
                          </a:xfrm>
                          <a:custGeom>
                            <a:avLst/>
                            <a:gdLst/>
                            <a:ahLst/>
                            <a:cxnLst/>
                            <a:rect l="0" t="0" r="0" b="0"/>
                            <a:pathLst>
                              <a:path w="4572" h="82042">
                                <a:moveTo>
                                  <a:pt x="4572" y="0"/>
                                </a:moveTo>
                                <a:lnTo>
                                  <a:pt x="0" y="0"/>
                                </a:lnTo>
                                <a:lnTo>
                                  <a:pt x="0" y="54610"/>
                                </a:lnTo>
                                <a:lnTo>
                                  <a:pt x="4572" y="59182"/>
                                </a:lnTo>
                                <a:lnTo>
                                  <a:pt x="4572" y="82042"/>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55" name="Shape 44"/>
                        <wps:cNvSpPr/>
                        <wps:spPr>
                          <a:xfrm>
                            <a:off x="1094486" y="975995"/>
                            <a:ext cx="50292" cy="9144"/>
                          </a:xfrm>
                          <a:custGeom>
                            <a:avLst/>
                            <a:gdLst/>
                            <a:ahLst/>
                            <a:cxnLst/>
                            <a:rect l="0" t="0" r="0" b="0"/>
                            <a:pathLst>
                              <a:path w="50292" h="9144">
                                <a:moveTo>
                                  <a:pt x="0" y="9144"/>
                                </a:moveTo>
                                <a:lnTo>
                                  <a:pt x="45720" y="9144"/>
                                </a:lnTo>
                                <a:lnTo>
                                  <a:pt x="45720" y="4572"/>
                                </a:lnTo>
                                <a:lnTo>
                                  <a:pt x="50292" y="0"/>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56" name="Shape 45"/>
                        <wps:cNvSpPr/>
                        <wps:spPr>
                          <a:xfrm>
                            <a:off x="1181354" y="944245"/>
                            <a:ext cx="45466" cy="91186"/>
                          </a:xfrm>
                          <a:custGeom>
                            <a:avLst/>
                            <a:gdLst/>
                            <a:ahLst/>
                            <a:cxnLst/>
                            <a:rect l="0" t="0" r="0" b="0"/>
                            <a:pathLst>
                              <a:path w="45466" h="91186">
                                <a:moveTo>
                                  <a:pt x="18034" y="0"/>
                                </a:moveTo>
                                <a:lnTo>
                                  <a:pt x="4318" y="0"/>
                                </a:lnTo>
                                <a:lnTo>
                                  <a:pt x="4318" y="13716"/>
                                </a:lnTo>
                                <a:lnTo>
                                  <a:pt x="0" y="13716"/>
                                </a:lnTo>
                                <a:lnTo>
                                  <a:pt x="0" y="22860"/>
                                </a:lnTo>
                                <a:lnTo>
                                  <a:pt x="45466" y="22860"/>
                                </a:lnTo>
                                <a:lnTo>
                                  <a:pt x="45466" y="59182"/>
                                </a:lnTo>
                                <a:lnTo>
                                  <a:pt x="41148" y="59182"/>
                                </a:lnTo>
                                <a:lnTo>
                                  <a:pt x="41148" y="63754"/>
                                </a:lnTo>
                                <a:lnTo>
                                  <a:pt x="32004" y="63754"/>
                                </a:lnTo>
                                <a:lnTo>
                                  <a:pt x="32004" y="72898"/>
                                </a:lnTo>
                                <a:lnTo>
                                  <a:pt x="27178" y="72898"/>
                                </a:lnTo>
                                <a:lnTo>
                                  <a:pt x="27178" y="77470"/>
                                </a:lnTo>
                                <a:lnTo>
                                  <a:pt x="22860" y="77470"/>
                                </a:lnTo>
                                <a:lnTo>
                                  <a:pt x="18034" y="82042"/>
                                </a:lnTo>
                                <a:lnTo>
                                  <a:pt x="13462" y="86614"/>
                                </a:lnTo>
                                <a:lnTo>
                                  <a:pt x="8890" y="91186"/>
                                </a:lnTo>
                                <a:lnTo>
                                  <a:pt x="4318" y="91186"/>
                                </a:lnTo>
                                <a:lnTo>
                                  <a:pt x="4318" y="86614"/>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57" name="Shape 46"/>
                        <wps:cNvSpPr/>
                        <wps:spPr>
                          <a:xfrm>
                            <a:off x="1272540" y="939673"/>
                            <a:ext cx="63754" cy="123190"/>
                          </a:xfrm>
                          <a:custGeom>
                            <a:avLst/>
                            <a:gdLst/>
                            <a:ahLst/>
                            <a:cxnLst/>
                            <a:rect l="0" t="0" r="0" b="0"/>
                            <a:pathLst>
                              <a:path w="63754" h="123190">
                                <a:moveTo>
                                  <a:pt x="9144" y="18288"/>
                                </a:moveTo>
                                <a:lnTo>
                                  <a:pt x="9144" y="68326"/>
                                </a:lnTo>
                                <a:lnTo>
                                  <a:pt x="4572" y="68326"/>
                                </a:lnTo>
                                <a:lnTo>
                                  <a:pt x="4572" y="86614"/>
                                </a:lnTo>
                                <a:lnTo>
                                  <a:pt x="0" y="91186"/>
                                </a:lnTo>
                                <a:lnTo>
                                  <a:pt x="0" y="123190"/>
                                </a:lnTo>
                                <a:lnTo>
                                  <a:pt x="0" y="82042"/>
                                </a:lnTo>
                                <a:lnTo>
                                  <a:pt x="4572" y="82042"/>
                                </a:lnTo>
                                <a:lnTo>
                                  <a:pt x="4572" y="63753"/>
                                </a:lnTo>
                                <a:lnTo>
                                  <a:pt x="9144" y="63753"/>
                                </a:lnTo>
                                <a:lnTo>
                                  <a:pt x="9144" y="54610"/>
                                </a:lnTo>
                                <a:lnTo>
                                  <a:pt x="13716" y="54610"/>
                                </a:lnTo>
                                <a:lnTo>
                                  <a:pt x="13716" y="40894"/>
                                </a:lnTo>
                                <a:lnTo>
                                  <a:pt x="18288" y="36322"/>
                                </a:lnTo>
                                <a:lnTo>
                                  <a:pt x="18288" y="27432"/>
                                </a:lnTo>
                                <a:lnTo>
                                  <a:pt x="22860" y="27432"/>
                                </a:lnTo>
                                <a:lnTo>
                                  <a:pt x="22860" y="13715"/>
                                </a:lnTo>
                                <a:lnTo>
                                  <a:pt x="27178" y="13715"/>
                                </a:lnTo>
                                <a:lnTo>
                                  <a:pt x="27178" y="9144"/>
                                </a:lnTo>
                                <a:lnTo>
                                  <a:pt x="32004" y="9144"/>
                                </a:lnTo>
                                <a:lnTo>
                                  <a:pt x="32004" y="4572"/>
                                </a:lnTo>
                                <a:lnTo>
                                  <a:pt x="36322" y="4572"/>
                                </a:lnTo>
                                <a:lnTo>
                                  <a:pt x="41148" y="0"/>
                                </a:lnTo>
                                <a:lnTo>
                                  <a:pt x="63754" y="0"/>
                                </a:lnTo>
                                <a:lnTo>
                                  <a:pt x="63754" y="27432"/>
                                </a:lnTo>
                                <a:lnTo>
                                  <a:pt x="59436" y="27432"/>
                                </a:lnTo>
                                <a:lnTo>
                                  <a:pt x="59436" y="31750"/>
                                </a:lnTo>
                                <a:lnTo>
                                  <a:pt x="50292" y="31750"/>
                                </a:lnTo>
                                <a:lnTo>
                                  <a:pt x="50292" y="36322"/>
                                </a:lnTo>
                                <a:lnTo>
                                  <a:pt x="45466" y="36322"/>
                                </a:lnTo>
                                <a:lnTo>
                                  <a:pt x="45466" y="40894"/>
                                </a:lnTo>
                                <a:lnTo>
                                  <a:pt x="36322" y="40894"/>
                                </a:lnTo>
                                <a:lnTo>
                                  <a:pt x="36322" y="45465"/>
                                </a:lnTo>
                                <a:lnTo>
                                  <a:pt x="27178" y="45465"/>
                                </a:lnTo>
                                <a:lnTo>
                                  <a:pt x="27178" y="50038"/>
                                </a:lnTo>
                                <a:lnTo>
                                  <a:pt x="0" y="50038"/>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58" name="Shape 47"/>
                        <wps:cNvSpPr/>
                        <wps:spPr>
                          <a:xfrm>
                            <a:off x="3001391" y="615696"/>
                            <a:ext cx="4572" cy="18288"/>
                          </a:xfrm>
                          <a:custGeom>
                            <a:avLst/>
                            <a:gdLst/>
                            <a:ahLst/>
                            <a:cxnLst/>
                            <a:rect l="0" t="0" r="0" b="0"/>
                            <a:pathLst>
                              <a:path w="4572" h="18288">
                                <a:moveTo>
                                  <a:pt x="0" y="18288"/>
                                </a:moveTo>
                                <a:lnTo>
                                  <a:pt x="0" y="0"/>
                                </a:lnTo>
                                <a:lnTo>
                                  <a:pt x="4572"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59" name="Shape 48"/>
                        <wps:cNvSpPr/>
                        <wps:spPr>
                          <a:xfrm>
                            <a:off x="3101594" y="410590"/>
                            <a:ext cx="547497" cy="301117"/>
                          </a:xfrm>
                          <a:custGeom>
                            <a:avLst/>
                            <a:gdLst/>
                            <a:ahLst/>
                            <a:cxnLst/>
                            <a:rect l="0" t="0" r="0" b="0"/>
                            <a:pathLst>
                              <a:path w="547497" h="301117">
                                <a:moveTo>
                                  <a:pt x="4572" y="132335"/>
                                </a:moveTo>
                                <a:lnTo>
                                  <a:pt x="4572" y="146050"/>
                                </a:lnTo>
                                <a:lnTo>
                                  <a:pt x="0" y="146050"/>
                                </a:lnTo>
                                <a:lnTo>
                                  <a:pt x="0" y="282829"/>
                                </a:lnTo>
                                <a:lnTo>
                                  <a:pt x="4572" y="282829"/>
                                </a:lnTo>
                                <a:lnTo>
                                  <a:pt x="4572" y="301117"/>
                                </a:lnTo>
                                <a:lnTo>
                                  <a:pt x="22860" y="301117"/>
                                </a:lnTo>
                                <a:lnTo>
                                  <a:pt x="22860" y="296545"/>
                                </a:lnTo>
                                <a:lnTo>
                                  <a:pt x="27432" y="296545"/>
                                </a:lnTo>
                                <a:lnTo>
                                  <a:pt x="32004" y="291973"/>
                                </a:lnTo>
                                <a:lnTo>
                                  <a:pt x="36576" y="287782"/>
                                </a:lnTo>
                                <a:lnTo>
                                  <a:pt x="36576" y="282829"/>
                                </a:lnTo>
                                <a:lnTo>
                                  <a:pt x="41148" y="282829"/>
                                </a:lnTo>
                                <a:lnTo>
                                  <a:pt x="41148" y="269113"/>
                                </a:lnTo>
                                <a:lnTo>
                                  <a:pt x="45720" y="264541"/>
                                </a:lnTo>
                                <a:lnTo>
                                  <a:pt x="45720" y="255398"/>
                                </a:lnTo>
                                <a:lnTo>
                                  <a:pt x="50292" y="255398"/>
                                </a:lnTo>
                                <a:lnTo>
                                  <a:pt x="50292" y="22861"/>
                                </a:lnTo>
                                <a:lnTo>
                                  <a:pt x="59182" y="22861"/>
                                </a:lnTo>
                                <a:lnTo>
                                  <a:pt x="59182" y="18288"/>
                                </a:lnTo>
                                <a:lnTo>
                                  <a:pt x="132334" y="18288"/>
                                </a:lnTo>
                                <a:lnTo>
                                  <a:pt x="141478" y="13716"/>
                                </a:lnTo>
                                <a:lnTo>
                                  <a:pt x="191770" y="13716"/>
                                </a:lnTo>
                                <a:lnTo>
                                  <a:pt x="200914" y="9144"/>
                                </a:lnTo>
                                <a:lnTo>
                                  <a:pt x="401447" y="9144"/>
                                </a:lnTo>
                                <a:lnTo>
                                  <a:pt x="406019" y="4573"/>
                                </a:lnTo>
                                <a:lnTo>
                                  <a:pt x="470027" y="4573"/>
                                </a:lnTo>
                                <a:lnTo>
                                  <a:pt x="470027" y="0"/>
                                </a:lnTo>
                                <a:lnTo>
                                  <a:pt x="547497" y="0"/>
                                </a:lnTo>
                                <a:lnTo>
                                  <a:pt x="547497" y="36576"/>
                                </a:lnTo>
                                <a:lnTo>
                                  <a:pt x="542925" y="41148"/>
                                </a:lnTo>
                                <a:lnTo>
                                  <a:pt x="538353" y="41148"/>
                                </a:lnTo>
                                <a:lnTo>
                                  <a:pt x="533781" y="45720"/>
                                </a:lnTo>
                                <a:lnTo>
                                  <a:pt x="529209" y="45720"/>
                                </a:lnTo>
                                <a:lnTo>
                                  <a:pt x="529209" y="50292"/>
                                </a:lnTo>
                                <a:lnTo>
                                  <a:pt x="524637" y="50292"/>
                                </a:lnTo>
                                <a:lnTo>
                                  <a:pt x="524637" y="54864"/>
                                </a:lnTo>
                                <a:lnTo>
                                  <a:pt x="520065" y="54864"/>
                                </a:lnTo>
                                <a:lnTo>
                                  <a:pt x="520065" y="64008"/>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60" name="Shape 49"/>
                        <wps:cNvSpPr/>
                        <wps:spPr>
                          <a:xfrm>
                            <a:off x="3247644" y="565785"/>
                            <a:ext cx="4572" cy="95631"/>
                          </a:xfrm>
                          <a:custGeom>
                            <a:avLst/>
                            <a:gdLst/>
                            <a:ahLst/>
                            <a:cxnLst/>
                            <a:rect l="0" t="0" r="0" b="0"/>
                            <a:pathLst>
                              <a:path w="4572" h="95631">
                                <a:moveTo>
                                  <a:pt x="4572" y="0"/>
                                </a:moveTo>
                                <a:lnTo>
                                  <a:pt x="4572" y="0"/>
                                </a:lnTo>
                                <a:lnTo>
                                  <a:pt x="0" y="0"/>
                                </a:lnTo>
                                <a:lnTo>
                                  <a:pt x="0" y="95631"/>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61" name="Shape 50"/>
                        <wps:cNvSpPr/>
                        <wps:spPr>
                          <a:xfrm>
                            <a:off x="3224784" y="561213"/>
                            <a:ext cx="86868" cy="0"/>
                          </a:xfrm>
                          <a:custGeom>
                            <a:avLst/>
                            <a:gdLst/>
                            <a:ahLst/>
                            <a:cxnLst/>
                            <a:rect l="0" t="0" r="0" b="0"/>
                            <a:pathLst>
                              <a:path w="86868">
                                <a:moveTo>
                                  <a:pt x="0" y="0"/>
                                </a:moveTo>
                                <a:lnTo>
                                  <a:pt x="86868"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62" name="Shape 51"/>
                        <wps:cNvSpPr/>
                        <wps:spPr>
                          <a:xfrm>
                            <a:off x="3320542" y="638556"/>
                            <a:ext cx="45720" cy="77724"/>
                          </a:xfrm>
                          <a:custGeom>
                            <a:avLst/>
                            <a:gdLst/>
                            <a:ahLst/>
                            <a:cxnLst/>
                            <a:rect l="0" t="0" r="0" b="0"/>
                            <a:pathLst>
                              <a:path w="45720" h="77724">
                                <a:moveTo>
                                  <a:pt x="18288" y="0"/>
                                </a:moveTo>
                                <a:lnTo>
                                  <a:pt x="9144" y="0"/>
                                </a:lnTo>
                                <a:lnTo>
                                  <a:pt x="9144" y="4572"/>
                                </a:lnTo>
                                <a:lnTo>
                                  <a:pt x="4826" y="4572"/>
                                </a:lnTo>
                                <a:lnTo>
                                  <a:pt x="4826" y="13716"/>
                                </a:lnTo>
                                <a:lnTo>
                                  <a:pt x="0" y="13716"/>
                                </a:lnTo>
                                <a:lnTo>
                                  <a:pt x="0" y="36576"/>
                                </a:lnTo>
                                <a:lnTo>
                                  <a:pt x="45720" y="36576"/>
                                </a:lnTo>
                                <a:lnTo>
                                  <a:pt x="45720" y="64008"/>
                                </a:lnTo>
                                <a:lnTo>
                                  <a:pt x="41148" y="64008"/>
                                </a:lnTo>
                                <a:lnTo>
                                  <a:pt x="36576" y="68580"/>
                                </a:lnTo>
                                <a:lnTo>
                                  <a:pt x="36576" y="73152"/>
                                </a:lnTo>
                                <a:lnTo>
                                  <a:pt x="23114" y="73152"/>
                                </a:lnTo>
                                <a:lnTo>
                                  <a:pt x="23114" y="77724"/>
                                </a:lnTo>
                                <a:lnTo>
                                  <a:pt x="9144" y="77724"/>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63" name="Shape 52"/>
                        <wps:cNvSpPr/>
                        <wps:spPr>
                          <a:xfrm>
                            <a:off x="3293364" y="652272"/>
                            <a:ext cx="9144" cy="0"/>
                          </a:xfrm>
                          <a:custGeom>
                            <a:avLst/>
                            <a:gdLst/>
                            <a:ahLst/>
                            <a:cxnLst/>
                            <a:rect l="0" t="0" r="0" b="0"/>
                            <a:pathLst>
                              <a:path w="9144">
                                <a:moveTo>
                                  <a:pt x="9144" y="0"/>
                                </a:moveTo>
                                <a:lnTo>
                                  <a:pt x="0"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1776" name="Shape 53"/>
                        <wps:cNvSpPr/>
                        <wps:spPr>
                          <a:xfrm>
                            <a:off x="3284220" y="643127"/>
                            <a:ext cx="4572" cy="96012"/>
                          </a:xfrm>
                          <a:custGeom>
                            <a:avLst/>
                            <a:gdLst/>
                            <a:ahLst/>
                            <a:cxnLst/>
                            <a:rect l="0" t="0" r="0" b="0"/>
                            <a:pathLst>
                              <a:path w="4572" h="96012">
                                <a:moveTo>
                                  <a:pt x="0" y="0"/>
                                </a:moveTo>
                                <a:lnTo>
                                  <a:pt x="0" y="91440"/>
                                </a:lnTo>
                                <a:lnTo>
                                  <a:pt x="4572" y="91440"/>
                                </a:lnTo>
                                <a:lnTo>
                                  <a:pt x="4572" y="96012"/>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1777" name="Shape 54"/>
                        <wps:cNvSpPr/>
                        <wps:spPr>
                          <a:xfrm>
                            <a:off x="3265678" y="693420"/>
                            <a:ext cx="68834" cy="0"/>
                          </a:xfrm>
                          <a:custGeom>
                            <a:avLst/>
                            <a:gdLst/>
                            <a:ahLst/>
                            <a:cxnLst/>
                            <a:rect l="0" t="0" r="0" b="0"/>
                            <a:pathLst>
                              <a:path w="68834">
                                <a:moveTo>
                                  <a:pt x="0" y="0"/>
                                </a:moveTo>
                                <a:lnTo>
                                  <a:pt x="68834"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1778" name="Shape 55"/>
                        <wps:cNvSpPr/>
                        <wps:spPr>
                          <a:xfrm>
                            <a:off x="3411982" y="624839"/>
                            <a:ext cx="0" cy="100585"/>
                          </a:xfrm>
                          <a:custGeom>
                            <a:avLst/>
                            <a:gdLst/>
                            <a:ahLst/>
                            <a:cxnLst/>
                            <a:rect l="0" t="0" r="0" b="0"/>
                            <a:pathLst>
                              <a:path h="100585">
                                <a:moveTo>
                                  <a:pt x="0" y="0"/>
                                </a:moveTo>
                                <a:lnTo>
                                  <a:pt x="0" y="100585"/>
                                </a:lnTo>
                                <a:lnTo>
                                  <a:pt x="0" y="96012"/>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1779" name="Shape 56"/>
                        <wps:cNvSpPr/>
                        <wps:spPr>
                          <a:xfrm>
                            <a:off x="3411982" y="615696"/>
                            <a:ext cx="49911" cy="64008"/>
                          </a:xfrm>
                          <a:custGeom>
                            <a:avLst/>
                            <a:gdLst/>
                            <a:ahLst/>
                            <a:cxnLst/>
                            <a:rect l="0" t="0" r="0" b="0"/>
                            <a:pathLst>
                              <a:path w="49911" h="64008">
                                <a:moveTo>
                                  <a:pt x="0" y="32004"/>
                                </a:moveTo>
                                <a:lnTo>
                                  <a:pt x="0" y="22860"/>
                                </a:lnTo>
                                <a:lnTo>
                                  <a:pt x="4191" y="22860"/>
                                </a:lnTo>
                                <a:lnTo>
                                  <a:pt x="4191" y="18288"/>
                                </a:lnTo>
                                <a:lnTo>
                                  <a:pt x="9144" y="18288"/>
                                </a:lnTo>
                                <a:lnTo>
                                  <a:pt x="9144" y="13716"/>
                                </a:lnTo>
                                <a:lnTo>
                                  <a:pt x="13335" y="13716"/>
                                </a:lnTo>
                                <a:lnTo>
                                  <a:pt x="17907" y="9144"/>
                                </a:lnTo>
                                <a:lnTo>
                                  <a:pt x="17907" y="4572"/>
                                </a:lnTo>
                                <a:lnTo>
                                  <a:pt x="27051" y="4572"/>
                                </a:lnTo>
                                <a:lnTo>
                                  <a:pt x="31623" y="0"/>
                                </a:lnTo>
                                <a:lnTo>
                                  <a:pt x="49911" y="0"/>
                                </a:lnTo>
                                <a:lnTo>
                                  <a:pt x="49911" y="41148"/>
                                </a:lnTo>
                                <a:lnTo>
                                  <a:pt x="45339" y="45720"/>
                                </a:lnTo>
                                <a:lnTo>
                                  <a:pt x="45339" y="50292"/>
                                </a:lnTo>
                                <a:lnTo>
                                  <a:pt x="36195" y="50292"/>
                                </a:lnTo>
                                <a:lnTo>
                                  <a:pt x="36195" y="54864"/>
                                </a:lnTo>
                                <a:lnTo>
                                  <a:pt x="22479" y="54864"/>
                                </a:lnTo>
                                <a:lnTo>
                                  <a:pt x="22479" y="59436"/>
                                </a:lnTo>
                                <a:lnTo>
                                  <a:pt x="17907" y="59436"/>
                                </a:lnTo>
                                <a:lnTo>
                                  <a:pt x="17907" y="64008"/>
                                </a:lnTo>
                                <a:lnTo>
                                  <a:pt x="9144" y="64008"/>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1780" name="Shape 57"/>
                        <wps:cNvSpPr/>
                        <wps:spPr>
                          <a:xfrm>
                            <a:off x="3931666" y="497459"/>
                            <a:ext cx="128016" cy="122809"/>
                          </a:xfrm>
                          <a:custGeom>
                            <a:avLst/>
                            <a:gdLst/>
                            <a:ahLst/>
                            <a:cxnLst/>
                            <a:rect l="0" t="0" r="0" b="0"/>
                            <a:pathLst>
                              <a:path w="128016" h="122809">
                                <a:moveTo>
                                  <a:pt x="0" y="18288"/>
                                </a:moveTo>
                                <a:lnTo>
                                  <a:pt x="0" y="122809"/>
                                </a:lnTo>
                                <a:lnTo>
                                  <a:pt x="0" y="109093"/>
                                </a:lnTo>
                                <a:lnTo>
                                  <a:pt x="4572" y="104902"/>
                                </a:lnTo>
                                <a:lnTo>
                                  <a:pt x="4572" y="45466"/>
                                </a:lnTo>
                                <a:lnTo>
                                  <a:pt x="9144" y="45466"/>
                                </a:lnTo>
                                <a:lnTo>
                                  <a:pt x="9144" y="36322"/>
                                </a:lnTo>
                                <a:lnTo>
                                  <a:pt x="13716" y="36322"/>
                                </a:lnTo>
                                <a:lnTo>
                                  <a:pt x="13716" y="32004"/>
                                </a:lnTo>
                                <a:lnTo>
                                  <a:pt x="18288" y="32004"/>
                                </a:lnTo>
                                <a:lnTo>
                                  <a:pt x="18288" y="27178"/>
                                </a:lnTo>
                                <a:lnTo>
                                  <a:pt x="27432" y="27178"/>
                                </a:lnTo>
                                <a:lnTo>
                                  <a:pt x="27432" y="22860"/>
                                </a:lnTo>
                                <a:lnTo>
                                  <a:pt x="41148" y="22860"/>
                                </a:lnTo>
                                <a:lnTo>
                                  <a:pt x="41148" y="27178"/>
                                </a:lnTo>
                                <a:lnTo>
                                  <a:pt x="45720" y="27178"/>
                                </a:lnTo>
                                <a:lnTo>
                                  <a:pt x="45720" y="45466"/>
                                </a:lnTo>
                                <a:lnTo>
                                  <a:pt x="50292" y="50038"/>
                                </a:lnTo>
                                <a:lnTo>
                                  <a:pt x="50292" y="82042"/>
                                </a:lnTo>
                                <a:lnTo>
                                  <a:pt x="54864" y="82042"/>
                                </a:lnTo>
                                <a:lnTo>
                                  <a:pt x="54864" y="91186"/>
                                </a:lnTo>
                                <a:lnTo>
                                  <a:pt x="68834" y="91186"/>
                                </a:lnTo>
                                <a:lnTo>
                                  <a:pt x="68834" y="86614"/>
                                </a:lnTo>
                                <a:lnTo>
                                  <a:pt x="73152" y="86614"/>
                                </a:lnTo>
                                <a:lnTo>
                                  <a:pt x="73152" y="63754"/>
                                </a:lnTo>
                                <a:lnTo>
                                  <a:pt x="77978" y="63754"/>
                                </a:lnTo>
                                <a:lnTo>
                                  <a:pt x="77978" y="50038"/>
                                </a:lnTo>
                                <a:lnTo>
                                  <a:pt x="82296" y="50038"/>
                                </a:lnTo>
                                <a:lnTo>
                                  <a:pt x="82296" y="45466"/>
                                </a:lnTo>
                                <a:lnTo>
                                  <a:pt x="87122" y="45466"/>
                                </a:lnTo>
                                <a:lnTo>
                                  <a:pt x="87122" y="27178"/>
                                </a:lnTo>
                                <a:lnTo>
                                  <a:pt x="91440" y="22860"/>
                                </a:lnTo>
                                <a:lnTo>
                                  <a:pt x="91440" y="9144"/>
                                </a:lnTo>
                                <a:lnTo>
                                  <a:pt x="96012" y="9144"/>
                                </a:lnTo>
                                <a:lnTo>
                                  <a:pt x="96012" y="4572"/>
                                </a:lnTo>
                                <a:lnTo>
                                  <a:pt x="100584" y="0"/>
                                </a:lnTo>
                                <a:lnTo>
                                  <a:pt x="109728" y="0"/>
                                </a:lnTo>
                                <a:lnTo>
                                  <a:pt x="113919" y="4572"/>
                                </a:lnTo>
                                <a:lnTo>
                                  <a:pt x="113919" y="9144"/>
                                </a:lnTo>
                                <a:lnTo>
                                  <a:pt x="118872" y="13716"/>
                                </a:lnTo>
                                <a:lnTo>
                                  <a:pt x="118872" y="18288"/>
                                </a:lnTo>
                                <a:lnTo>
                                  <a:pt x="123063" y="18288"/>
                                </a:lnTo>
                                <a:lnTo>
                                  <a:pt x="123063" y="27178"/>
                                </a:lnTo>
                                <a:lnTo>
                                  <a:pt x="128016" y="32004"/>
                                </a:lnTo>
                                <a:lnTo>
                                  <a:pt x="128016" y="86614"/>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1781" name="Shape 58"/>
                        <wps:cNvSpPr/>
                        <wps:spPr>
                          <a:xfrm>
                            <a:off x="4009390" y="419735"/>
                            <a:ext cx="254" cy="0"/>
                          </a:xfrm>
                          <a:custGeom>
                            <a:avLst/>
                            <a:gdLst/>
                            <a:ahLst/>
                            <a:cxnLst/>
                            <a:rect l="0" t="0" r="0" b="0"/>
                            <a:pathLst>
                              <a:path w="254">
                                <a:moveTo>
                                  <a:pt x="0" y="0"/>
                                </a:moveTo>
                                <a:lnTo>
                                  <a:pt x="254"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1782" name="Shape 59"/>
                        <wps:cNvSpPr/>
                        <wps:spPr>
                          <a:xfrm>
                            <a:off x="4105021" y="570357"/>
                            <a:ext cx="68580" cy="54483"/>
                          </a:xfrm>
                          <a:custGeom>
                            <a:avLst/>
                            <a:gdLst/>
                            <a:ahLst/>
                            <a:cxnLst/>
                            <a:rect l="0" t="0" r="0" b="0"/>
                            <a:pathLst>
                              <a:path w="68580" h="54483">
                                <a:moveTo>
                                  <a:pt x="27432" y="0"/>
                                </a:moveTo>
                                <a:lnTo>
                                  <a:pt x="13716" y="0"/>
                                </a:lnTo>
                                <a:lnTo>
                                  <a:pt x="13716" y="4572"/>
                                </a:lnTo>
                                <a:lnTo>
                                  <a:pt x="9144" y="4572"/>
                                </a:lnTo>
                                <a:lnTo>
                                  <a:pt x="9144" y="13716"/>
                                </a:lnTo>
                                <a:lnTo>
                                  <a:pt x="4572" y="13716"/>
                                </a:lnTo>
                                <a:lnTo>
                                  <a:pt x="4572" y="32004"/>
                                </a:lnTo>
                                <a:lnTo>
                                  <a:pt x="0" y="32004"/>
                                </a:lnTo>
                                <a:lnTo>
                                  <a:pt x="0" y="49911"/>
                                </a:lnTo>
                                <a:lnTo>
                                  <a:pt x="4572" y="49911"/>
                                </a:lnTo>
                                <a:lnTo>
                                  <a:pt x="9144" y="54483"/>
                                </a:lnTo>
                                <a:lnTo>
                                  <a:pt x="45720" y="54483"/>
                                </a:lnTo>
                                <a:lnTo>
                                  <a:pt x="45720" y="49911"/>
                                </a:lnTo>
                                <a:lnTo>
                                  <a:pt x="50292" y="49911"/>
                                </a:lnTo>
                                <a:lnTo>
                                  <a:pt x="50292" y="45339"/>
                                </a:lnTo>
                                <a:lnTo>
                                  <a:pt x="64008" y="45339"/>
                                </a:lnTo>
                                <a:lnTo>
                                  <a:pt x="64008" y="41148"/>
                                </a:lnTo>
                                <a:lnTo>
                                  <a:pt x="68580" y="41148"/>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1783" name="Shape 60"/>
                        <wps:cNvSpPr/>
                        <wps:spPr>
                          <a:xfrm>
                            <a:off x="4178173" y="565785"/>
                            <a:ext cx="50292" cy="49911"/>
                          </a:xfrm>
                          <a:custGeom>
                            <a:avLst/>
                            <a:gdLst/>
                            <a:ahLst/>
                            <a:cxnLst/>
                            <a:rect l="0" t="0" r="0" b="0"/>
                            <a:pathLst>
                              <a:path w="50292" h="49911">
                                <a:moveTo>
                                  <a:pt x="18034" y="0"/>
                                </a:moveTo>
                                <a:lnTo>
                                  <a:pt x="18034" y="4572"/>
                                </a:lnTo>
                                <a:lnTo>
                                  <a:pt x="13716" y="4572"/>
                                </a:lnTo>
                                <a:lnTo>
                                  <a:pt x="13716" y="9144"/>
                                </a:lnTo>
                                <a:lnTo>
                                  <a:pt x="9144" y="9144"/>
                                </a:lnTo>
                                <a:lnTo>
                                  <a:pt x="9144" y="22860"/>
                                </a:lnTo>
                                <a:lnTo>
                                  <a:pt x="4572" y="22860"/>
                                </a:lnTo>
                                <a:lnTo>
                                  <a:pt x="4572" y="31623"/>
                                </a:lnTo>
                                <a:lnTo>
                                  <a:pt x="0" y="31623"/>
                                </a:lnTo>
                                <a:lnTo>
                                  <a:pt x="0" y="36576"/>
                                </a:lnTo>
                                <a:lnTo>
                                  <a:pt x="4572" y="36576"/>
                                </a:lnTo>
                                <a:lnTo>
                                  <a:pt x="4572" y="40767"/>
                                </a:lnTo>
                                <a:lnTo>
                                  <a:pt x="9144" y="40767"/>
                                </a:lnTo>
                                <a:lnTo>
                                  <a:pt x="9144" y="45720"/>
                                </a:lnTo>
                                <a:lnTo>
                                  <a:pt x="13716" y="45720"/>
                                </a:lnTo>
                                <a:lnTo>
                                  <a:pt x="13716" y="49911"/>
                                </a:lnTo>
                                <a:lnTo>
                                  <a:pt x="32004" y="49911"/>
                                </a:lnTo>
                                <a:lnTo>
                                  <a:pt x="32004" y="45720"/>
                                </a:lnTo>
                                <a:lnTo>
                                  <a:pt x="36322" y="45720"/>
                                </a:lnTo>
                                <a:lnTo>
                                  <a:pt x="36322" y="40767"/>
                                </a:lnTo>
                                <a:lnTo>
                                  <a:pt x="41148" y="40767"/>
                                </a:lnTo>
                                <a:lnTo>
                                  <a:pt x="41148" y="36576"/>
                                </a:lnTo>
                                <a:lnTo>
                                  <a:pt x="45466" y="36576"/>
                                </a:lnTo>
                                <a:lnTo>
                                  <a:pt x="45466" y="31623"/>
                                </a:lnTo>
                                <a:lnTo>
                                  <a:pt x="50292" y="31623"/>
                                </a:lnTo>
                                <a:lnTo>
                                  <a:pt x="50292" y="18288"/>
                                </a:lnTo>
                                <a:lnTo>
                                  <a:pt x="45466" y="18288"/>
                                </a:lnTo>
                                <a:lnTo>
                                  <a:pt x="45466" y="13716"/>
                                </a:lnTo>
                                <a:lnTo>
                                  <a:pt x="41148" y="13716"/>
                                </a:lnTo>
                                <a:lnTo>
                                  <a:pt x="41148" y="4572"/>
                                </a:lnTo>
                                <a:lnTo>
                                  <a:pt x="36322" y="4572"/>
                                </a:lnTo>
                                <a:lnTo>
                                  <a:pt x="36322" y="0"/>
                                </a:lnTo>
                                <a:lnTo>
                                  <a:pt x="18034"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1784" name="Shape 61"/>
                        <wps:cNvSpPr/>
                        <wps:spPr>
                          <a:xfrm>
                            <a:off x="4264787" y="570357"/>
                            <a:ext cx="45720" cy="54483"/>
                          </a:xfrm>
                          <a:custGeom>
                            <a:avLst/>
                            <a:gdLst/>
                            <a:ahLst/>
                            <a:cxnLst/>
                            <a:rect l="0" t="0" r="0" b="0"/>
                            <a:pathLst>
                              <a:path w="45720" h="54483">
                                <a:moveTo>
                                  <a:pt x="9144" y="13716"/>
                                </a:moveTo>
                                <a:lnTo>
                                  <a:pt x="0" y="13716"/>
                                </a:lnTo>
                                <a:lnTo>
                                  <a:pt x="0" y="54483"/>
                                </a:lnTo>
                                <a:lnTo>
                                  <a:pt x="0" y="45339"/>
                                </a:lnTo>
                                <a:lnTo>
                                  <a:pt x="4572" y="45339"/>
                                </a:lnTo>
                                <a:lnTo>
                                  <a:pt x="4572" y="32004"/>
                                </a:lnTo>
                                <a:lnTo>
                                  <a:pt x="9144" y="27051"/>
                                </a:lnTo>
                                <a:lnTo>
                                  <a:pt x="9144" y="9144"/>
                                </a:lnTo>
                                <a:lnTo>
                                  <a:pt x="13716" y="9144"/>
                                </a:lnTo>
                                <a:lnTo>
                                  <a:pt x="13716" y="4572"/>
                                </a:lnTo>
                                <a:lnTo>
                                  <a:pt x="27432" y="4572"/>
                                </a:lnTo>
                                <a:lnTo>
                                  <a:pt x="27432" y="0"/>
                                </a:lnTo>
                                <a:lnTo>
                                  <a:pt x="45720"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1785" name="Shape 62"/>
                        <wps:cNvSpPr/>
                        <wps:spPr>
                          <a:xfrm>
                            <a:off x="4337939" y="561213"/>
                            <a:ext cx="49911" cy="59055"/>
                          </a:xfrm>
                          <a:custGeom>
                            <a:avLst/>
                            <a:gdLst/>
                            <a:ahLst/>
                            <a:cxnLst/>
                            <a:rect l="0" t="0" r="0" b="0"/>
                            <a:pathLst>
                              <a:path w="49911" h="59055">
                                <a:moveTo>
                                  <a:pt x="0" y="13715"/>
                                </a:moveTo>
                                <a:lnTo>
                                  <a:pt x="0" y="9144"/>
                                </a:lnTo>
                                <a:lnTo>
                                  <a:pt x="0" y="59055"/>
                                </a:lnTo>
                                <a:lnTo>
                                  <a:pt x="0" y="50292"/>
                                </a:lnTo>
                                <a:lnTo>
                                  <a:pt x="4572" y="50292"/>
                                </a:lnTo>
                                <a:lnTo>
                                  <a:pt x="4572" y="13715"/>
                                </a:lnTo>
                                <a:lnTo>
                                  <a:pt x="18288" y="13715"/>
                                </a:lnTo>
                                <a:lnTo>
                                  <a:pt x="18288" y="9144"/>
                                </a:lnTo>
                                <a:lnTo>
                                  <a:pt x="22479" y="9144"/>
                                </a:lnTo>
                                <a:lnTo>
                                  <a:pt x="27051" y="4572"/>
                                </a:lnTo>
                                <a:lnTo>
                                  <a:pt x="36195" y="4572"/>
                                </a:lnTo>
                                <a:lnTo>
                                  <a:pt x="36195" y="0"/>
                                </a:lnTo>
                                <a:lnTo>
                                  <a:pt x="49911"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1786" name="Shape 63"/>
                        <wps:cNvSpPr/>
                        <wps:spPr>
                          <a:xfrm>
                            <a:off x="4415282" y="611505"/>
                            <a:ext cx="41148" cy="45339"/>
                          </a:xfrm>
                          <a:custGeom>
                            <a:avLst/>
                            <a:gdLst/>
                            <a:ahLst/>
                            <a:cxnLst/>
                            <a:rect l="0" t="0" r="0" b="0"/>
                            <a:pathLst>
                              <a:path w="41148" h="45339">
                                <a:moveTo>
                                  <a:pt x="0" y="4191"/>
                                </a:moveTo>
                                <a:lnTo>
                                  <a:pt x="9144" y="4191"/>
                                </a:lnTo>
                                <a:lnTo>
                                  <a:pt x="9144" y="0"/>
                                </a:lnTo>
                                <a:lnTo>
                                  <a:pt x="27432" y="0"/>
                                </a:lnTo>
                                <a:lnTo>
                                  <a:pt x="32004" y="4191"/>
                                </a:lnTo>
                                <a:lnTo>
                                  <a:pt x="32004" y="22479"/>
                                </a:lnTo>
                                <a:lnTo>
                                  <a:pt x="22860" y="22479"/>
                                </a:lnTo>
                                <a:lnTo>
                                  <a:pt x="22860" y="27051"/>
                                </a:lnTo>
                                <a:lnTo>
                                  <a:pt x="18288" y="27051"/>
                                </a:lnTo>
                                <a:lnTo>
                                  <a:pt x="18288" y="36195"/>
                                </a:lnTo>
                                <a:lnTo>
                                  <a:pt x="13716" y="36195"/>
                                </a:lnTo>
                                <a:lnTo>
                                  <a:pt x="13716" y="40767"/>
                                </a:lnTo>
                                <a:lnTo>
                                  <a:pt x="27432" y="40767"/>
                                </a:lnTo>
                                <a:lnTo>
                                  <a:pt x="27432" y="45339"/>
                                </a:lnTo>
                                <a:lnTo>
                                  <a:pt x="41148" y="45339"/>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1787" name="Shape 64"/>
                        <wps:cNvSpPr/>
                        <wps:spPr>
                          <a:xfrm>
                            <a:off x="4661662" y="474599"/>
                            <a:ext cx="91059" cy="127762"/>
                          </a:xfrm>
                          <a:custGeom>
                            <a:avLst/>
                            <a:gdLst/>
                            <a:ahLst/>
                            <a:cxnLst/>
                            <a:rect l="0" t="0" r="0" b="0"/>
                            <a:pathLst>
                              <a:path w="91059" h="127762">
                                <a:moveTo>
                                  <a:pt x="59055" y="0"/>
                                </a:moveTo>
                                <a:lnTo>
                                  <a:pt x="40767" y="0"/>
                                </a:lnTo>
                                <a:lnTo>
                                  <a:pt x="40767" y="4572"/>
                                </a:lnTo>
                                <a:lnTo>
                                  <a:pt x="22860" y="4572"/>
                                </a:lnTo>
                                <a:lnTo>
                                  <a:pt x="22860" y="13715"/>
                                </a:lnTo>
                                <a:lnTo>
                                  <a:pt x="18288" y="13715"/>
                                </a:lnTo>
                                <a:lnTo>
                                  <a:pt x="18288" y="22860"/>
                                </a:lnTo>
                                <a:lnTo>
                                  <a:pt x="13716" y="22860"/>
                                </a:lnTo>
                                <a:lnTo>
                                  <a:pt x="13716" y="32003"/>
                                </a:lnTo>
                                <a:lnTo>
                                  <a:pt x="9144" y="32003"/>
                                </a:lnTo>
                                <a:lnTo>
                                  <a:pt x="9144" y="50038"/>
                                </a:lnTo>
                                <a:lnTo>
                                  <a:pt x="4572" y="50038"/>
                                </a:lnTo>
                                <a:lnTo>
                                  <a:pt x="4572" y="63753"/>
                                </a:lnTo>
                                <a:lnTo>
                                  <a:pt x="0" y="68326"/>
                                </a:lnTo>
                                <a:lnTo>
                                  <a:pt x="0" y="109474"/>
                                </a:lnTo>
                                <a:lnTo>
                                  <a:pt x="4572" y="114046"/>
                                </a:lnTo>
                                <a:lnTo>
                                  <a:pt x="4572" y="118618"/>
                                </a:lnTo>
                                <a:lnTo>
                                  <a:pt x="22860" y="118618"/>
                                </a:lnTo>
                                <a:lnTo>
                                  <a:pt x="22860" y="122809"/>
                                </a:lnTo>
                                <a:lnTo>
                                  <a:pt x="45720" y="122809"/>
                                </a:lnTo>
                                <a:lnTo>
                                  <a:pt x="45720" y="127762"/>
                                </a:lnTo>
                                <a:lnTo>
                                  <a:pt x="73152" y="127762"/>
                                </a:lnTo>
                                <a:lnTo>
                                  <a:pt x="73152" y="122809"/>
                                </a:lnTo>
                                <a:lnTo>
                                  <a:pt x="77343" y="122809"/>
                                </a:lnTo>
                                <a:lnTo>
                                  <a:pt x="77343" y="118618"/>
                                </a:lnTo>
                                <a:lnTo>
                                  <a:pt x="81915" y="118618"/>
                                </a:lnTo>
                                <a:lnTo>
                                  <a:pt x="81915" y="114046"/>
                                </a:lnTo>
                                <a:lnTo>
                                  <a:pt x="86487" y="114046"/>
                                </a:lnTo>
                                <a:lnTo>
                                  <a:pt x="86487" y="109474"/>
                                </a:lnTo>
                                <a:lnTo>
                                  <a:pt x="91059" y="109474"/>
                                </a:lnTo>
                                <a:lnTo>
                                  <a:pt x="91059" y="104902"/>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1788" name="Shape 65"/>
                        <wps:cNvSpPr/>
                        <wps:spPr>
                          <a:xfrm>
                            <a:off x="4798441" y="584073"/>
                            <a:ext cx="41148" cy="109347"/>
                          </a:xfrm>
                          <a:custGeom>
                            <a:avLst/>
                            <a:gdLst/>
                            <a:ahLst/>
                            <a:cxnLst/>
                            <a:rect l="0" t="0" r="0" b="0"/>
                            <a:pathLst>
                              <a:path w="41148" h="109347">
                                <a:moveTo>
                                  <a:pt x="4572" y="22478"/>
                                </a:moveTo>
                                <a:lnTo>
                                  <a:pt x="4572" y="22478"/>
                                </a:lnTo>
                                <a:lnTo>
                                  <a:pt x="0" y="22478"/>
                                </a:lnTo>
                                <a:lnTo>
                                  <a:pt x="0" y="109347"/>
                                </a:lnTo>
                                <a:lnTo>
                                  <a:pt x="0" y="77343"/>
                                </a:lnTo>
                                <a:lnTo>
                                  <a:pt x="4572" y="77343"/>
                                </a:lnTo>
                                <a:lnTo>
                                  <a:pt x="4572" y="54483"/>
                                </a:lnTo>
                                <a:lnTo>
                                  <a:pt x="9144" y="54483"/>
                                </a:lnTo>
                                <a:lnTo>
                                  <a:pt x="9144" y="13335"/>
                                </a:lnTo>
                                <a:lnTo>
                                  <a:pt x="13716" y="13335"/>
                                </a:lnTo>
                                <a:lnTo>
                                  <a:pt x="13716" y="4572"/>
                                </a:lnTo>
                                <a:lnTo>
                                  <a:pt x="18288" y="4572"/>
                                </a:lnTo>
                                <a:lnTo>
                                  <a:pt x="18288" y="0"/>
                                </a:lnTo>
                                <a:lnTo>
                                  <a:pt x="36576" y="0"/>
                                </a:lnTo>
                                <a:lnTo>
                                  <a:pt x="36576" y="4572"/>
                                </a:lnTo>
                                <a:lnTo>
                                  <a:pt x="41148" y="4572"/>
                                </a:lnTo>
                                <a:lnTo>
                                  <a:pt x="41148" y="27432"/>
                                </a:lnTo>
                                <a:lnTo>
                                  <a:pt x="36576" y="27432"/>
                                </a:lnTo>
                                <a:lnTo>
                                  <a:pt x="36576" y="31623"/>
                                </a:lnTo>
                                <a:lnTo>
                                  <a:pt x="32004" y="31623"/>
                                </a:lnTo>
                                <a:lnTo>
                                  <a:pt x="32004" y="36195"/>
                                </a:lnTo>
                                <a:lnTo>
                                  <a:pt x="27432" y="36195"/>
                                </a:lnTo>
                                <a:lnTo>
                                  <a:pt x="27432" y="40767"/>
                                </a:lnTo>
                                <a:lnTo>
                                  <a:pt x="9144" y="40767"/>
                                </a:lnTo>
                                <a:lnTo>
                                  <a:pt x="9144" y="45339"/>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1789" name="Shape 66"/>
                        <wps:cNvSpPr/>
                        <wps:spPr>
                          <a:xfrm>
                            <a:off x="5113274" y="579501"/>
                            <a:ext cx="32004" cy="59055"/>
                          </a:xfrm>
                          <a:custGeom>
                            <a:avLst/>
                            <a:gdLst/>
                            <a:ahLst/>
                            <a:cxnLst/>
                            <a:rect l="0" t="0" r="0" b="0"/>
                            <a:pathLst>
                              <a:path w="32004" h="59055">
                                <a:moveTo>
                                  <a:pt x="9144" y="13715"/>
                                </a:moveTo>
                                <a:lnTo>
                                  <a:pt x="9144" y="22860"/>
                                </a:lnTo>
                                <a:lnTo>
                                  <a:pt x="4318" y="22860"/>
                                </a:lnTo>
                                <a:lnTo>
                                  <a:pt x="4318" y="36195"/>
                                </a:lnTo>
                                <a:lnTo>
                                  <a:pt x="0" y="40767"/>
                                </a:lnTo>
                                <a:lnTo>
                                  <a:pt x="0" y="54483"/>
                                </a:lnTo>
                                <a:lnTo>
                                  <a:pt x="9144" y="54483"/>
                                </a:lnTo>
                                <a:lnTo>
                                  <a:pt x="9144" y="59055"/>
                                </a:lnTo>
                                <a:lnTo>
                                  <a:pt x="22860" y="59055"/>
                                </a:lnTo>
                                <a:lnTo>
                                  <a:pt x="22860" y="49911"/>
                                </a:lnTo>
                                <a:lnTo>
                                  <a:pt x="27432" y="49911"/>
                                </a:lnTo>
                                <a:lnTo>
                                  <a:pt x="27432" y="45338"/>
                                </a:lnTo>
                                <a:lnTo>
                                  <a:pt x="32004" y="45338"/>
                                </a:lnTo>
                                <a:lnTo>
                                  <a:pt x="32004" y="4572"/>
                                </a:lnTo>
                                <a:lnTo>
                                  <a:pt x="27432" y="4572"/>
                                </a:lnTo>
                                <a:lnTo>
                                  <a:pt x="27432" y="0"/>
                                </a:lnTo>
                                <a:lnTo>
                                  <a:pt x="22860" y="4572"/>
                                </a:lnTo>
                                <a:lnTo>
                                  <a:pt x="22860" y="9144"/>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1790" name="Shape 67"/>
                        <wps:cNvSpPr/>
                        <wps:spPr>
                          <a:xfrm>
                            <a:off x="4898771" y="410590"/>
                            <a:ext cx="406019" cy="237110"/>
                          </a:xfrm>
                          <a:custGeom>
                            <a:avLst/>
                            <a:gdLst/>
                            <a:ahLst/>
                            <a:cxnLst/>
                            <a:rect l="0" t="0" r="0" b="0"/>
                            <a:pathLst>
                              <a:path w="406019" h="237110">
                                <a:moveTo>
                                  <a:pt x="9144" y="118873"/>
                                </a:moveTo>
                                <a:lnTo>
                                  <a:pt x="9144" y="114047"/>
                                </a:lnTo>
                                <a:lnTo>
                                  <a:pt x="4826" y="114047"/>
                                </a:lnTo>
                                <a:lnTo>
                                  <a:pt x="4826" y="96012"/>
                                </a:lnTo>
                                <a:lnTo>
                                  <a:pt x="0" y="96012"/>
                                </a:lnTo>
                                <a:lnTo>
                                  <a:pt x="0" y="91440"/>
                                </a:lnTo>
                                <a:lnTo>
                                  <a:pt x="18288" y="91440"/>
                                </a:lnTo>
                                <a:lnTo>
                                  <a:pt x="22860" y="96012"/>
                                </a:lnTo>
                                <a:lnTo>
                                  <a:pt x="22860" y="100585"/>
                                </a:lnTo>
                                <a:lnTo>
                                  <a:pt x="27432" y="100585"/>
                                </a:lnTo>
                                <a:lnTo>
                                  <a:pt x="27432" y="114047"/>
                                </a:lnTo>
                                <a:lnTo>
                                  <a:pt x="32004" y="114047"/>
                                </a:lnTo>
                                <a:lnTo>
                                  <a:pt x="32004" y="205105"/>
                                </a:lnTo>
                                <a:lnTo>
                                  <a:pt x="36576" y="205105"/>
                                </a:lnTo>
                                <a:lnTo>
                                  <a:pt x="36576" y="223393"/>
                                </a:lnTo>
                                <a:lnTo>
                                  <a:pt x="41148" y="223393"/>
                                </a:lnTo>
                                <a:lnTo>
                                  <a:pt x="41148" y="237110"/>
                                </a:lnTo>
                                <a:lnTo>
                                  <a:pt x="41148" y="232537"/>
                                </a:lnTo>
                                <a:lnTo>
                                  <a:pt x="45720" y="227965"/>
                                </a:lnTo>
                                <a:lnTo>
                                  <a:pt x="45720" y="214249"/>
                                </a:lnTo>
                                <a:lnTo>
                                  <a:pt x="50292" y="209677"/>
                                </a:lnTo>
                                <a:lnTo>
                                  <a:pt x="50292" y="136906"/>
                                </a:lnTo>
                                <a:lnTo>
                                  <a:pt x="54864" y="136906"/>
                                </a:lnTo>
                                <a:lnTo>
                                  <a:pt x="54864" y="127762"/>
                                </a:lnTo>
                                <a:lnTo>
                                  <a:pt x="59436" y="127762"/>
                                </a:lnTo>
                                <a:lnTo>
                                  <a:pt x="59436" y="77724"/>
                                </a:lnTo>
                                <a:lnTo>
                                  <a:pt x="64008" y="77724"/>
                                </a:lnTo>
                                <a:lnTo>
                                  <a:pt x="64008" y="54864"/>
                                </a:lnTo>
                                <a:lnTo>
                                  <a:pt x="68580" y="54864"/>
                                </a:lnTo>
                                <a:lnTo>
                                  <a:pt x="68580" y="27432"/>
                                </a:lnTo>
                                <a:lnTo>
                                  <a:pt x="73152" y="27432"/>
                                </a:lnTo>
                                <a:lnTo>
                                  <a:pt x="73152" y="22861"/>
                                </a:lnTo>
                                <a:lnTo>
                                  <a:pt x="77724" y="22861"/>
                                </a:lnTo>
                                <a:lnTo>
                                  <a:pt x="77724" y="18288"/>
                                </a:lnTo>
                                <a:lnTo>
                                  <a:pt x="86868" y="18288"/>
                                </a:lnTo>
                                <a:lnTo>
                                  <a:pt x="86868" y="13716"/>
                                </a:lnTo>
                                <a:lnTo>
                                  <a:pt x="100584" y="13716"/>
                                </a:lnTo>
                                <a:lnTo>
                                  <a:pt x="100584" y="9144"/>
                                </a:lnTo>
                                <a:lnTo>
                                  <a:pt x="105156" y="9144"/>
                                </a:lnTo>
                                <a:lnTo>
                                  <a:pt x="105156" y="4573"/>
                                </a:lnTo>
                                <a:lnTo>
                                  <a:pt x="123063" y="4573"/>
                                </a:lnTo>
                                <a:lnTo>
                                  <a:pt x="123063" y="0"/>
                                </a:lnTo>
                                <a:lnTo>
                                  <a:pt x="406019" y="0"/>
                                </a:lnTo>
                                <a:lnTo>
                                  <a:pt x="406019" y="9144"/>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1791" name="Shape 68"/>
                        <wps:cNvSpPr/>
                        <wps:spPr>
                          <a:xfrm>
                            <a:off x="5021834" y="542925"/>
                            <a:ext cx="54864" cy="9144"/>
                          </a:xfrm>
                          <a:custGeom>
                            <a:avLst/>
                            <a:gdLst/>
                            <a:ahLst/>
                            <a:cxnLst/>
                            <a:rect l="0" t="0" r="0" b="0"/>
                            <a:pathLst>
                              <a:path w="54864" h="9144">
                                <a:moveTo>
                                  <a:pt x="0" y="9144"/>
                                </a:moveTo>
                                <a:lnTo>
                                  <a:pt x="18288" y="9144"/>
                                </a:lnTo>
                                <a:lnTo>
                                  <a:pt x="18288" y="4572"/>
                                </a:lnTo>
                                <a:lnTo>
                                  <a:pt x="22860" y="4572"/>
                                </a:lnTo>
                                <a:lnTo>
                                  <a:pt x="27432" y="0"/>
                                </a:lnTo>
                                <a:lnTo>
                                  <a:pt x="54864"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1792" name="Shape 69"/>
                        <wps:cNvSpPr/>
                        <wps:spPr>
                          <a:xfrm>
                            <a:off x="5040122" y="565785"/>
                            <a:ext cx="0" cy="59055"/>
                          </a:xfrm>
                          <a:custGeom>
                            <a:avLst/>
                            <a:gdLst/>
                            <a:ahLst/>
                            <a:cxnLst/>
                            <a:rect l="0" t="0" r="0" b="0"/>
                            <a:pathLst>
                              <a:path h="59055">
                                <a:moveTo>
                                  <a:pt x="0" y="0"/>
                                </a:moveTo>
                                <a:lnTo>
                                  <a:pt x="0" y="59055"/>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1793" name="Shape 70"/>
                        <wps:cNvSpPr/>
                        <wps:spPr>
                          <a:xfrm>
                            <a:off x="5204460" y="511175"/>
                            <a:ext cx="41148" cy="118237"/>
                          </a:xfrm>
                          <a:custGeom>
                            <a:avLst/>
                            <a:gdLst/>
                            <a:ahLst/>
                            <a:cxnLst/>
                            <a:rect l="0" t="0" r="0" b="0"/>
                            <a:pathLst>
                              <a:path w="41148" h="118237">
                                <a:moveTo>
                                  <a:pt x="9144" y="0"/>
                                </a:moveTo>
                                <a:lnTo>
                                  <a:pt x="4572" y="4572"/>
                                </a:lnTo>
                                <a:lnTo>
                                  <a:pt x="4572" y="27177"/>
                                </a:lnTo>
                                <a:lnTo>
                                  <a:pt x="0" y="27177"/>
                                </a:lnTo>
                                <a:lnTo>
                                  <a:pt x="0" y="113664"/>
                                </a:lnTo>
                                <a:lnTo>
                                  <a:pt x="4572" y="113664"/>
                                </a:lnTo>
                                <a:lnTo>
                                  <a:pt x="4572" y="118237"/>
                                </a:lnTo>
                                <a:lnTo>
                                  <a:pt x="41148" y="118237"/>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1794" name="Shape 71"/>
                        <wps:cNvSpPr/>
                        <wps:spPr>
                          <a:xfrm>
                            <a:off x="5583047" y="497459"/>
                            <a:ext cx="4572" cy="63754"/>
                          </a:xfrm>
                          <a:custGeom>
                            <a:avLst/>
                            <a:gdLst/>
                            <a:ahLst/>
                            <a:cxnLst/>
                            <a:rect l="0" t="0" r="0" b="0"/>
                            <a:pathLst>
                              <a:path w="4572" h="63754">
                                <a:moveTo>
                                  <a:pt x="4572" y="0"/>
                                </a:moveTo>
                                <a:lnTo>
                                  <a:pt x="4572" y="59182"/>
                                </a:lnTo>
                                <a:lnTo>
                                  <a:pt x="0" y="63754"/>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1795" name="Shape 72"/>
                        <wps:cNvSpPr/>
                        <wps:spPr>
                          <a:xfrm>
                            <a:off x="5263896" y="410590"/>
                            <a:ext cx="966851" cy="54864"/>
                          </a:xfrm>
                          <a:custGeom>
                            <a:avLst/>
                            <a:gdLst/>
                            <a:ahLst/>
                            <a:cxnLst/>
                            <a:rect l="0" t="0" r="0" b="0"/>
                            <a:pathLst>
                              <a:path w="966851" h="54864">
                                <a:moveTo>
                                  <a:pt x="0" y="0"/>
                                </a:moveTo>
                                <a:lnTo>
                                  <a:pt x="264541" y="0"/>
                                </a:lnTo>
                                <a:lnTo>
                                  <a:pt x="269113" y="4573"/>
                                </a:lnTo>
                                <a:lnTo>
                                  <a:pt x="866521" y="4573"/>
                                </a:lnTo>
                                <a:lnTo>
                                  <a:pt x="871093" y="9144"/>
                                </a:lnTo>
                                <a:lnTo>
                                  <a:pt x="935101" y="9144"/>
                                </a:lnTo>
                                <a:lnTo>
                                  <a:pt x="939419" y="13716"/>
                                </a:lnTo>
                                <a:lnTo>
                                  <a:pt x="966851" y="13716"/>
                                </a:lnTo>
                                <a:lnTo>
                                  <a:pt x="966851" y="54864"/>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1796" name="Shape 73"/>
                        <wps:cNvSpPr/>
                        <wps:spPr>
                          <a:xfrm>
                            <a:off x="5423281" y="511175"/>
                            <a:ext cx="50292" cy="63753"/>
                          </a:xfrm>
                          <a:custGeom>
                            <a:avLst/>
                            <a:gdLst/>
                            <a:ahLst/>
                            <a:cxnLst/>
                            <a:rect l="0" t="0" r="0" b="0"/>
                            <a:pathLst>
                              <a:path w="50292" h="63753">
                                <a:moveTo>
                                  <a:pt x="0" y="0"/>
                                </a:moveTo>
                                <a:lnTo>
                                  <a:pt x="0" y="13462"/>
                                </a:lnTo>
                                <a:lnTo>
                                  <a:pt x="18288" y="13462"/>
                                </a:lnTo>
                                <a:lnTo>
                                  <a:pt x="18288" y="63753"/>
                                </a:lnTo>
                                <a:lnTo>
                                  <a:pt x="9144" y="63753"/>
                                </a:lnTo>
                                <a:lnTo>
                                  <a:pt x="9144" y="36322"/>
                                </a:lnTo>
                                <a:lnTo>
                                  <a:pt x="13716" y="36322"/>
                                </a:lnTo>
                                <a:lnTo>
                                  <a:pt x="13716" y="31750"/>
                                </a:lnTo>
                                <a:lnTo>
                                  <a:pt x="18288" y="27177"/>
                                </a:lnTo>
                                <a:lnTo>
                                  <a:pt x="18288" y="22606"/>
                                </a:lnTo>
                                <a:lnTo>
                                  <a:pt x="22860" y="22606"/>
                                </a:lnTo>
                                <a:lnTo>
                                  <a:pt x="22860" y="18288"/>
                                </a:lnTo>
                                <a:lnTo>
                                  <a:pt x="32004" y="18288"/>
                                </a:lnTo>
                                <a:lnTo>
                                  <a:pt x="32004" y="13462"/>
                                </a:lnTo>
                                <a:lnTo>
                                  <a:pt x="36576" y="13462"/>
                                </a:lnTo>
                                <a:lnTo>
                                  <a:pt x="36576" y="9144"/>
                                </a:lnTo>
                                <a:lnTo>
                                  <a:pt x="41148" y="9144"/>
                                </a:lnTo>
                                <a:lnTo>
                                  <a:pt x="41148" y="4572"/>
                                </a:lnTo>
                                <a:lnTo>
                                  <a:pt x="50292" y="4572"/>
                                </a:lnTo>
                                <a:lnTo>
                                  <a:pt x="50292"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1797" name="Shape 74"/>
                        <wps:cNvSpPr/>
                        <wps:spPr>
                          <a:xfrm>
                            <a:off x="5355082" y="556640"/>
                            <a:ext cx="4572" cy="59055"/>
                          </a:xfrm>
                          <a:custGeom>
                            <a:avLst/>
                            <a:gdLst/>
                            <a:ahLst/>
                            <a:cxnLst/>
                            <a:rect l="0" t="0" r="0" b="0"/>
                            <a:pathLst>
                              <a:path w="4572" h="59055">
                                <a:moveTo>
                                  <a:pt x="4572" y="0"/>
                                </a:moveTo>
                                <a:lnTo>
                                  <a:pt x="0" y="0"/>
                                </a:lnTo>
                                <a:lnTo>
                                  <a:pt x="0" y="59055"/>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1798" name="Shape 75"/>
                        <wps:cNvSpPr/>
                        <wps:spPr>
                          <a:xfrm>
                            <a:off x="5514721" y="542925"/>
                            <a:ext cx="40894" cy="9144"/>
                          </a:xfrm>
                          <a:custGeom>
                            <a:avLst/>
                            <a:gdLst/>
                            <a:ahLst/>
                            <a:cxnLst/>
                            <a:rect l="0" t="0" r="0" b="0"/>
                            <a:pathLst>
                              <a:path w="40894" h="9144">
                                <a:moveTo>
                                  <a:pt x="4318" y="9144"/>
                                </a:moveTo>
                                <a:lnTo>
                                  <a:pt x="0" y="9144"/>
                                </a:lnTo>
                                <a:lnTo>
                                  <a:pt x="27432" y="9144"/>
                                </a:lnTo>
                                <a:lnTo>
                                  <a:pt x="27432" y="4572"/>
                                </a:lnTo>
                                <a:lnTo>
                                  <a:pt x="31750" y="4572"/>
                                </a:lnTo>
                                <a:lnTo>
                                  <a:pt x="31750" y="0"/>
                                </a:lnTo>
                                <a:lnTo>
                                  <a:pt x="40894"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1799" name="Shape 76"/>
                        <wps:cNvSpPr/>
                        <wps:spPr>
                          <a:xfrm>
                            <a:off x="5268214" y="542925"/>
                            <a:ext cx="9144" cy="81914"/>
                          </a:xfrm>
                          <a:custGeom>
                            <a:avLst/>
                            <a:gdLst/>
                            <a:ahLst/>
                            <a:cxnLst/>
                            <a:rect l="0" t="0" r="0" b="0"/>
                            <a:pathLst>
                              <a:path w="9144" h="81914">
                                <a:moveTo>
                                  <a:pt x="0" y="0"/>
                                </a:moveTo>
                                <a:lnTo>
                                  <a:pt x="0" y="36576"/>
                                </a:lnTo>
                                <a:lnTo>
                                  <a:pt x="4572" y="36576"/>
                                </a:lnTo>
                                <a:lnTo>
                                  <a:pt x="4572" y="41148"/>
                                </a:lnTo>
                                <a:lnTo>
                                  <a:pt x="9144" y="41148"/>
                                </a:lnTo>
                                <a:lnTo>
                                  <a:pt x="9144" y="81914"/>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1801" name="Shape 77"/>
                        <wps:cNvSpPr/>
                        <wps:spPr>
                          <a:xfrm>
                            <a:off x="5336794" y="579501"/>
                            <a:ext cx="31623" cy="4572"/>
                          </a:xfrm>
                          <a:custGeom>
                            <a:avLst/>
                            <a:gdLst/>
                            <a:ahLst/>
                            <a:cxnLst/>
                            <a:rect l="0" t="0" r="0" b="0"/>
                            <a:pathLst>
                              <a:path w="31623" h="4572">
                                <a:moveTo>
                                  <a:pt x="0" y="4572"/>
                                </a:moveTo>
                                <a:lnTo>
                                  <a:pt x="27432" y="4572"/>
                                </a:lnTo>
                                <a:lnTo>
                                  <a:pt x="27432" y="0"/>
                                </a:lnTo>
                                <a:lnTo>
                                  <a:pt x="31623"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1802" name="Shape 78"/>
                        <wps:cNvSpPr/>
                        <wps:spPr>
                          <a:xfrm>
                            <a:off x="5404993" y="611505"/>
                            <a:ext cx="228346" cy="22479"/>
                          </a:xfrm>
                          <a:custGeom>
                            <a:avLst/>
                            <a:gdLst/>
                            <a:ahLst/>
                            <a:cxnLst/>
                            <a:rect l="0" t="0" r="0" b="0"/>
                            <a:pathLst>
                              <a:path w="228346" h="22479">
                                <a:moveTo>
                                  <a:pt x="0" y="22479"/>
                                </a:moveTo>
                                <a:lnTo>
                                  <a:pt x="0" y="17907"/>
                                </a:lnTo>
                                <a:lnTo>
                                  <a:pt x="4572" y="17907"/>
                                </a:lnTo>
                                <a:lnTo>
                                  <a:pt x="9144" y="13335"/>
                                </a:lnTo>
                                <a:lnTo>
                                  <a:pt x="22860" y="13335"/>
                                </a:lnTo>
                                <a:lnTo>
                                  <a:pt x="22860" y="8763"/>
                                </a:lnTo>
                                <a:lnTo>
                                  <a:pt x="77724" y="8763"/>
                                </a:lnTo>
                                <a:lnTo>
                                  <a:pt x="82296" y="4191"/>
                                </a:lnTo>
                                <a:lnTo>
                                  <a:pt x="155448" y="4191"/>
                                </a:lnTo>
                                <a:lnTo>
                                  <a:pt x="159766" y="0"/>
                                </a:lnTo>
                                <a:lnTo>
                                  <a:pt x="228346"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1803" name="Shape 79"/>
                        <wps:cNvSpPr/>
                        <wps:spPr>
                          <a:xfrm>
                            <a:off x="5455285" y="665988"/>
                            <a:ext cx="96012" cy="68580"/>
                          </a:xfrm>
                          <a:custGeom>
                            <a:avLst/>
                            <a:gdLst/>
                            <a:ahLst/>
                            <a:cxnLst/>
                            <a:rect l="0" t="0" r="0" b="0"/>
                            <a:pathLst>
                              <a:path w="96012" h="68580">
                                <a:moveTo>
                                  <a:pt x="0" y="23240"/>
                                </a:moveTo>
                                <a:lnTo>
                                  <a:pt x="4572" y="23240"/>
                                </a:lnTo>
                                <a:lnTo>
                                  <a:pt x="4572" y="18288"/>
                                </a:lnTo>
                                <a:lnTo>
                                  <a:pt x="9144" y="18288"/>
                                </a:lnTo>
                                <a:lnTo>
                                  <a:pt x="9144" y="13715"/>
                                </a:lnTo>
                                <a:lnTo>
                                  <a:pt x="18288" y="13715"/>
                                </a:lnTo>
                                <a:lnTo>
                                  <a:pt x="18288" y="9144"/>
                                </a:lnTo>
                                <a:lnTo>
                                  <a:pt x="32004" y="9144"/>
                                </a:lnTo>
                                <a:lnTo>
                                  <a:pt x="32004" y="4572"/>
                                </a:lnTo>
                                <a:lnTo>
                                  <a:pt x="41148" y="4572"/>
                                </a:lnTo>
                                <a:lnTo>
                                  <a:pt x="41148" y="0"/>
                                </a:lnTo>
                                <a:lnTo>
                                  <a:pt x="50292" y="0"/>
                                </a:lnTo>
                                <a:lnTo>
                                  <a:pt x="50292" y="4572"/>
                                </a:lnTo>
                                <a:lnTo>
                                  <a:pt x="54610" y="4572"/>
                                </a:lnTo>
                                <a:lnTo>
                                  <a:pt x="54610" y="9144"/>
                                </a:lnTo>
                                <a:lnTo>
                                  <a:pt x="59436" y="9144"/>
                                </a:lnTo>
                                <a:lnTo>
                                  <a:pt x="59436" y="27432"/>
                                </a:lnTo>
                                <a:lnTo>
                                  <a:pt x="54610" y="27432"/>
                                </a:lnTo>
                                <a:lnTo>
                                  <a:pt x="54610" y="36575"/>
                                </a:lnTo>
                                <a:lnTo>
                                  <a:pt x="50292" y="41148"/>
                                </a:lnTo>
                                <a:lnTo>
                                  <a:pt x="50292" y="50292"/>
                                </a:lnTo>
                                <a:lnTo>
                                  <a:pt x="45720" y="50292"/>
                                </a:lnTo>
                                <a:lnTo>
                                  <a:pt x="45720" y="54863"/>
                                </a:lnTo>
                                <a:lnTo>
                                  <a:pt x="41148" y="54863"/>
                                </a:lnTo>
                                <a:lnTo>
                                  <a:pt x="41148" y="64008"/>
                                </a:lnTo>
                                <a:lnTo>
                                  <a:pt x="36576" y="64008"/>
                                </a:lnTo>
                                <a:lnTo>
                                  <a:pt x="36576" y="68580"/>
                                </a:lnTo>
                                <a:lnTo>
                                  <a:pt x="91186" y="68580"/>
                                </a:lnTo>
                                <a:lnTo>
                                  <a:pt x="91186" y="64008"/>
                                </a:lnTo>
                                <a:lnTo>
                                  <a:pt x="96012" y="64008"/>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1804" name="Shape 80"/>
                        <wps:cNvSpPr/>
                        <wps:spPr>
                          <a:xfrm>
                            <a:off x="5724779" y="552069"/>
                            <a:ext cx="99949" cy="86868"/>
                          </a:xfrm>
                          <a:custGeom>
                            <a:avLst/>
                            <a:gdLst/>
                            <a:ahLst/>
                            <a:cxnLst/>
                            <a:rect l="0" t="0" r="0" b="0"/>
                            <a:pathLst>
                              <a:path w="99949" h="86868">
                                <a:moveTo>
                                  <a:pt x="0" y="27432"/>
                                </a:moveTo>
                                <a:lnTo>
                                  <a:pt x="0" y="27432"/>
                                </a:lnTo>
                                <a:lnTo>
                                  <a:pt x="0" y="86868"/>
                                </a:lnTo>
                                <a:lnTo>
                                  <a:pt x="0" y="50292"/>
                                </a:lnTo>
                                <a:lnTo>
                                  <a:pt x="3937" y="50292"/>
                                </a:lnTo>
                                <a:lnTo>
                                  <a:pt x="3937" y="41148"/>
                                </a:lnTo>
                                <a:lnTo>
                                  <a:pt x="9144" y="41148"/>
                                </a:lnTo>
                                <a:lnTo>
                                  <a:pt x="9144" y="32004"/>
                                </a:lnTo>
                                <a:lnTo>
                                  <a:pt x="13081" y="32004"/>
                                </a:lnTo>
                                <a:lnTo>
                                  <a:pt x="13081" y="27432"/>
                                </a:lnTo>
                                <a:lnTo>
                                  <a:pt x="22225" y="27432"/>
                                </a:lnTo>
                                <a:lnTo>
                                  <a:pt x="22225" y="32004"/>
                                </a:lnTo>
                                <a:lnTo>
                                  <a:pt x="27432" y="32004"/>
                                </a:lnTo>
                                <a:lnTo>
                                  <a:pt x="27432" y="41148"/>
                                </a:lnTo>
                                <a:lnTo>
                                  <a:pt x="31369" y="45720"/>
                                </a:lnTo>
                                <a:lnTo>
                                  <a:pt x="31369" y="50292"/>
                                </a:lnTo>
                                <a:lnTo>
                                  <a:pt x="36576" y="54864"/>
                                </a:lnTo>
                                <a:lnTo>
                                  <a:pt x="45720" y="54864"/>
                                </a:lnTo>
                                <a:lnTo>
                                  <a:pt x="45720" y="59436"/>
                                </a:lnTo>
                                <a:lnTo>
                                  <a:pt x="58801" y="59436"/>
                                </a:lnTo>
                                <a:lnTo>
                                  <a:pt x="58801" y="50292"/>
                                </a:lnTo>
                                <a:lnTo>
                                  <a:pt x="63373" y="45720"/>
                                </a:lnTo>
                                <a:lnTo>
                                  <a:pt x="63373" y="36576"/>
                                </a:lnTo>
                                <a:lnTo>
                                  <a:pt x="67945" y="32004"/>
                                </a:lnTo>
                                <a:lnTo>
                                  <a:pt x="67945" y="22860"/>
                                </a:lnTo>
                                <a:lnTo>
                                  <a:pt x="72517" y="22860"/>
                                </a:lnTo>
                                <a:lnTo>
                                  <a:pt x="72517" y="13716"/>
                                </a:lnTo>
                                <a:lnTo>
                                  <a:pt x="77089" y="13716"/>
                                </a:lnTo>
                                <a:lnTo>
                                  <a:pt x="77089" y="9144"/>
                                </a:lnTo>
                                <a:lnTo>
                                  <a:pt x="81661" y="9144"/>
                                </a:lnTo>
                                <a:lnTo>
                                  <a:pt x="81661" y="0"/>
                                </a:lnTo>
                                <a:lnTo>
                                  <a:pt x="90805" y="0"/>
                                </a:lnTo>
                                <a:lnTo>
                                  <a:pt x="90805" y="82296"/>
                                </a:lnTo>
                                <a:lnTo>
                                  <a:pt x="99949" y="82296"/>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1805" name="Shape 81"/>
                        <wps:cNvSpPr/>
                        <wps:spPr>
                          <a:xfrm>
                            <a:off x="5852414" y="602361"/>
                            <a:ext cx="36576" cy="50292"/>
                          </a:xfrm>
                          <a:custGeom>
                            <a:avLst/>
                            <a:gdLst/>
                            <a:ahLst/>
                            <a:cxnLst/>
                            <a:rect l="0" t="0" r="0" b="0"/>
                            <a:pathLst>
                              <a:path w="36576" h="50292">
                                <a:moveTo>
                                  <a:pt x="13716" y="0"/>
                                </a:moveTo>
                                <a:lnTo>
                                  <a:pt x="13716" y="4572"/>
                                </a:lnTo>
                                <a:lnTo>
                                  <a:pt x="9144" y="4572"/>
                                </a:lnTo>
                                <a:lnTo>
                                  <a:pt x="9144" y="13715"/>
                                </a:lnTo>
                                <a:lnTo>
                                  <a:pt x="4572" y="13715"/>
                                </a:lnTo>
                                <a:lnTo>
                                  <a:pt x="4572" y="22860"/>
                                </a:lnTo>
                                <a:lnTo>
                                  <a:pt x="0" y="22860"/>
                                </a:lnTo>
                                <a:lnTo>
                                  <a:pt x="0" y="50292"/>
                                </a:lnTo>
                                <a:lnTo>
                                  <a:pt x="32004" y="50292"/>
                                </a:lnTo>
                                <a:lnTo>
                                  <a:pt x="32004" y="18288"/>
                                </a:lnTo>
                                <a:lnTo>
                                  <a:pt x="36576" y="18288"/>
                                </a:lnTo>
                                <a:lnTo>
                                  <a:pt x="36576" y="4572"/>
                                </a:lnTo>
                                <a:lnTo>
                                  <a:pt x="27432" y="4572"/>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1806" name="Shape 82"/>
                        <wps:cNvSpPr/>
                        <wps:spPr>
                          <a:xfrm>
                            <a:off x="6052693" y="433451"/>
                            <a:ext cx="45720" cy="178053"/>
                          </a:xfrm>
                          <a:custGeom>
                            <a:avLst/>
                            <a:gdLst/>
                            <a:ahLst/>
                            <a:cxnLst/>
                            <a:rect l="0" t="0" r="0" b="0"/>
                            <a:pathLst>
                              <a:path w="45720" h="178053">
                                <a:moveTo>
                                  <a:pt x="4572" y="0"/>
                                </a:moveTo>
                                <a:lnTo>
                                  <a:pt x="4572" y="4572"/>
                                </a:lnTo>
                                <a:lnTo>
                                  <a:pt x="9144" y="4572"/>
                                </a:lnTo>
                                <a:lnTo>
                                  <a:pt x="9144" y="9144"/>
                                </a:lnTo>
                                <a:lnTo>
                                  <a:pt x="13716" y="9144"/>
                                </a:lnTo>
                                <a:lnTo>
                                  <a:pt x="13716" y="13715"/>
                                </a:lnTo>
                                <a:lnTo>
                                  <a:pt x="22860" y="13715"/>
                                </a:lnTo>
                                <a:lnTo>
                                  <a:pt x="22860" y="22860"/>
                                </a:lnTo>
                                <a:lnTo>
                                  <a:pt x="27432" y="22860"/>
                                </a:lnTo>
                                <a:lnTo>
                                  <a:pt x="27432" y="32003"/>
                                </a:lnTo>
                                <a:lnTo>
                                  <a:pt x="32004" y="32003"/>
                                </a:lnTo>
                                <a:lnTo>
                                  <a:pt x="32004" y="36575"/>
                                </a:lnTo>
                                <a:lnTo>
                                  <a:pt x="36576" y="41148"/>
                                </a:lnTo>
                                <a:lnTo>
                                  <a:pt x="36576" y="45720"/>
                                </a:lnTo>
                                <a:lnTo>
                                  <a:pt x="41148" y="45720"/>
                                </a:lnTo>
                                <a:lnTo>
                                  <a:pt x="41148" y="50292"/>
                                </a:lnTo>
                                <a:lnTo>
                                  <a:pt x="45720" y="50292"/>
                                </a:lnTo>
                                <a:lnTo>
                                  <a:pt x="45720" y="123189"/>
                                </a:lnTo>
                                <a:lnTo>
                                  <a:pt x="41148" y="123189"/>
                                </a:lnTo>
                                <a:lnTo>
                                  <a:pt x="41148" y="127762"/>
                                </a:lnTo>
                                <a:lnTo>
                                  <a:pt x="36576" y="127762"/>
                                </a:lnTo>
                                <a:lnTo>
                                  <a:pt x="36576" y="136906"/>
                                </a:lnTo>
                                <a:lnTo>
                                  <a:pt x="32004" y="136906"/>
                                </a:lnTo>
                                <a:lnTo>
                                  <a:pt x="32004" y="146050"/>
                                </a:lnTo>
                                <a:lnTo>
                                  <a:pt x="27432" y="146050"/>
                                </a:lnTo>
                                <a:lnTo>
                                  <a:pt x="27432" y="150622"/>
                                </a:lnTo>
                                <a:lnTo>
                                  <a:pt x="22860" y="150622"/>
                                </a:lnTo>
                                <a:lnTo>
                                  <a:pt x="22860" y="155194"/>
                                </a:lnTo>
                                <a:lnTo>
                                  <a:pt x="18288" y="155194"/>
                                </a:lnTo>
                                <a:lnTo>
                                  <a:pt x="18288" y="164337"/>
                                </a:lnTo>
                                <a:lnTo>
                                  <a:pt x="13716" y="164337"/>
                                </a:lnTo>
                                <a:lnTo>
                                  <a:pt x="13716" y="168910"/>
                                </a:lnTo>
                                <a:lnTo>
                                  <a:pt x="9144" y="168910"/>
                                </a:lnTo>
                                <a:lnTo>
                                  <a:pt x="9144" y="178053"/>
                                </a:lnTo>
                                <a:lnTo>
                                  <a:pt x="0" y="178053"/>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1807" name="Shape 83"/>
                        <wps:cNvSpPr/>
                        <wps:spPr>
                          <a:xfrm>
                            <a:off x="5947918" y="492887"/>
                            <a:ext cx="82296" cy="54610"/>
                          </a:xfrm>
                          <a:custGeom>
                            <a:avLst/>
                            <a:gdLst/>
                            <a:ahLst/>
                            <a:cxnLst/>
                            <a:rect l="0" t="0" r="0" b="0"/>
                            <a:pathLst>
                              <a:path w="82296" h="54610">
                                <a:moveTo>
                                  <a:pt x="0" y="4572"/>
                                </a:moveTo>
                                <a:lnTo>
                                  <a:pt x="27432" y="4572"/>
                                </a:lnTo>
                                <a:lnTo>
                                  <a:pt x="27432" y="0"/>
                                </a:lnTo>
                                <a:lnTo>
                                  <a:pt x="41148" y="0"/>
                                </a:lnTo>
                                <a:lnTo>
                                  <a:pt x="41148" y="40894"/>
                                </a:lnTo>
                                <a:lnTo>
                                  <a:pt x="36576" y="40894"/>
                                </a:lnTo>
                                <a:lnTo>
                                  <a:pt x="36576" y="45465"/>
                                </a:lnTo>
                                <a:lnTo>
                                  <a:pt x="32004" y="50038"/>
                                </a:lnTo>
                                <a:lnTo>
                                  <a:pt x="32004" y="54610"/>
                                </a:lnTo>
                                <a:lnTo>
                                  <a:pt x="50292" y="54610"/>
                                </a:lnTo>
                                <a:lnTo>
                                  <a:pt x="50292" y="50038"/>
                                </a:lnTo>
                                <a:lnTo>
                                  <a:pt x="59436" y="50038"/>
                                </a:lnTo>
                                <a:lnTo>
                                  <a:pt x="59436" y="54610"/>
                                </a:lnTo>
                                <a:lnTo>
                                  <a:pt x="82296" y="5461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1808" name="Shape 84"/>
                        <wps:cNvSpPr/>
                        <wps:spPr>
                          <a:xfrm>
                            <a:off x="6331331" y="324358"/>
                            <a:ext cx="27051" cy="497078"/>
                          </a:xfrm>
                          <a:custGeom>
                            <a:avLst/>
                            <a:gdLst/>
                            <a:ahLst/>
                            <a:cxnLst/>
                            <a:rect l="0" t="0" r="0" b="0"/>
                            <a:pathLst>
                              <a:path w="27051" h="497078">
                                <a:moveTo>
                                  <a:pt x="22478" y="0"/>
                                </a:moveTo>
                                <a:lnTo>
                                  <a:pt x="22478" y="72517"/>
                                </a:lnTo>
                                <a:lnTo>
                                  <a:pt x="27051" y="77089"/>
                                </a:lnTo>
                                <a:lnTo>
                                  <a:pt x="27051" y="305435"/>
                                </a:lnTo>
                                <a:lnTo>
                                  <a:pt x="22478" y="310007"/>
                                </a:lnTo>
                                <a:lnTo>
                                  <a:pt x="22478" y="350774"/>
                                </a:lnTo>
                                <a:lnTo>
                                  <a:pt x="17907" y="350774"/>
                                </a:lnTo>
                                <a:lnTo>
                                  <a:pt x="17907" y="378206"/>
                                </a:lnTo>
                                <a:lnTo>
                                  <a:pt x="13335" y="378206"/>
                                </a:lnTo>
                                <a:lnTo>
                                  <a:pt x="13335" y="423926"/>
                                </a:lnTo>
                                <a:lnTo>
                                  <a:pt x="9144" y="423926"/>
                                </a:lnTo>
                                <a:lnTo>
                                  <a:pt x="9144" y="455930"/>
                                </a:lnTo>
                                <a:lnTo>
                                  <a:pt x="4191" y="455930"/>
                                </a:lnTo>
                                <a:lnTo>
                                  <a:pt x="4191" y="469646"/>
                                </a:lnTo>
                                <a:lnTo>
                                  <a:pt x="0" y="469646"/>
                                </a:lnTo>
                                <a:lnTo>
                                  <a:pt x="0" y="492252"/>
                                </a:lnTo>
                                <a:lnTo>
                                  <a:pt x="4191" y="492252"/>
                                </a:lnTo>
                                <a:lnTo>
                                  <a:pt x="4191" y="497078"/>
                                </a:lnTo>
                                <a:lnTo>
                                  <a:pt x="22478" y="497078"/>
                                </a:lnTo>
                                <a:lnTo>
                                  <a:pt x="22478" y="492252"/>
                                </a:lnTo>
                                <a:lnTo>
                                  <a:pt x="27051" y="492252"/>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1809" name="Shape 85"/>
                        <wps:cNvSpPr/>
                        <wps:spPr>
                          <a:xfrm>
                            <a:off x="6472428" y="392302"/>
                            <a:ext cx="4826" cy="105156"/>
                          </a:xfrm>
                          <a:custGeom>
                            <a:avLst/>
                            <a:gdLst/>
                            <a:ahLst/>
                            <a:cxnLst/>
                            <a:rect l="0" t="0" r="0" b="0"/>
                            <a:pathLst>
                              <a:path w="4826" h="105156">
                                <a:moveTo>
                                  <a:pt x="0" y="0"/>
                                </a:moveTo>
                                <a:lnTo>
                                  <a:pt x="4826" y="0"/>
                                </a:lnTo>
                                <a:lnTo>
                                  <a:pt x="4826" y="105156"/>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1810" name="Shape 86"/>
                        <wps:cNvSpPr/>
                        <wps:spPr>
                          <a:xfrm>
                            <a:off x="6426962" y="396875"/>
                            <a:ext cx="86614" cy="32003"/>
                          </a:xfrm>
                          <a:custGeom>
                            <a:avLst/>
                            <a:gdLst/>
                            <a:ahLst/>
                            <a:cxnLst/>
                            <a:rect l="0" t="0" r="0" b="0"/>
                            <a:pathLst>
                              <a:path w="86614" h="32003">
                                <a:moveTo>
                                  <a:pt x="0" y="0"/>
                                </a:moveTo>
                                <a:lnTo>
                                  <a:pt x="0" y="9144"/>
                                </a:lnTo>
                                <a:lnTo>
                                  <a:pt x="18288" y="9144"/>
                                </a:lnTo>
                                <a:lnTo>
                                  <a:pt x="22861" y="13715"/>
                                </a:lnTo>
                                <a:lnTo>
                                  <a:pt x="41148" y="13715"/>
                                </a:lnTo>
                                <a:lnTo>
                                  <a:pt x="45466" y="18288"/>
                                </a:lnTo>
                                <a:lnTo>
                                  <a:pt x="68326" y="18288"/>
                                </a:lnTo>
                                <a:lnTo>
                                  <a:pt x="68326" y="22860"/>
                                </a:lnTo>
                                <a:lnTo>
                                  <a:pt x="72898" y="22860"/>
                                </a:lnTo>
                                <a:lnTo>
                                  <a:pt x="72898" y="27432"/>
                                </a:lnTo>
                                <a:lnTo>
                                  <a:pt x="82042" y="27432"/>
                                </a:lnTo>
                                <a:lnTo>
                                  <a:pt x="82042" y="32003"/>
                                </a:lnTo>
                                <a:lnTo>
                                  <a:pt x="86614" y="32003"/>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1811" name="Shape 87"/>
                        <wps:cNvSpPr/>
                        <wps:spPr>
                          <a:xfrm>
                            <a:off x="6550152" y="479171"/>
                            <a:ext cx="4572" cy="77470"/>
                          </a:xfrm>
                          <a:custGeom>
                            <a:avLst/>
                            <a:gdLst/>
                            <a:ahLst/>
                            <a:cxnLst/>
                            <a:rect l="0" t="0" r="0" b="0"/>
                            <a:pathLst>
                              <a:path w="4572" h="77470">
                                <a:moveTo>
                                  <a:pt x="4572" y="0"/>
                                </a:moveTo>
                                <a:lnTo>
                                  <a:pt x="4572" y="77470"/>
                                </a:lnTo>
                                <a:lnTo>
                                  <a:pt x="0" y="7747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1812" name="Shape 88"/>
                        <wps:cNvSpPr/>
                        <wps:spPr>
                          <a:xfrm>
                            <a:off x="6536436" y="515493"/>
                            <a:ext cx="54864" cy="4826"/>
                          </a:xfrm>
                          <a:custGeom>
                            <a:avLst/>
                            <a:gdLst/>
                            <a:ahLst/>
                            <a:cxnLst/>
                            <a:rect l="0" t="0" r="0" b="0"/>
                            <a:pathLst>
                              <a:path w="54864" h="4826">
                                <a:moveTo>
                                  <a:pt x="0" y="4826"/>
                                </a:moveTo>
                                <a:lnTo>
                                  <a:pt x="4573" y="4826"/>
                                </a:lnTo>
                                <a:lnTo>
                                  <a:pt x="4573" y="0"/>
                                </a:lnTo>
                                <a:lnTo>
                                  <a:pt x="54864"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1813" name="Shape 89"/>
                        <wps:cNvSpPr/>
                        <wps:spPr>
                          <a:xfrm>
                            <a:off x="6604762" y="483743"/>
                            <a:ext cx="36576" cy="50038"/>
                          </a:xfrm>
                          <a:custGeom>
                            <a:avLst/>
                            <a:gdLst/>
                            <a:ahLst/>
                            <a:cxnLst/>
                            <a:rect l="0" t="0" r="0" b="0"/>
                            <a:pathLst>
                              <a:path w="36576" h="50038">
                                <a:moveTo>
                                  <a:pt x="0" y="0"/>
                                </a:moveTo>
                                <a:lnTo>
                                  <a:pt x="4826" y="0"/>
                                </a:lnTo>
                                <a:lnTo>
                                  <a:pt x="4826" y="50038"/>
                                </a:lnTo>
                                <a:lnTo>
                                  <a:pt x="32258" y="50038"/>
                                </a:lnTo>
                                <a:lnTo>
                                  <a:pt x="32258" y="45720"/>
                                </a:lnTo>
                                <a:lnTo>
                                  <a:pt x="36576" y="4572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1814" name="Shape 90"/>
                        <wps:cNvSpPr/>
                        <wps:spPr>
                          <a:xfrm>
                            <a:off x="6637021" y="483743"/>
                            <a:ext cx="22606" cy="100330"/>
                          </a:xfrm>
                          <a:custGeom>
                            <a:avLst/>
                            <a:gdLst/>
                            <a:ahLst/>
                            <a:cxnLst/>
                            <a:rect l="0" t="0" r="0" b="0"/>
                            <a:pathLst>
                              <a:path w="22606" h="100330">
                                <a:moveTo>
                                  <a:pt x="22606" y="0"/>
                                </a:moveTo>
                                <a:lnTo>
                                  <a:pt x="22606" y="40894"/>
                                </a:lnTo>
                                <a:lnTo>
                                  <a:pt x="18288" y="40894"/>
                                </a:lnTo>
                                <a:lnTo>
                                  <a:pt x="18288" y="54610"/>
                                </a:lnTo>
                                <a:lnTo>
                                  <a:pt x="13462" y="54610"/>
                                </a:lnTo>
                                <a:lnTo>
                                  <a:pt x="13462" y="68326"/>
                                </a:lnTo>
                                <a:lnTo>
                                  <a:pt x="9144" y="68326"/>
                                </a:lnTo>
                                <a:lnTo>
                                  <a:pt x="9144" y="72898"/>
                                </a:lnTo>
                                <a:lnTo>
                                  <a:pt x="4318" y="77470"/>
                                </a:lnTo>
                                <a:lnTo>
                                  <a:pt x="4318" y="91186"/>
                                </a:lnTo>
                                <a:lnTo>
                                  <a:pt x="0" y="95759"/>
                                </a:lnTo>
                                <a:lnTo>
                                  <a:pt x="0" y="10033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1815" name="Shape 91"/>
                        <wps:cNvSpPr/>
                        <wps:spPr>
                          <a:xfrm>
                            <a:off x="6490716" y="620649"/>
                            <a:ext cx="214630" cy="13715"/>
                          </a:xfrm>
                          <a:custGeom>
                            <a:avLst/>
                            <a:gdLst/>
                            <a:ahLst/>
                            <a:cxnLst/>
                            <a:rect l="0" t="0" r="0" b="0"/>
                            <a:pathLst>
                              <a:path w="214630" h="13715">
                                <a:moveTo>
                                  <a:pt x="0" y="13715"/>
                                </a:moveTo>
                                <a:lnTo>
                                  <a:pt x="32004" y="13715"/>
                                </a:lnTo>
                                <a:lnTo>
                                  <a:pt x="32004" y="9144"/>
                                </a:lnTo>
                                <a:lnTo>
                                  <a:pt x="50292" y="9144"/>
                                </a:lnTo>
                                <a:lnTo>
                                  <a:pt x="50292" y="4572"/>
                                </a:lnTo>
                                <a:lnTo>
                                  <a:pt x="105156" y="4572"/>
                                </a:lnTo>
                                <a:lnTo>
                                  <a:pt x="114046" y="0"/>
                                </a:lnTo>
                                <a:lnTo>
                                  <a:pt x="214630" y="0"/>
                                </a:lnTo>
                                <a:lnTo>
                                  <a:pt x="205486"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1816" name="Shape 92"/>
                        <wps:cNvSpPr/>
                        <wps:spPr>
                          <a:xfrm>
                            <a:off x="6545581" y="693420"/>
                            <a:ext cx="13716" cy="82296"/>
                          </a:xfrm>
                          <a:custGeom>
                            <a:avLst/>
                            <a:gdLst/>
                            <a:ahLst/>
                            <a:cxnLst/>
                            <a:rect l="0" t="0" r="0" b="0"/>
                            <a:pathLst>
                              <a:path w="13716" h="82296">
                                <a:moveTo>
                                  <a:pt x="13716" y="0"/>
                                </a:moveTo>
                                <a:lnTo>
                                  <a:pt x="13716" y="64008"/>
                                </a:lnTo>
                                <a:lnTo>
                                  <a:pt x="9144" y="64008"/>
                                </a:lnTo>
                                <a:lnTo>
                                  <a:pt x="9144" y="82296"/>
                                </a:lnTo>
                                <a:lnTo>
                                  <a:pt x="0" y="82296"/>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1817" name="Shape 93"/>
                        <wps:cNvSpPr/>
                        <wps:spPr>
                          <a:xfrm>
                            <a:off x="6522721" y="702563"/>
                            <a:ext cx="54864" cy="9144"/>
                          </a:xfrm>
                          <a:custGeom>
                            <a:avLst/>
                            <a:gdLst/>
                            <a:ahLst/>
                            <a:cxnLst/>
                            <a:rect l="0" t="0" r="0" b="0"/>
                            <a:pathLst>
                              <a:path w="54864" h="9144">
                                <a:moveTo>
                                  <a:pt x="4572" y="0"/>
                                </a:moveTo>
                                <a:lnTo>
                                  <a:pt x="0" y="0"/>
                                </a:lnTo>
                                <a:lnTo>
                                  <a:pt x="0" y="4573"/>
                                </a:lnTo>
                                <a:lnTo>
                                  <a:pt x="54864" y="4573"/>
                                </a:lnTo>
                                <a:lnTo>
                                  <a:pt x="54864" y="9144"/>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1818" name="Shape 94"/>
                        <wps:cNvSpPr/>
                        <wps:spPr>
                          <a:xfrm>
                            <a:off x="6613907" y="775715"/>
                            <a:ext cx="9144" cy="54864"/>
                          </a:xfrm>
                          <a:custGeom>
                            <a:avLst/>
                            <a:gdLst/>
                            <a:ahLst/>
                            <a:cxnLst/>
                            <a:rect l="0" t="0" r="0" b="0"/>
                            <a:pathLst>
                              <a:path w="9144" h="54864">
                                <a:moveTo>
                                  <a:pt x="0" y="4573"/>
                                </a:moveTo>
                                <a:lnTo>
                                  <a:pt x="0" y="0"/>
                                </a:lnTo>
                                <a:lnTo>
                                  <a:pt x="9144" y="0"/>
                                </a:lnTo>
                                <a:lnTo>
                                  <a:pt x="9144" y="50038"/>
                                </a:lnTo>
                                <a:lnTo>
                                  <a:pt x="4826" y="50038"/>
                                </a:lnTo>
                                <a:lnTo>
                                  <a:pt x="4826" y="54864"/>
                                </a:lnTo>
                                <a:lnTo>
                                  <a:pt x="0" y="54864"/>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1819" name="Shape 95"/>
                        <wps:cNvSpPr/>
                        <wps:spPr>
                          <a:xfrm>
                            <a:off x="6609588" y="798576"/>
                            <a:ext cx="59182" cy="4572"/>
                          </a:xfrm>
                          <a:custGeom>
                            <a:avLst/>
                            <a:gdLst/>
                            <a:ahLst/>
                            <a:cxnLst/>
                            <a:rect l="0" t="0" r="0" b="0"/>
                            <a:pathLst>
                              <a:path w="59182" h="4572">
                                <a:moveTo>
                                  <a:pt x="0" y="4572"/>
                                </a:moveTo>
                                <a:lnTo>
                                  <a:pt x="31750" y="4572"/>
                                </a:lnTo>
                                <a:lnTo>
                                  <a:pt x="36576" y="0"/>
                                </a:lnTo>
                                <a:lnTo>
                                  <a:pt x="59182"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1820" name="Shape 96"/>
                        <wps:cNvSpPr/>
                        <wps:spPr>
                          <a:xfrm>
                            <a:off x="6696202" y="784860"/>
                            <a:ext cx="50292" cy="40894"/>
                          </a:xfrm>
                          <a:custGeom>
                            <a:avLst/>
                            <a:gdLst/>
                            <a:ahLst/>
                            <a:cxnLst/>
                            <a:rect l="0" t="0" r="0" b="0"/>
                            <a:pathLst>
                              <a:path w="50292" h="40894">
                                <a:moveTo>
                                  <a:pt x="0" y="0"/>
                                </a:moveTo>
                                <a:lnTo>
                                  <a:pt x="0" y="0"/>
                                </a:lnTo>
                                <a:lnTo>
                                  <a:pt x="32004" y="0"/>
                                </a:lnTo>
                                <a:lnTo>
                                  <a:pt x="32004" y="13716"/>
                                </a:lnTo>
                                <a:lnTo>
                                  <a:pt x="27432" y="18288"/>
                                </a:lnTo>
                                <a:lnTo>
                                  <a:pt x="27432" y="22860"/>
                                </a:lnTo>
                                <a:lnTo>
                                  <a:pt x="22860" y="22860"/>
                                </a:lnTo>
                                <a:lnTo>
                                  <a:pt x="22860" y="27432"/>
                                </a:lnTo>
                                <a:lnTo>
                                  <a:pt x="18288" y="27432"/>
                                </a:lnTo>
                                <a:lnTo>
                                  <a:pt x="18288" y="36576"/>
                                </a:lnTo>
                                <a:lnTo>
                                  <a:pt x="13716" y="36576"/>
                                </a:lnTo>
                                <a:lnTo>
                                  <a:pt x="13716" y="40894"/>
                                </a:lnTo>
                                <a:lnTo>
                                  <a:pt x="50292" y="40894"/>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1821" name="Shape 97"/>
                        <wps:cNvSpPr/>
                        <wps:spPr>
                          <a:xfrm>
                            <a:off x="6819265" y="611505"/>
                            <a:ext cx="50292" cy="0"/>
                          </a:xfrm>
                          <a:custGeom>
                            <a:avLst/>
                            <a:gdLst/>
                            <a:ahLst/>
                            <a:cxnLst/>
                            <a:rect l="0" t="0" r="0" b="0"/>
                            <a:pathLst>
                              <a:path w="50292">
                                <a:moveTo>
                                  <a:pt x="0" y="0"/>
                                </a:moveTo>
                                <a:lnTo>
                                  <a:pt x="50292"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1822" name="Shape 98"/>
                        <wps:cNvSpPr/>
                        <wps:spPr>
                          <a:xfrm>
                            <a:off x="7011035" y="465455"/>
                            <a:ext cx="90805" cy="50038"/>
                          </a:xfrm>
                          <a:custGeom>
                            <a:avLst/>
                            <a:gdLst/>
                            <a:ahLst/>
                            <a:cxnLst/>
                            <a:rect l="0" t="0" r="0" b="0"/>
                            <a:pathLst>
                              <a:path w="90805" h="50038">
                                <a:moveTo>
                                  <a:pt x="0" y="18288"/>
                                </a:moveTo>
                                <a:lnTo>
                                  <a:pt x="0" y="4572"/>
                                </a:lnTo>
                                <a:lnTo>
                                  <a:pt x="13716" y="4572"/>
                                </a:lnTo>
                                <a:lnTo>
                                  <a:pt x="13716" y="0"/>
                                </a:lnTo>
                                <a:lnTo>
                                  <a:pt x="27432" y="0"/>
                                </a:lnTo>
                                <a:lnTo>
                                  <a:pt x="27432" y="4572"/>
                                </a:lnTo>
                                <a:lnTo>
                                  <a:pt x="31369" y="4572"/>
                                </a:lnTo>
                                <a:lnTo>
                                  <a:pt x="31369" y="41148"/>
                                </a:lnTo>
                                <a:lnTo>
                                  <a:pt x="36576" y="41148"/>
                                </a:lnTo>
                                <a:lnTo>
                                  <a:pt x="36576" y="50038"/>
                                </a:lnTo>
                                <a:lnTo>
                                  <a:pt x="64008" y="50038"/>
                                </a:lnTo>
                                <a:lnTo>
                                  <a:pt x="64008" y="41148"/>
                                </a:lnTo>
                                <a:lnTo>
                                  <a:pt x="67945" y="41148"/>
                                </a:lnTo>
                                <a:lnTo>
                                  <a:pt x="67945" y="36576"/>
                                </a:lnTo>
                                <a:lnTo>
                                  <a:pt x="73152" y="36576"/>
                                </a:lnTo>
                                <a:lnTo>
                                  <a:pt x="73152" y="32004"/>
                                </a:lnTo>
                                <a:lnTo>
                                  <a:pt x="77089" y="32004"/>
                                </a:lnTo>
                                <a:lnTo>
                                  <a:pt x="77089" y="22860"/>
                                </a:lnTo>
                                <a:lnTo>
                                  <a:pt x="82297" y="22860"/>
                                </a:lnTo>
                                <a:lnTo>
                                  <a:pt x="82297" y="0"/>
                                </a:lnTo>
                                <a:lnTo>
                                  <a:pt x="90805"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1823" name="Shape 99"/>
                        <wps:cNvSpPr/>
                        <wps:spPr>
                          <a:xfrm>
                            <a:off x="7042404" y="524637"/>
                            <a:ext cx="59436" cy="146303"/>
                          </a:xfrm>
                          <a:custGeom>
                            <a:avLst/>
                            <a:gdLst/>
                            <a:ahLst/>
                            <a:cxnLst/>
                            <a:rect l="0" t="0" r="0" b="0"/>
                            <a:pathLst>
                              <a:path w="59436" h="146303">
                                <a:moveTo>
                                  <a:pt x="14351" y="0"/>
                                </a:moveTo>
                                <a:lnTo>
                                  <a:pt x="14351" y="36576"/>
                                </a:lnTo>
                                <a:lnTo>
                                  <a:pt x="9144" y="41148"/>
                                </a:lnTo>
                                <a:lnTo>
                                  <a:pt x="9144" y="54864"/>
                                </a:lnTo>
                                <a:lnTo>
                                  <a:pt x="5207" y="59436"/>
                                </a:lnTo>
                                <a:lnTo>
                                  <a:pt x="5207" y="68580"/>
                                </a:lnTo>
                                <a:lnTo>
                                  <a:pt x="0" y="68580"/>
                                </a:lnTo>
                                <a:lnTo>
                                  <a:pt x="0" y="109727"/>
                                </a:lnTo>
                                <a:lnTo>
                                  <a:pt x="5207" y="109727"/>
                                </a:lnTo>
                                <a:lnTo>
                                  <a:pt x="5207" y="141351"/>
                                </a:lnTo>
                                <a:lnTo>
                                  <a:pt x="9144" y="141351"/>
                                </a:lnTo>
                                <a:lnTo>
                                  <a:pt x="9144" y="146303"/>
                                </a:lnTo>
                                <a:lnTo>
                                  <a:pt x="41783" y="146303"/>
                                </a:lnTo>
                                <a:lnTo>
                                  <a:pt x="41783" y="141351"/>
                                </a:lnTo>
                                <a:lnTo>
                                  <a:pt x="45720" y="141351"/>
                                </a:lnTo>
                                <a:lnTo>
                                  <a:pt x="45720" y="137160"/>
                                </a:lnTo>
                                <a:lnTo>
                                  <a:pt x="50927" y="137160"/>
                                </a:lnTo>
                                <a:lnTo>
                                  <a:pt x="50927" y="132207"/>
                                </a:lnTo>
                                <a:lnTo>
                                  <a:pt x="54864" y="132207"/>
                                </a:lnTo>
                                <a:lnTo>
                                  <a:pt x="54864" y="128015"/>
                                </a:lnTo>
                                <a:lnTo>
                                  <a:pt x="59436" y="128015"/>
                                </a:lnTo>
                                <a:lnTo>
                                  <a:pt x="59436" y="123063"/>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1824" name="Shape 100"/>
                        <wps:cNvSpPr/>
                        <wps:spPr>
                          <a:xfrm>
                            <a:off x="7152133" y="652652"/>
                            <a:ext cx="36576" cy="40767"/>
                          </a:xfrm>
                          <a:custGeom>
                            <a:avLst/>
                            <a:gdLst/>
                            <a:ahLst/>
                            <a:cxnLst/>
                            <a:rect l="0" t="0" r="0" b="0"/>
                            <a:pathLst>
                              <a:path w="36576" h="40767">
                                <a:moveTo>
                                  <a:pt x="18288" y="0"/>
                                </a:moveTo>
                                <a:lnTo>
                                  <a:pt x="9144" y="0"/>
                                </a:lnTo>
                                <a:lnTo>
                                  <a:pt x="9144" y="9144"/>
                                </a:lnTo>
                                <a:lnTo>
                                  <a:pt x="4572" y="13336"/>
                                </a:lnTo>
                                <a:lnTo>
                                  <a:pt x="4572" y="22479"/>
                                </a:lnTo>
                                <a:lnTo>
                                  <a:pt x="0" y="22479"/>
                                </a:lnTo>
                                <a:lnTo>
                                  <a:pt x="0" y="40767"/>
                                </a:lnTo>
                                <a:lnTo>
                                  <a:pt x="22860" y="40767"/>
                                </a:lnTo>
                                <a:lnTo>
                                  <a:pt x="27432" y="36576"/>
                                </a:lnTo>
                                <a:lnTo>
                                  <a:pt x="32003" y="36576"/>
                                </a:lnTo>
                                <a:lnTo>
                                  <a:pt x="32003" y="31624"/>
                                </a:lnTo>
                                <a:lnTo>
                                  <a:pt x="36576" y="31624"/>
                                </a:lnTo>
                                <a:lnTo>
                                  <a:pt x="36576" y="27432"/>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1825" name="Shape 101"/>
                        <wps:cNvSpPr/>
                        <wps:spPr>
                          <a:xfrm>
                            <a:off x="7243319" y="310642"/>
                            <a:ext cx="96012" cy="510794"/>
                          </a:xfrm>
                          <a:custGeom>
                            <a:avLst/>
                            <a:gdLst/>
                            <a:ahLst/>
                            <a:cxnLst/>
                            <a:rect l="0" t="0" r="0" b="0"/>
                            <a:pathLst>
                              <a:path w="96012" h="510794">
                                <a:moveTo>
                                  <a:pt x="32004" y="0"/>
                                </a:moveTo>
                                <a:lnTo>
                                  <a:pt x="32004" y="0"/>
                                </a:lnTo>
                                <a:lnTo>
                                  <a:pt x="50292" y="0"/>
                                </a:lnTo>
                                <a:lnTo>
                                  <a:pt x="50292" y="4572"/>
                                </a:lnTo>
                                <a:lnTo>
                                  <a:pt x="59436" y="4572"/>
                                </a:lnTo>
                                <a:lnTo>
                                  <a:pt x="59436" y="9144"/>
                                </a:lnTo>
                                <a:lnTo>
                                  <a:pt x="73152" y="9144"/>
                                </a:lnTo>
                                <a:lnTo>
                                  <a:pt x="73152" y="13716"/>
                                </a:lnTo>
                                <a:lnTo>
                                  <a:pt x="86868" y="13716"/>
                                </a:lnTo>
                                <a:lnTo>
                                  <a:pt x="86868" y="18288"/>
                                </a:lnTo>
                                <a:lnTo>
                                  <a:pt x="96012" y="18288"/>
                                </a:lnTo>
                                <a:lnTo>
                                  <a:pt x="96012" y="182245"/>
                                </a:lnTo>
                                <a:lnTo>
                                  <a:pt x="91440" y="182245"/>
                                </a:lnTo>
                                <a:lnTo>
                                  <a:pt x="91440" y="204851"/>
                                </a:lnTo>
                                <a:lnTo>
                                  <a:pt x="86868" y="204851"/>
                                </a:lnTo>
                                <a:lnTo>
                                  <a:pt x="86868" y="236855"/>
                                </a:lnTo>
                                <a:lnTo>
                                  <a:pt x="82296" y="236855"/>
                                </a:lnTo>
                                <a:lnTo>
                                  <a:pt x="82296" y="255143"/>
                                </a:lnTo>
                                <a:lnTo>
                                  <a:pt x="77724" y="259715"/>
                                </a:lnTo>
                                <a:lnTo>
                                  <a:pt x="77724" y="282575"/>
                                </a:lnTo>
                                <a:lnTo>
                                  <a:pt x="73152" y="287147"/>
                                </a:lnTo>
                                <a:lnTo>
                                  <a:pt x="73152" y="360299"/>
                                </a:lnTo>
                                <a:lnTo>
                                  <a:pt x="77724" y="360299"/>
                                </a:lnTo>
                                <a:lnTo>
                                  <a:pt x="77724" y="396494"/>
                                </a:lnTo>
                                <a:lnTo>
                                  <a:pt x="82296" y="401066"/>
                                </a:lnTo>
                                <a:lnTo>
                                  <a:pt x="82296" y="410210"/>
                                </a:lnTo>
                                <a:lnTo>
                                  <a:pt x="86868" y="410210"/>
                                </a:lnTo>
                                <a:lnTo>
                                  <a:pt x="86868" y="423926"/>
                                </a:lnTo>
                                <a:lnTo>
                                  <a:pt x="91440" y="423926"/>
                                </a:lnTo>
                                <a:lnTo>
                                  <a:pt x="91440" y="460502"/>
                                </a:lnTo>
                                <a:lnTo>
                                  <a:pt x="86868" y="460502"/>
                                </a:lnTo>
                                <a:lnTo>
                                  <a:pt x="86868" y="469647"/>
                                </a:lnTo>
                                <a:lnTo>
                                  <a:pt x="82296" y="469647"/>
                                </a:lnTo>
                                <a:lnTo>
                                  <a:pt x="82296" y="474218"/>
                                </a:lnTo>
                                <a:lnTo>
                                  <a:pt x="77724" y="474218"/>
                                </a:lnTo>
                                <a:lnTo>
                                  <a:pt x="77724" y="478790"/>
                                </a:lnTo>
                                <a:lnTo>
                                  <a:pt x="73152" y="478790"/>
                                </a:lnTo>
                                <a:lnTo>
                                  <a:pt x="73152" y="487935"/>
                                </a:lnTo>
                                <a:lnTo>
                                  <a:pt x="68580" y="487935"/>
                                </a:lnTo>
                                <a:lnTo>
                                  <a:pt x="68580" y="492506"/>
                                </a:lnTo>
                                <a:lnTo>
                                  <a:pt x="59436" y="492506"/>
                                </a:lnTo>
                                <a:lnTo>
                                  <a:pt x="59436" y="497078"/>
                                </a:lnTo>
                                <a:lnTo>
                                  <a:pt x="22860" y="497078"/>
                                </a:lnTo>
                                <a:lnTo>
                                  <a:pt x="22860" y="501650"/>
                                </a:lnTo>
                                <a:lnTo>
                                  <a:pt x="13716" y="501650"/>
                                </a:lnTo>
                                <a:lnTo>
                                  <a:pt x="13716" y="505968"/>
                                </a:lnTo>
                                <a:lnTo>
                                  <a:pt x="0" y="505968"/>
                                </a:lnTo>
                                <a:lnTo>
                                  <a:pt x="0" y="510794"/>
                                </a:lnTo>
                                <a:lnTo>
                                  <a:pt x="0" y="501650"/>
                                </a:lnTo>
                                <a:lnTo>
                                  <a:pt x="4572" y="501650"/>
                                </a:lnTo>
                                <a:lnTo>
                                  <a:pt x="4572" y="497078"/>
                                </a:lnTo>
                                <a:lnTo>
                                  <a:pt x="9144" y="497078"/>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1826" name="Shape 102"/>
                        <wps:cNvSpPr/>
                        <wps:spPr>
                          <a:xfrm>
                            <a:off x="6344666" y="342646"/>
                            <a:ext cx="9144" cy="4572"/>
                          </a:xfrm>
                          <a:custGeom>
                            <a:avLst/>
                            <a:gdLst/>
                            <a:ahLst/>
                            <a:cxnLst/>
                            <a:rect l="0" t="0" r="0" b="0"/>
                            <a:pathLst>
                              <a:path w="9144" h="4572">
                                <a:moveTo>
                                  <a:pt x="0" y="4572"/>
                                </a:moveTo>
                                <a:lnTo>
                                  <a:pt x="4572" y="4572"/>
                                </a:lnTo>
                                <a:lnTo>
                                  <a:pt x="4572" y="0"/>
                                </a:lnTo>
                                <a:lnTo>
                                  <a:pt x="9144"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1827" name="Shape 103"/>
                        <wps:cNvSpPr/>
                        <wps:spPr>
                          <a:xfrm>
                            <a:off x="6353810" y="319786"/>
                            <a:ext cx="54864" cy="18288"/>
                          </a:xfrm>
                          <a:custGeom>
                            <a:avLst/>
                            <a:gdLst/>
                            <a:ahLst/>
                            <a:cxnLst/>
                            <a:rect l="0" t="0" r="0" b="0"/>
                            <a:pathLst>
                              <a:path w="54864" h="18288">
                                <a:moveTo>
                                  <a:pt x="0" y="18288"/>
                                </a:moveTo>
                                <a:lnTo>
                                  <a:pt x="0" y="13715"/>
                                </a:lnTo>
                                <a:lnTo>
                                  <a:pt x="4573" y="13715"/>
                                </a:lnTo>
                                <a:lnTo>
                                  <a:pt x="4573" y="9144"/>
                                </a:lnTo>
                                <a:lnTo>
                                  <a:pt x="9144" y="9144"/>
                                </a:lnTo>
                                <a:lnTo>
                                  <a:pt x="9144" y="4572"/>
                                </a:lnTo>
                                <a:lnTo>
                                  <a:pt x="13716" y="4572"/>
                                </a:lnTo>
                                <a:lnTo>
                                  <a:pt x="13716" y="0"/>
                                </a:lnTo>
                                <a:lnTo>
                                  <a:pt x="41149" y="0"/>
                                </a:lnTo>
                                <a:lnTo>
                                  <a:pt x="41149" y="4572"/>
                                </a:lnTo>
                                <a:lnTo>
                                  <a:pt x="45720" y="4572"/>
                                </a:lnTo>
                                <a:lnTo>
                                  <a:pt x="45720" y="9144"/>
                                </a:lnTo>
                                <a:lnTo>
                                  <a:pt x="50292" y="9144"/>
                                </a:lnTo>
                                <a:lnTo>
                                  <a:pt x="50292" y="13715"/>
                                </a:lnTo>
                                <a:lnTo>
                                  <a:pt x="54864" y="13715"/>
                                </a:lnTo>
                                <a:lnTo>
                                  <a:pt x="54864" y="18288"/>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1828" name="Rectangle 11828"/>
                        <wps:cNvSpPr/>
                        <wps:spPr>
                          <a:xfrm>
                            <a:off x="32614" y="38329"/>
                            <a:ext cx="850761" cy="82167"/>
                          </a:xfrm>
                          <a:prstGeom prst="rect">
                            <a:avLst/>
                          </a:prstGeom>
                          <a:ln>
                            <a:noFill/>
                          </a:ln>
                        </wps:spPr>
                        <wps:txbx>
                          <w:txbxContent>
                            <w:p w14:paraId="25B7C4C2" w14:textId="77777777" w:rsidR="00EC1A37" w:rsidRDefault="00EC1A37" w:rsidP="00FA228C">
                              <w:r>
                                <w:rPr>
                                  <w:rFonts w:ascii="Calibri" w:eastAsia="Calibri" w:hAnsi="Calibri" w:cs="Calibri"/>
                                  <w:color w:val="767676"/>
                                  <w:sz w:val="10"/>
                                </w:rPr>
                                <w:t>Thursday, March 25, 2021</w:t>
                              </w:r>
                            </w:p>
                          </w:txbxContent>
                        </wps:txbx>
                        <wps:bodyPr horzOverflow="overflow" vert="horz" lIns="0" tIns="0" rIns="0" bIns="0" rtlCol="0">
                          <a:noAutofit/>
                        </wps:bodyPr>
                      </wps:wsp>
                      <wps:wsp>
                        <wps:cNvPr id="11829" name="Rectangle 11829"/>
                        <wps:cNvSpPr/>
                        <wps:spPr>
                          <a:xfrm>
                            <a:off x="796747" y="38329"/>
                            <a:ext cx="143111" cy="82167"/>
                          </a:xfrm>
                          <a:prstGeom prst="rect">
                            <a:avLst/>
                          </a:prstGeom>
                          <a:ln>
                            <a:noFill/>
                          </a:ln>
                        </wps:spPr>
                        <wps:txbx>
                          <w:txbxContent>
                            <w:p w14:paraId="1604166E" w14:textId="77777777" w:rsidR="00EC1A37" w:rsidRDefault="00EC1A37" w:rsidP="00FA228C">
                              <w:r>
                                <w:rPr>
                                  <w:rFonts w:ascii="Calibri" w:eastAsia="Calibri" w:hAnsi="Calibri" w:cs="Calibri"/>
                                  <w:color w:val="767676"/>
                                  <w:sz w:val="10"/>
                                </w:rPr>
                                <w:t>2:48</w:t>
                              </w:r>
                            </w:p>
                          </w:txbxContent>
                        </wps:txbx>
                        <wps:bodyPr horzOverflow="overflow" vert="horz" lIns="0" tIns="0" rIns="0" bIns="0" rtlCol="0">
                          <a:noAutofit/>
                        </wps:bodyPr>
                      </wps:wsp>
                      <wps:wsp>
                        <wps:cNvPr id="11830" name="Rectangle 11830"/>
                        <wps:cNvSpPr/>
                        <wps:spPr>
                          <a:xfrm>
                            <a:off x="904107" y="38329"/>
                            <a:ext cx="130042" cy="82167"/>
                          </a:xfrm>
                          <a:prstGeom prst="rect">
                            <a:avLst/>
                          </a:prstGeom>
                          <a:ln>
                            <a:noFill/>
                          </a:ln>
                        </wps:spPr>
                        <wps:txbx>
                          <w:txbxContent>
                            <w:p w14:paraId="35DD262B" w14:textId="77777777" w:rsidR="00EC1A37" w:rsidRDefault="00EC1A37" w:rsidP="00FA228C">
                              <w:r>
                                <w:rPr>
                                  <w:rFonts w:ascii="Calibri" w:eastAsia="Calibri" w:hAnsi="Calibri" w:cs="Calibri"/>
                                  <w:color w:val="767676"/>
                                  <w:sz w:val="10"/>
                                </w:rPr>
                                <w:t xml:space="preserve"> PM</w:t>
                              </w:r>
                            </w:p>
                          </w:txbxContent>
                        </wps:txbx>
                        <wps:bodyPr horzOverflow="overflow" vert="horz" lIns="0" tIns="0" rIns="0" bIns="0" rtlCol="0">
                          <a:noAutofit/>
                        </wps:bodyPr>
                      </wps:wsp>
                    </wpg:wgp>
                  </a:graphicData>
                </a:graphic>
              </wp:inline>
            </w:drawing>
          </mc:Choice>
          <mc:Fallback>
            <w:pict>
              <v:group w14:anchorId="38EACA6B" id="Group 16" o:spid="_x0000_s1026" style="width:468pt;height:67.75pt;mso-position-horizontal-relative:char;mso-position-vertical-relative:line" coordsize="73393,10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">
                <v:shape id="Shape 6" o:spid="_x0000_s1027" style="position:absolute;top:3968;width:1185;height:1232;visibility:visible;mso-wrap-style:square;v-text-anchor:top" coordsize="118567,12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" path="m4267,36576r,-22861l9144,13715r,86615l4267,100330r,18288l,118618r,4571l,105156r4267,l4267,77724,9144,73151r,-22859l13411,50292r,-18289l18288,32003r,-4571l22555,22860r,-4572l27127,18288r,-4573l40843,13715r,4573l45415,22860r,95758l49987,118618r4572,-4318l59131,109474r,-4318l63703,100330r,-9144l68275,91186r,-13462l72847,77724r,-4573l77419,73151r,-13715l81991,59436r,-18288l86563,36576r,-18288l91135,13715,91135,r9144,l104851,4572r,4572l109423,9144r,9144l113995,22860r,86614l118567,109474r,-13462e" filled="f" strokecolor="#ff8000" strokeweight=".48261mm">
                  <v:stroke endcap="round"/>
                  <v:path arrowok="t" textboxrect="0,0,118567,123189"/>
                </v:shape>
                <v:shape id="Shape 7" o:spid="_x0000_s1028" style="position:absolute;left:728;top:3239;width:0;height:46;visibility:visible;mso-wrap-style:square;v-text-anchor:top" coordsize="0,4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" path="m,4573r,l,e" filled="f" strokecolor="#ff8000" strokeweight=".48261mm">
                  <v:stroke endcap="round"/>
                  <v:path arrowok="t" textboxrect="0,0,0,4573"/>
                </v:shape>
                <v:shape id="Shape 8" o:spid="_x0000_s1029" style="position:absolute;left:1822;top:4791;width:457;height:912;visibility:visible;mso-wrap-style:square;v-text-anchor:top" coordsize="45720,9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" path="m,4572l,91186,,82042r4572,l4572,22860r4572,l9144,8890r4572,l13716,,27432,r,4572l32004,4572r,9144l36576,13716r,4318l41148,18034r,4826l45720,22860r,9144e" filled="f" strokecolor="#ff8000" strokeweight=".48261mm">
                  <v:stroke endcap="round"/>
                  <v:path arrowok="t" textboxrect="0,0,45720,91186"/>
                </v:shape>
                <v:shape id="Shape 9" o:spid="_x0000_s1030" style="position:absolute;left:1685;top:5429;width:503;height:0;visibility:visible;mso-wrap-style:square;v-text-anchor:top" coordsize="50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" path="m,l50292,e" filled="f" strokecolor="#ff8000" strokeweight=".48261mm">
                  <v:stroke endcap="round"/>
                  <v:path arrowok="t" textboxrect="0,0,50292,0"/>
                </v:shape>
                <v:shape id="Shape 10" o:spid="_x0000_s1031" style="position:absolute;left:2965;top:3925;width:729;height:1229;visibility:visible;mso-wrap-style:square;v-text-anchor:top" coordsize="72847,122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" path="m9144,r,36322l4267,36322r,32004l,72898r,50038l17983,122936r,-4318l22555,113792r4572,-4318l31699,109474r,-4826l40843,104648r,-9144l45415,95504r4572,-4318l63703,91186r,31750l72847,122936e" filled="f" strokecolor="#ff8000" strokeweight=".48261mm">
                  <v:stroke endcap="round"/>
                  <v:path arrowok="t" textboxrect="0,0,72847,122936"/>
                </v:shape>
                <v:shape id="Shape 11" o:spid="_x0000_s1032" style="position:absolute;left:4788;top:4197;width:503;height:274;visibility:visible;mso-wrap-style:square;v-text-anchor:top" coordsize="5029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" path="m,l,13716r4572,l4572,18288r4572,l9144,22860r4572,l13716,27432r27432,l45720,22860r4572,e" filled="f" strokecolor="#ff8000" strokeweight=".48261mm">
                  <v:stroke endcap="round"/>
                  <v:path arrowok="t" textboxrect="0,0,50292,27432"/>
                </v:shape>
                <v:shape id="Shape 12" o:spid="_x0000_s1033" style="position:absolute;left:4971;top:4791;width:320;height:0;visibility:visible;mso-wrap-style:square;v-text-anchor:top" coordsize="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" path="m,l,,32004,e" filled="f" strokecolor="#ff8000" strokeweight=".48261mm">
                  <v:stroke endcap="round"/>
                  <v:path arrowok="t" textboxrect="0,0,32004,0"/>
                </v:shape>
                <v:shape id="Shape 13" o:spid="_x0000_s1034" style="position:absolute;left:6248;top:3877;width:180;height:1460;visibility:visible;mso-wrap-style:square;v-text-anchor:top" coordsize="17983,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" path="m17983,18288r-13411,l4572,146050r,-100330l,45720,,e" filled="f" strokecolor="#ff8000" strokeweight=".48261mm">
                  <v:stroke endcap="round"/>
                  <v:path arrowok="t" textboxrect="0,0,17983,146050"/>
                </v:shape>
                <v:shape id="Shape 14" o:spid="_x0000_s1035" style="position:absolute;left:6248;top:3877;width:0;height:457;visibility:visible;mso-wrap-style:square;v-text-anchor:top" coordsize="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" path="m,l,45720e" filled="f" strokecolor="#ff8000" strokeweight=".48261mm">
                  <v:stroke endcap="round"/>
                  <v:path arrowok="t" textboxrect="0,0,0,45720"/>
                </v:shape>
                <v:shape id="Shape 15" o:spid="_x0000_s1036" style="position:absolute;left:6248;top:3925;width:728;height:775;visibility:visible;mso-wrap-style:square;v-text-anchor:top" coordsize="72847,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" path="m,l59436,r,4318l72847,4318r,45720l68275,50038r,4572l63703,54610r,4572l59436,59182r,4572l54559,63754r,4572l41148,68326r,4572l36271,72898r,4572l22860,77470e" filled="f" strokecolor="#ff8000" strokeweight=".48261mm">
                  <v:stroke endcap="round"/>
                  <v:path arrowok="t" textboxrect="0,0,72847,77470"/>
                </v:shape>
                <v:shape id="Shape 16" o:spid="_x0000_s1037" style="position:absolute;left:7388;top:5292;width:366;height:411;visibility:visible;mso-wrap-style:square;v-text-anchor:top" coordsize="36576,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" path="m4572,l,,,41148r32004,l32004,9144r4572,l36576,4572r-13716,e" filled="f" strokecolor="#ff8000" strokeweight=".48261mm">
                  <v:stroke endcap="round"/>
                  <v:path arrowok="t" textboxrect="0,0,36576,41148"/>
                </v:shape>
                <v:shape id="Shape 17" o:spid="_x0000_s1038" style="position:absolute;left:8756;top:4517;width:0;height:637;visibility:visible;mso-wrap-style:square;v-text-anchor:top" coordsize="0,63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" path="m,l,,,63754e" filled="f" strokecolor="#ff8000" strokeweight=".48261mm">
                  <v:stroke endcap="round"/>
                  <v:path arrowok="t" textboxrect="0,0,0,63754"/>
                </v:shape>
                <v:shape id="Shape 18" o:spid="_x0000_s1039" style="position:absolute;left:8436;top:4380;width:1141;height:45;visibility:visible;mso-wrap-style:square;v-text-anchor:top" coordsize="114021,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" path="m4572,4572l,4572r63983,l63983,r50038,e" filled="f" strokecolor="#ff8000" strokeweight=".48261mm">
                  <v:stroke endcap="round"/>
                  <v:path arrowok="t" textboxrect="0,0,114021,4572"/>
                </v:shape>
                <v:shape id="Shape 19" o:spid="_x0000_s1040" style="position:absolute;left:9211;top:4608;width:46;height:684;visibility:visible;mso-wrap-style:square;v-text-anchor:top" coordsize="4572,68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" path="m,l,68326r4572,e" filled="f" strokecolor="#ff8000" strokeweight=".48261mm">
                  <v:stroke endcap="round"/>
                  <v:path arrowok="t" textboxrect="0,0,4572,68326"/>
                </v:shape>
                <v:shape id="Shape 20" o:spid="_x0000_s1041" style="position:absolute;left:9759;top:5020;width:503;height:866;visibility:visible;mso-wrap-style:square;v-text-anchor:top" coordsize="50292,86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" path="m41148,r,86614l41148,63754,36576,59182r,-9144l32004,50038r,-4572l27432,45466r,-4572l22860,40894r,-4572l4572,36322r,9144l,45466,,77470r9144,l9144,82042r9144,l18288,86614r22860,l41148,82042r4572,l45720,77470r4572,-4572e" filled="f" strokecolor="#ff8000" strokeweight=".48261mm">
                  <v:stroke endcap="round"/>
                  <v:path arrowok="t" textboxrect="0,0,50292,86614"/>
                </v:shape>
                <v:shape id="Shape 21" o:spid="_x0000_s1042" style="position:absolute;left:11310;top:3285;width:412;height:1826;visibility:visible;mso-wrap-style:square;v-text-anchor:top" coordsize="41148,18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" path="m13716,l9144,r,9144l4572,9144r,13716l,22860,,141477r4572,l4572,155194r9144,l13716,159512r4572,l22860,164338r4318,l27178,173482r4826,l32004,182626r9144,e" filled="f" strokecolor="#ff8000" strokeweight=".48261mm">
                  <v:stroke endcap="round"/>
                  <v:path arrowok="t" textboxrect="0,0,41148,182626"/>
                </v:shape>
                <v:shape id="Shape 22" o:spid="_x0000_s1043" style="position:absolute;left:12225;top:3742;width:91;height:912;visibility:visible;mso-wrap-style:square;v-text-anchor:top" coordsize="9144,9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" path="m4318,l,,,86614r4318,l4318,91186r4826,e" filled="f" strokecolor="#ff8000" strokeweight=".48261mm">
                  <v:stroke endcap="round"/>
                  <v:path arrowok="t" textboxrect="0,0,9144,91186"/>
                </v:shape>
                <v:shape id="Shape 23" o:spid="_x0000_s1044" style="position:absolute;left:13136;top:4060;width:684;height:91;visibility:visible;mso-wrap-style:square;v-text-anchor:top" coordsize="6832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" path="m,9144r45466,l45466,4572r9144,l54610,,68326,e" filled="f" strokecolor="#ff8000" strokeweight=".48261mm">
                  <v:stroke endcap="round"/>
                  <v:path arrowok="t" textboxrect="0,0,68326,9144"/>
                </v:shape>
                <v:shape id="Shape 24" o:spid="_x0000_s1045" style="position:absolute;left:13500;top:3925;width:0;height:500;visibility:visible;mso-wrap-style:square;v-text-anchor:top" coordsize="0,50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" path="m,l,50038e" filled="f" strokecolor="#ff8000" strokeweight=".48261mm">
                  <v:stroke endcap="round"/>
                  <v:path arrowok="t" textboxrect="0,0,0,50038"/>
                </v:shape>
                <v:shape id="Shape 25" o:spid="_x0000_s1046" style="position:absolute;left:15325;top:2740;width:591;height:956;visibility:visible;mso-wrap-style:square;v-text-anchor:top" coordsize="59182,9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" path="m,l,17907r4572,l4572,27051r4572,4572l13716,36195r,4572l18288,40767r,4572l22860,45339r,9144l32004,54483r4318,4572l36322,91060r-4318,l32004,95631r-9144,l22860,63627r4572,l27432,59055r4572,l32004,49911r4318,l36322,45339r4826,l41148,40767r9144,l50292,36195r4318,l54610,27051r4572,e" filled="f" strokecolor="#ff8000" strokeweight=".48261mm">
                  <v:stroke endcap="round"/>
                  <v:path arrowok="t" textboxrect="0,0,59182,95631"/>
                </v:shape>
                <v:shape id="Shape 26" o:spid="_x0000_s1047" style="position:absolute;left:16511;top:3376;width:457;height:0;visibility:visible;mso-wrap-style:square;v-text-anchor:top" coordsize="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" path="m,l45720,e" filled="f" strokecolor="#ff8000" strokeweight=".48261mm">
                  <v:stroke endcap="round"/>
                  <v:path arrowok="t" textboxrect="0,0,45720,0"/>
                </v:shape>
                <v:shape id="Shape 27" o:spid="_x0000_s1048" style="position:absolute;left:15462;top:4151;width:2508;height:229;visibility:visible;mso-wrap-style:square;v-text-anchor:top" coordsize="250825,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" path="m9144,22860l,22860r27432,l27432,18288r68326,l104902,13715r4572,l118618,9144r32004,l159385,4572r45720,l214249,r36576,l237109,r-4572,4572l205105,4572e" filled="f" strokecolor="#ff8000" strokeweight=".48261mm">
                  <v:stroke endcap="round"/>
                  <v:path arrowok="t" textboxrect="0,0,250825,22860"/>
                </v:shape>
                <v:shape id="Shape 28" o:spid="_x0000_s1049" style="position:absolute;left:17288;top:2691;width:133;height:914;visibility:visible;mso-wrap-style:square;v-text-anchor:top" coordsize="13335,91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" path="m13335,r,22860l8763,22860r,22860l4191,50292r,27432l,77724,,91439,,86868e" filled="f" strokecolor="#ff8000" strokeweight=".48261mm">
                  <v:stroke endcap="round"/>
                  <v:path arrowok="t" textboxrect="0,0,13335,91439"/>
                </v:shape>
                <v:shape id="Shape 29" o:spid="_x0000_s1050" style="position:absolute;left:16099;top:4791;width:869;height:912;visibility:visible;mso-wrap-style:square;v-text-anchor:top" coordsize="86868,9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" path="m4572,8890l,8890r9144,l9144,4572r18288,l27432,,41148,r,4572l45720,4572r,13462l50292,18034r,13970l45720,36322r-4572,4572l41148,45466r-4572,l36576,59182r-4572,l32004,68326r-4572,l27432,77470r-4572,l22860,86614r-4572,l18288,91186r,-9144l22860,82042r4572,-4572l32004,77470r,-4572l41148,72898r,-4572l50292,68326r,-4572l59436,63754r4572,-4572l86868,59182r,-9144e" filled="f" strokecolor="#ff8000" strokeweight=".48261mm">
                  <v:stroke endcap="round"/>
                  <v:path arrowok="t" textboxrect="0,0,86868,91186"/>
                </v:shape>
                <v:shape id="Shape 30" o:spid="_x0000_s1051" style="position:absolute;left:18928;top:3651;width:1323;height:1003;visibility:visible;mso-wrap-style:square;v-text-anchor:top" coordsize="132334,10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" path="m9144,45465r,9145l4572,54610r,45720l4572,63753,,63753,,40894r4572,l4572,36322r9144,l13716,31750r4572,l18288,27432r4572,-4826l22860,18288r4572,l27432,13462r4572,l32004,9144r4572,l36576,13462r4572,l41148,18288r9144,l50292,22606r4572,l54864,27432r8890,l63754,31750r4826,4572l68580,68326r18288,l86868,63753r4318,l91186,54610r4826,l96012,45465r4318,l100330,36322r4826,l105156,31750r4318,l109474,22606r4572,-4318l114046,13462r4572,-4318l118618,4572r4572,l123190,r,4572l127762,4572r,27178l132334,31750r,36576e" filled="f" strokecolor="#ff8000" strokeweight=".48261mm">
                  <v:stroke endcap="round"/>
                  <v:path arrowok="t" textboxrect="0,0,132334,100330"/>
                </v:shape>
                <v:shape id="Shape 31" o:spid="_x0000_s1052" style="position:absolute;left:20841;top:4471;width:412;height:683;visibility:visible;mso-wrap-style:square;v-text-anchor:top" coordsize="41148,68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" path="m14097,r,4572l9144,4572r,4572l4953,9144r,9144l,18288,,64008r4953,l4953,68326r31623,l36576,64008r4572,-4826l41148,22860r-4572,l36576,18288r-18288,l18288,13716r-4191,e" filled="f" strokecolor="#ff8000" strokeweight=".48261mm">
                  <v:stroke endcap="round"/>
                  <v:path arrowok="t" textboxrect="0,0,41148,68326"/>
                </v:shape>
                <v:shape id="Shape 32" o:spid="_x0000_s1053" style="position:absolute;left:21482;top:3422;width:502;height:455;visibility:visible;mso-wrap-style:square;v-text-anchor:top" coordsize="50292,45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" path="m4572,4573l,4573r9144,l9144,,22860,r,32004l18288,32004r,13462l50292,45466r,-4317e" filled="f" strokecolor="#ff8000" strokeweight=".48261mm">
                  <v:stroke endcap="round"/>
                  <v:path arrowok="t" textboxrect="0,0,50292,45466"/>
                </v:shape>
                <v:shape id="Shape 33" o:spid="_x0000_s1054" style="position:absolute;left:23350;top:2237;width:506;height:2508;visibility:visible;mso-wrap-style:square;v-text-anchor:top" coordsize="50673,25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" path="m,4572l,,4953,r,9144l9525,9144r,9144l14097,18288r,4572l18669,22860r,13716l23241,36576r,8763l27813,45339r,4953l32385,50292r,9144l36576,63627r,13716l41529,77343r,32004l45720,109347r,18288l50673,127635r,32004l45720,163957r,9144l41529,173101r,13716l36576,186817r,9144l32385,195961r,4572l27813,200533r,9144l23241,209677r,9144l18669,223393r,9144l9525,232537r,9144l4953,246252r,4573e" filled="f" strokecolor="#ff8000" strokeweight=".48261mm">
                  <v:stroke endcap="round"/>
                  <v:path arrowok="t" textboxrect="0,0,50673,250825"/>
                </v:shape>
                <v:shape id="Shape 34" o:spid="_x0000_s1055" style="position:absolute;left:25176;width:594;height:822;visibility:visible;mso-wrap-style:square;v-text-anchor:top" coordsize="59436,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" path="m,l4572,r,9144l9144,9144r,4953l13716,14097r,18288l18288,32385r,49911l9144,82296r,-27433l13716,50292r4572,-4572l18288,41528r4572,l22860,36576r4572,l27432,32385r4572,l32004,23240r9144,l41148,18288r9144,l50292,14097r9144,e" filled="f" strokecolor="#ff8000" strokeweight=".48261mm">
                  <v:stroke endcap="round"/>
                  <v:path arrowok="t" textboxrect="0,0,59436,82296"/>
                </v:shape>
                <v:shape id="Shape 35" o:spid="_x0000_s1056" style="position:absolute;left:25587;top:1508;width:869;height:1141;visibility:visible;mso-wrap-style:square;v-text-anchor:top" coordsize="86868,114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" path="m,36322l,27177r9144,l9144,22606r22860,l36576,18034r4572,l41148,54610r9144,l50292,95758r-4572,l45720,104901r-4572,l41148,109474r-4572,l36576,114046r-4572,l32004,77470r4572,l36576,68325r4572,l41148,58800r4572,l45720,54610r4572,l50292,45465r4318,l54610,36322r4826,l59436,22606r4318,l63754,18034r4826,l68580,8889r4318,l72898,4318r9144,l82042,r4826,e" filled="f" strokecolor="#ff8000" strokeweight=".48261mm">
                  <v:stroke endcap="round"/>
                  <v:path arrowok="t" textboxrect="0,0,86868,114046"/>
                </v:shape>
                <v:shape id="Shape 36" o:spid="_x0000_s1057" style="position:absolute;left:24401;top:777;width:4152;height:548;visibility:visible;mso-wrap-style:square;v-text-anchor:top" coordsize="415163,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" path="m,54864r59436,l63754,50292r4826,l72898,45720r23114,l100330,41148r4826,l114046,36576r27432,l150622,32003r13716,l173482,27432r13716,l200914,22860r9144,l228346,18288r27178,l273812,13715,287528,9144r13335,l324104,4572r54483,l387731,r27432,l387731,e" filled="f" strokecolor="#ff8000" strokeweight=".47414mm">
                  <v:stroke endcap="round"/>
                  <v:path arrowok="t" textboxrect="0,0,415163,54864"/>
                </v:shape>
                <v:shape id="Shape 37" o:spid="_x0000_s1058" style="position:absolute;left:27959;top:1371;width:182;height:958;visibility:visible;mso-wrap-style:square;v-text-anchor:top" coordsize="18288,9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" path="m,l,22606r4572,l4572,40894r4572,l9144,54610r4572,4572l13716,95758r4572,e" filled="f" strokecolor="#ff8000" strokeweight=".47414mm">
                  <v:stroke endcap="round"/>
                  <v:path arrowok="t" textboxrect="0,0,18288,95758"/>
                </v:shape>
                <v:shape id="Shape 38" o:spid="_x0000_s1059" style="position:absolute;left:26911;top:1963;width:731;height:274;visibility:visible;mso-wrap-style:square;v-text-anchor:top" coordsize="7315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" path="m4572,27432l,27432r13716,l13716,22860r9144,l27432,18288r9144,l36576,13335r9144,l49911,9144r4953,l54864,4572r9144,l64008,r9144,e" filled="f" strokecolor="#ff8000" strokeweight=".47414mm">
                  <v:stroke endcap="round"/>
                  <v:path arrowok="t" textboxrect="0,0,73152,27432"/>
                </v:shape>
                <v:shape id="Shape 39" o:spid="_x0000_s1060" style="position:absolute;left:6065;top:6934;width:91;height:0;visibility:visible;mso-wrap-style:square;v-text-anchor:top" coordsize="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" path="m9144,l,e" filled="f" strokecolor="#ff8000" strokeweight=".48261mm">
                  <v:stroke endcap="round"/>
                  <v:path arrowok="t" textboxrect="0,0,9144,0"/>
                </v:shape>
                <v:shape id="Shape 40" o:spid="_x0000_s1061" style="position:absolute;left:6111;top:6797;width:17925;height:911;visibility:visible;mso-wrap-style:square;v-text-anchor:top" coordsize="1792478,9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" path="m,18288r,4572l4572,22860r,4572l31699,27432r4877,4572l59131,32004r,4572l200558,36576r4572,-4572l214274,32004r,-4572l232562,27432r4572,-4572l291973,22860r8890,-4572l323723,18288r9144,-4572l374015,13716r9144,-4572l396875,9144r4572,-4571l492506,4573,497078,,757174,r,4573l921385,4573r4572,4571l944245,9144r9144,4572l998855,13716r4572,4572l1040003,18288r4572,4572l1058291,22860r4572,4572l1158494,27432r4572,4572l1195070,32004r8890,4572l1222248,36576r4826,4572l1267968,41148r9144,4572l1295400,45720r4572,4572l1359408,50292r,4572l1491361,54864r4953,4572l1541653,59436r9144,4318l1559941,63754r4572,4826l1591945,68580r,4318l1637665,72898r,4572l1651127,77470r4572,4572l1692275,82042r,4572l1778762,86614r4572,4572l1792478,91186r-9144,l1778762,86614e" filled="f" strokecolor="#ff8000" strokeweight=".48261mm">
                  <v:stroke endcap="round"/>
                  <v:path arrowok="t" textboxrect="0,0,1792478,91186"/>
                </v:shape>
                <v:shape id="Shape 41" o:spid="_x0000_s1062" style="position:absolute;left:10034;top:9122;width:0;height:775;visibility:visible;mso-wrap-style:square;v-text-anchor:top" coordsize="0,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" path="m,l,77470e" filled="f" strokecolor="#ff8000" strokeweight=".48261mm">
                  <v:stroke endcap="round"/>
                  <v:path arrowok="t" textboxrect="0,0,0,77470"/>
                </v:shape>
                <v:shape id="Shape 42" o:spid="_x0000_s1063" style="position:absolute;left:10034;top:8440;width:594;height:636;visibility:visible;mso-wrap-style:square;v-text-anchor:top" coordsize="59436,63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" path="m,63627l,31623r4572,l4572,27051r4572,l13716,22479r,-4572l18288,17907r,-4191l22860,13716r,-4953l27432,8763r,-4191l32004,4572,32004,,50292,r4191,4572l54483,13716r4953,l59436,40767r-4953,l50292,45339r-9144,l41148,49911r-4953,l32004,54483r-4572,l27432,59055r-9144,l18288,63627r-4572,l13716,59055e" filled="f" strokecolor="#ff8000" strokeweight=".48261mm">
                  <v:stroke endcap="round"/>
                  <v:path arrowok="t" textboxrect="0,0,59436,63627"/>
                </v:shape>
                <v:shape id="Shape 43" o:spid="_x0000_s1064" style="position:absolute;left:11173;top:9488;width:46;height:820;visibility:visible;mso-wrap-style:square;v-text-anchor:top" coordsize="4572,8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" path="m4572,l,,,54610r4572,4572l4572,82042e" filled="f" strokecolor="#ff8000" strokeweight=".48261mm">
                  <v:stroke endcap="round"/>
                  <v:path arrowok="t" textboxrect="0,0,4572,82042"/>
                </v:shape>
                <v:shape id="Shape 44" o:spid="_x0000_s1065" style="position:absolute;left:10944;top:9759;width:503;height:92;visibility:visible;mso-wrap-style:square;v-text-anchor:top" coordsize="502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" path="m,9144r45720,l45720,4572,50292,e" filled="f" strokecolor="#ff8000" strokeweight=".48261mm">
                  <v:stroke endcap="round"/>
                  <v:path arrowok="t" textboxrect="0,0,50292,9144"/>
                </v:shape>
                <v:shape id="Shape 45" o:spid="_x0000_s1066" style="position:absolute;left:11813;top:9442;width:455;height:912;visibility:visible;mso-wrap-style:square;v-text-anchor:top" coordsize="45466,9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" path="m18034,l4318,r,13716l,13716r,9144l45466,22860r,36322l41148,59182r,4572l32004,63754r,9144l27178,72898r,4572l22860,77470r-4826,4572l13462,86614,8890,91186r-4572,l4318,86614e" filled="f" strokecolor="#ff8000" strokeweight=".48261mm">
                  <v:stroke endcap="round"/>
                  <v:path arrowok="t" textboxrect="0,0,45466,91186"/>
                </v:shape>
                <v:shape id="Shape 46" o:spid="_x0000_s1067" style="position:absolute;left:12725;top:9396;width:637;height:1232;visibility:visible;mso-wrap-style:square;v-text-anchor:top" coordsize="63754,12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" path="m9144,18288r,50038l4572,68326r,18288l,91186r,32004l,82042r4572,l4572,63753r4572,l9144,54610r4572,l13716,40894r4572,-4572l18288,27432r4572,l22860,13715r4318,l27178,9144r4826,l32004,4572r4318,l41148,,63754,r,27432l59436,27432r,4318l50292,31750r,4572l45466,36322r,4572l36322,40894r,4571l27178,45465r,4573l,50038e" filled="f" strokecolor="#ff8000" strokeweight=".48261mm">
                  <v:stroke endcap="round"/>
                  <v:path arrowok="t" textboxrect="0,0,63754,123190"/>
                </v:shape>
                <v:shape id="Shape 47" o:spid="_x0000_s1068" style="position:absolute;left:30013;top:6156;width:46;height:183;visibility:visible;mso-wrap-style:square;v-text-anchor:top" coordsize="45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" path="m,18288l,,4572,e" filled="f" strokecolor="#ff8000" strokeweight=".47414mm">
                  <v:stroke endcap="round"/>
                  <v:path arrowok="t" textboxrect="0,0,4572,18288"/>
                </v:shape>
                <v:shape id="Shape 48" o:spid="_x0000_s1069" style="position:absolute;left:31015;top:4105;width:5475;height:3012;visibility:visible;mso-wrap-style:square;v-text-anchor:top" coordsize="547497,301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" path="m4572,132335r,13715l,146050,,282829r4572,l4572,301117r18288,l22860,296545r4572,l32004,291973r4572,-4191l36576,282829r4572,l41148,269113r4572,-4572l45720,255398r4572,l50292,22861r8890,l59182,18288r73152,l141478,13716r50292,l200914,9144r200533,l406019,4573r64008,l470027,r77470,l547497,36576r-4572,4572l538353,41148r-4572,4572l529209,45720r,4572l524637,50292r,4572l520065,54864r,9144e" filled="f" strokecolor="#ff8000" strokeweight=".47414mm">
                  <v:stroke endcap="round"/>
                  <v:path arrowok="t" textboxrect="0,0,547497,301117"/>
                </v:shape>
                <v:shape id="Shape 49" o:spid="_x0000_s1070" style="position:absolute;left:32476;top:5657;width:46;height:957;visibility:visible;mso-wrap-style:square;v-text-anchor:top" coordsize="4572,9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" path="m4572,r,l,,,95631e" filled="f" strokecolor="#ff8000" strokeweight=".47414mm">
                  <v:stroke endcap="round"/>
                  <v:path arrowok="t" textboxrect="0,0,4572,95631"/>
                </v:shape>
                <v:shape id="Shape 50" o:spid="_x0000_s1071" style="position:absolute;left:32247;top:5612;width:869;height:0;visibility:visible;mso-wrap-style:square;v-text-anchor:top" coordsize="868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" path="m,l86868,e" filled="f" strokecolor="#ff8000" strokeweight=".47414mm">
                  <v:stroke endcap="round"/>
                  <v:path arrowok="t" textboxrect="0,0,86868,0"/>
                </v:shape>
                <v:shape id="Shape 51" o:spid="_x0000_s1072" style="position:absolute;left:33205;top:6385;width:457;height:777;visibility:visible;mso-wrap-style:square;v-text-anchor:top" coordsize="45720,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" path="m18288,l9144,r,4572l4826,4572r,9144l,13716,,36576r45720,l45720,64008r-4572,l36576,68580r,4572l23114,73152r,4572l9144,77724e" filled="f" strokecolor="#ff8000" strokeweight=".47414mm">
                  <v:stroke endcap="round"/>
                  <v:path arrowok="t" textboxrect="0,0,45720,77724"/>
                </v:shape>
                <v:shape id="Shape 52" o:spid="_x0000_s1073" style="position:absolute;left:32933;top:6522;width:92;height:0;visibility:visible;mso-wrap-style:square;v-text-anchor:top" coordsize="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" path="m9144,l,e" filled="f" strokecolor="#ff8000" strokeweight=".47414mm">
                  <v:stroke endcap="round"/>
                  <v:path arrowok="t" textboxrect="0,0,9144,0"/>
                </v:shape>
                <v:shape id="Shape 53" o:spid="_x0000_s1074" style="position:absolute;left:32842;top:6431;width:45;height:960;visibility:visible;mso-wrap-style:square;v-text-anchor:top" coordsize="4572,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" path="m,l,91440r4572,l4572,96012e" filled="f" strokecolor="#ff8000" strokeweight=".47414mm">
                  <v:stroke endcap="round"/>
                  <v:path arrowok="t" textboxrect="0,0,4572,96012"/>
                </v:shape>
                <v:shape id="Shape 54" o:spid="_x0000_s1075" style="position:absolute;left:32656;top:6934;width:689;height:0;visibility:visible;mso-wrap-style:square;v-text-anchor:top" coordsize="688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" path="m,l68834,e" filled="f" strokecolor="#ff8000" strokeweight=".47414mm">
                  <v:stroke endcap="round"/>
                  <v:path arrowok="t" textboxrect="0,0,68834,0"/>
                </v:shape>
                <v:shape id="Shape 55" o:spid="_x0000_s1076" style="position:absolute;left:34119;top:6248;width:0;height:1006;visibility:visible;mso-wrap-style:square;v-text-anchor:top" coordsize="0,100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" path="m,l,100585,,96012e" filled="f" strokecolor="#ff8000" strokeweight=".47414mm">
                  <v:stroke endcap="round"/>
                  <v:path arrowok="t" textboxrect="0,0,0,100585"/>
                </v:shape>
                <v:shape id="Shape 56" o:spid="_x0000_s1077" style="position:absolute;left:34119;top:6156;width:499;height:641;visibility:visible;mso-wrap-style:square;v-text-anchor:top" coordsize="49911,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" path="m,32004l,22860r4191,l4191,18288r4953,l9144,13716r4191,l17907,9144r,-4572l27051,4572,31623,,49911,r,41148l45339,45720r,4572l36195,50292r,4572l22479,54864r,4572l17907,59436r,4572l9144,64008e" filled="f" strokecolor="#ff8000" strokeweight=".47414mm">
                  <v:stroke endcap="round"/>
                  <v:path arrowok="t" textboxrect="0,0,49911,64008"/>
                </v:shape>
                <v:shape id="Shape 57" o:spid="_x0000_s1078" style="position:absolute;left:39316;top:4974;width:1280;height:1228;visibility:visible;mso-wrap-style:square;v-text-anchor:top" coordsize="128016,122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" path="m,18288l,122809,,109093r4572,-4191l4572,45466r4572,l9144,36322r4572,l13716,32004r4572,l18288,27178r9144,l27432,22860r13716,l41148,27178r4572,l45720,45466r4572,4572l50292,82042r4572,l54864,91186r13970,l68834,86614r4318,l73152,63754r4826,l77978,50038r4318,l82296,45466r4826,l87122,27178r4318,-4318l91440,9144r4572,l96012,4572,100584,r9144,l113919,4572r,4572l118872,13716r,4572l123063,18288r,8890l128016,32004r,54610e" filled="f" strokecolor="#ff8000" strokeweight=".47414mm">
                  <v:stroke endcap="round"/>
                  <v:path arrowok="t" textboxrect="0,0,128016,122809"/>
                </v:shape>
                <v:shape id="Shape 58" o:spid="_x0000_s1079" style="position:absolute;left:40093;top:4197;width:3;height:0;visibility:visible;mso-wrap-style:square;v-text-anchor:top" coordsize="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" path="m,l254,e" filled="f" strokecolor="#ff8000" strokeweight=".47414mm">
                  <v:stroke endcap="round"/>
                  <v:path arrowok="t" textboxrect="0,0,254,0"/>
                </v:shape>
                <v:shape id="Shape 59" o:spid="_x0000_s1080" style="position:absolute;left:41050;top:5703;width:686;height:545;visibility:visible;mso-wrap-style:square;v-text-anchor:top" coordsize="68580,54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" path="m27432,l13716,r,4572l9144,4572r,9144l4572,13716r,18288l,32004,,49911r4572,l9144,54483r36576,l45720,49911r4572,l50292,45339r13716,l64008,41148r4572,e" filled="f" strokecolor="#ff8000" strokeweight=".47414mm">
                  <v:stroke endcap="round"/>
                  <v:path arrowok="t" textboxrect="0,0,68580,54483"/>
                </v:shape>
                <v:shape id="Shape 60" o:spid="_x0000_s1081" style="position:absolute;left:41781;top:5657;width:503;height:499;visibility:visible;mso-wrap-style:square;v-text-anchor:top" coordsize="50292,4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" path="m18034,r,4572l13716,4572r,4572l9144,9144r,13716l4572,22860r,8763l,31623r,4953l4572,36576r,4191l9144,40767r,4953l13716,45720r,4191l32004,49911r,-4191l36322,45720r,-4953l41148,40767r,-4191l45466,36576r,-4953l50292,31623r,-13335l45466,18288r,-4572l41148,13716r,-9144l36322,4572,36322,,18034,e" filled="f" strokecolor="#ff8000" strokeweight=".47414mm">
                  <v:stroke endcap="round"/>
                  <v:path arrowok="t" textboxrect="0,0,50292,49911"/>
                </v:shape>
                <v:shape id="Shape 61" o:spid="_x0000_s1082" style="position:absolute;left:42647;top:5703;width:458;height:545;visibility:visible;mso-wrap-style:square;v-text-anchor:top" coordsize="45720,54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" path="m9144,13716l,13716,,54483,,45339r4572,l4572,32004,9144,27051r,-17907l13716,9144r,-4572l27432,4572,27432,,45720,e" filled="f" strokecolor="#ff8000" strokeweight=".47414mm">
                  <v:stroke endcap="round"/>
                  <v:path arrowok="t" textboxrect="0,0,45720,54483"/>
                </v:shape>
                <v:shape id="Shape 62" o:spid="_x0000_s1083" style="position:absolute;left:43379;top:5612;width:499;height:590;visibility:visible;mso-wrap-style:square;v-text-anchor:top" coordsize="49911,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" path="m,13715l,9144,,59055,,50292r4572,l4572,13715r13716,l18288,9144r4191,l27051,4572r9144,l36195,,49911,e" filled="f" strokecolor="#ff8000" strokeweight=".47414mm">
                  <v:stroke endcap="round"/>
                  <v:path arrowok="t" textboxrect="0,0,49911,59055"/>
                </v:shape>
                <v:shape id="Shape 63" o:spid="_x0000_s1084" style="position:absolute;left:44152;top:6115;width:412;height:453;visibility:visible;mso-wrap-style:square;v-text-anchor:top" coordsize="41148,45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" path="m,4191r9144,l9144,,27432,r4572,4191l32004,22479r-9144,l22860,27051r-4572,l18288,36195r-4572,l13716,40767r13716,l27432,45339r13716,e" filled="f" strokecolor="#ff8000" strokeweight=".47414mm">
                  <v:stroke endcap="round"/>
                  <v:path arrowok="t" textboxrect="0,0,41148,45339"/>
                </v:shape>
                <v:shape id="Shape 64" o:spid="_x0000_s1085" style="position:absolute;left:46616;top:4745;width:911;height:1278;visibility:visible;mso-wrap-style:square;v-text-anchor:top" coordsize="91059,127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" path="m59055,l40767,r,4572l22860,4572r,9143l18288,13715r,9145l13716,22860r,9143l9144,32003r,18035l4572,50038r,13715l,68326r,41148l4572,114046r,4572l22860,118618r,4191l45720,122809r,4953l73152,127762r,-4953l77343,122809r,-4191l81915,118618r,-4572l86487,114046r,-4572l91059,109474r,-4572e" filled="f" strokecolor="#ff8000" strokeweight=".47414mm">
                  <v:stroke endcap="round"/>
                  <v:path arrowok="t" textboxrect="0,0,91059,127762"/>
                </v:shape>
                <v:shape id="Shape 65" o:spid="_x0000_s1086" style="position:absolute;left:47984;top:5840;width:411;height:1094;visibility:visible;mso-wrap-style:square;v-text-anchor:top" coordsize="41148,109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" path="m4572,22478r,l,22478r,86869l,77343r4572,l4572,54483r4572,l9144,13335r4572,l13716,4572r4572,l18288,,36576,r,4572l41148,4572r,22860l36576,27432r,4191l32004,31623r,4572l27432,36195r,4572l9144,40767r,4572e" filled="f" strokecolor="#ff8000" strokeweight=".47414mm">
                  <v:stroke endcap="round"/>
                  <v:path arrowok="t" textboxrect="0,0,41148,109347"/>
                </v:shape>
                <v:shape id="Shape 66" o:spid="_x0000_s1087" style="position:absolute;left:51132;top:5795;width:320;height:590;visibility:visible;mso-wrap-style:square;v-text-anchor:top" coordsize="32004,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" path="m9144,13715r,9145l4318,22860r,13335l,40767,,54483r9144,l9144,59055r13716,l22860,49911r4572,l27432,45338r4572,l32004,4572r-4572,l27432,,22860,4572r,4572e" filled="f" strokecolor="#ff8000" strokeweight=".47414mm">
                  <v:stroke endcap="round"/>
                  <v:path arrowok="t" textboxrect="0,0,32004,59055"/>
                </v:shape>
                <v:shape id="Shape 67" o:spid="_x0000_s1088" style="position:absolute;left:48987;top:4105;width:4060;height:2372;visibility:visible;mso-wrap-style:square;v-text-anchor:top" coordsize="406019,23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" path="m9144,118873r,-4826l4826,114047r,-18035l,96012,,91440r18288,l22860,96012r,4573l27432,100585r,13462l32004,114047r,91058l36576,205105r,18288l41148,223393r,13717l41148,232537r4572,-4572l45720,214249r4572,-4572l50292,136906r4572,l54864,127762r4572,l59436,77724r4572,l64008,54864r4572,l68580,27432r4572,l73152,22861r4572,l77724,18288r9144,l86868,13716r13716,l100584,9144r4572,l105156,4573r17907,l123063,,406019,r,9144e" filled="f" strokecolor="#ff8000" strokeweight=".47414mm">
                  <v:stroke endcap="round"/>
                  <v:path arrowok="t" textboxrect="0,0,406019,237110"/>
                </v:shape>
                <v:shape id="Shape 68" o:spid="_x0000_s1089" style="position:absolute;left:50218;top:5429;width:548;height:91;visibility:visible;mso-wrap-style:square;v-text-anchor:top" coordsize="548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" path="m,9144r18288,l18288,4572r4572,l27432,,54864,e" filled="f" strokecolor="#ff8000" strokeweight=".47414mm">
                  <v:stroke endcap="round"/>
                  <v:path arrowok="t" textboxrect="0,0,54864,9144"/>
                </v:shape>
                <v:shape id="Shape 69" o:spid="_x0000_s1090" style="position:absolute;left:50401;top:5657;width:0;height:591;visibility:visible;mso-wrap-style:square;v-text-anchor:top" coordsize="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" path="m,l,59055e" filled="f" strokecolor="#ff8000" strokeweight=".47414mm">
                  <v:stroke endcap="round"/>
                  <v:path arrowok="t" textboxrect="0,0,0,59055"/>
                </v:shape>
                <v:shape id="Shape 70" o:spid="_x0000_s1091" style="position:absolute;left:52044;top:5111;width:412;height:1183;visibility:visible;mso-wrap-style:square;v-text-anchor:top" coordsize="41148,118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" path="m9144,l4572,4572r,22605l,27177r,86487l4572,113664r,4573l41148,118237e" filled="f" strokecolor="#ff8000" strokeweight=".47414mm">
                  <v:stroke endcap="round"/>
                  <v:path arrowok="t" textboxrect="0,0,41148,118237"/>
                </v:shape>
                <v:shape id="Shape 71" o:spid="_x0000_s1092" style="position:absolute;left:55830;top:4974;width:46;height:638;visibility:visible;mso-wrap-style:square;v-text-anchor:top" coordsize="4572,63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" path="m4572,r,59182l,63754e" filled="f" strokecolor="#ff8000" strokeweight=".47414mm">
                  <v:stroke endcap="round"/>
                  <v:path arrowok="t" textboxrect="0,0,4572,63754"/>
                </v:shape>
                <v:shape id="Shape 72" o:spid="_x0000_s1093" style="position:absolute;left:52638;top:4105;width:9669;height:549;visibility:visible;mso-wrap-style:square;v-text-anchor:top" coordsize="966851,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" path="m,l264541,r4572,4573l866521,4573r4572,4571l935101,9144r4318,4572l966851,13716r,41148e" filled="f" strokecolor="#ff8000" strokeweight=".47414mm">
                  <v:stroke endcap="round"/>
                  <v:path arrowok="t" textboxrect="0,0,966851,54864"/>
                </v:shape>
                <v:shape id="Shape 73" o:spid="_x0000_s1094" style="position:absolute;left:54232;top:5111;width:503;height:638;visibility:visible;mso-wrap-style:square;v-text-anchor:top" coordsize="50292,63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" path="m,l,13462r18288,l18288,63753r-9144,l9144,36322r4572,l13716,31750r4572,-4573l18288,22606r4572,l22860,18288r9144,l32004,13462r4572,l36576,9144r4572,l41148,4572r9144,l50292,e" filled="f" strokecolor="#ff8000" strokeweight=".47414mm">
                  <v:stroke endcap="round"/>
                  <v:path arrowok="t" textboxrect="0,0,50292,63753"/>
                </v:shape>
                <v:shape id="Shape 74" o:spid="_x0000_s1095" style="position:absolute;left:53550;top:5566;width:46;height:590;visibility:visible;mso-wrap-style:square;v-text-anchor:top" coordsize="4572,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" path="m4572,l,,,59055e" filled="f" strokecolor="#ff8000" strokeweight=".47414mm">
                  <v:stroke endcap="round"/>
                  <v:path arrowok="t" textboxrect="0,0,4572,59055"/>
                </v:shape>
                <v:shape id="Shape 75" o:spid="_x0000_s1096" style="position:absolute;left:55147;top:5429;width:409;height:91;visibility:visible;mso-wrap-style:square;v-text-anchor:top" coordsize="408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" path="m4318,9144l,9144r27432,l27432,4572r4318,l31750,r9144,e" filled="f" strokecolor="#ff8000" strokeweight=".47414mm">
                  <v:stroke endcap="round"/>
                  <v:path arrowok="t" textboxrect="0,0,40894,9144"/>
                </v:shape>
                <v:shape id="Shape 76" o:spid="_x0000_s1097" style="position:absolute;left:52682;top:5429;width:91;height:819;visibility:visible;mso-wrap-style:square;v-text-anchor:top" coordsize="9144,81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" path="m,l,36576r4572,l4572,41148r4572,l9144,81914e" filled="f" strokecolor="#ff8000" strokeweight=".47414mm">
                  <v:stroke endcap="round"/>
                  <v:path arrowok="t" textboxrect="0,0,9144,81914"/>
                </v:shape>
                <v:shape id="Shape 77" o:spid="_x0000_s1098" style="position:absolute;left:53367;top:5795;width:317;height:45;visibility:visible;mso-wrap-style:square;v-text-anchor:top" coordsize="31623,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" path="m,4572r27432,l27432,r4191,e" filled="f" strokecolor="#ff8000" strokeweight=".47414mm">
                  <v:stroke endcap="round"/>
                  <v:path arrowok="t" textboxrect="0,0,31623,4572"/>
                </v:shape>
                <v:shape id="Shape 78" o:spid="_x0000_s1099" style="position:absolute;left:54049;top:6115;width:2284;height:224;visibility:visible;mso-wrap-style:square;v-text-anchor:top" coordsize="228346,22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" path="m,22479l,17907r4572,l9144,13335r13716,l22860,8763r54864,l82296,4191r73152,l159766,r68580,e" filled="f" strokecolor="#ff8000" strokeweight=".47414mm">
                  <v:stroke endcap="round"/>
                  <v:path arrowok="t" textboxrect="0,0,228346,22479"/>
                </v:shape>
                <v:shape id="Shape 79" o:spid="_x0000_s1100" style="position:absolute;left:54552;top:6659;width:960;height:686;visibility:visible;mso-wrap-style:square;v-text-anchor:top" coordsize="9601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" path="m,23240r4572,l4572,18288r4572,l9144,13715r9144,l18288,9144r13716,l32004,4572r9144,l41148,r9144,l50292,4572r4318,l54610,9144r4826,l59436,27432r-4826,l54610,36575r-4318,4573l50292,50292r-4572,l45720,54863r-4572,l41148,64008r-4572,l36576,68580r54610,l91186,64008r4826,e" filled="f" strokecolor="#ff8000" strokeweight=".47414mm">
                  <v:stroke endcap="round"/>
                  <v:path arrowok="t" textboxrect="0,0,96012,68580"/>
                </v:shape>
                <v:shape id="Shape 80" o:spid="_x0000_s1101" style="position:absolute;left:57247;top:5520;width:1000;height:869;visibility:visible;mso-wrap-style:square;v-text-anchor:top" coordsize="99949,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" path="m,27432r,l,86868,,50292r3937,l3937,41148r5207,l9144,32004r3937,l13081,27432r9144,l22225,32004r5207,l27432,41148r3937,4572l31369,50292r5207,4572l45720,54864r,4572l58801,59436r,-9144l63373,45720r,-9144l67945,32004r,-9144l72517,22860r,-9144l77089,13716r,-4572l81661,9144,81661,r9144,l90805,82296r9144,e" filled="f" strokecolor="#ff8000" strokeweight=".47414mm">
                  <v:stroke endcap="round"/>
                  <v:path arrowok="t" textboxrect="0,0,99949,86868"/>
                </v:shape>
                <v:shape id="Shape 81" o:spid="_x0000_s1102" style="position:absolute;left:58524;top:6023;width:365;height:503;visibility:visible;mso-wrap-style:square;v-text-anchor:top" coordsize="36576,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" path="m13716,r,4572l9144,4572r,9143l4572,13715r,9145l,22860,,50292r32004,l32004,18288r4572,l36576,4572r-9144,e" filled="f" strokecolor="#ff8000" strokeweight=".47414mm">
                  <v:stroke endcap="round"/>
                  <v:path arrowok="t" textboxrect="0,0,36576,50292"/>
                </v:shape>
                <v:shape id="Shape 82" o:spid="_x0000_s1103" style="position:absolute;left:60526;top:4334;width:458;height:1781;visibility:visible;mso-wrap-style:square;v-text-anchor:top" coordsize="45720,178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" path="m4572,r,4572l9144,4572r,4572l13716,9144r,4571l22860,13715r,9145l27432,22860r,9143l32004,32003r,4572l36576,41148r,4572l41148,45720r,4572l45720,50292r,72897l41148,123189r,4573l36576,127762r,9144l32004,136906r,9144l27432,146050r,4572l22860,150622r,4572l18288,155194r,9143l13716,164337r,4573l9144,168910r,9143l,178053e" filled="f" strokecolor="#ff8000" strokeweight=".47414mm">
                  <v:stroke endcap="round"/>
                  <v:path arrowok="t" textboxrect="0,0,45720,178053"/>
                </v:shape>
                <v:shape id="Shape 83" o:spid="_x0000_s1104" style="position:absolute;left:59479;top:4928;width:823;height:546;visibility:visible;mso-wrap-style:square;v-text-anchor:top" coordsize="8229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" path="m,4572r27432,l27432,,41148,r,40894l36576,40894r,4571l32004,50038r,4572l50292,54610r,-4572l59436,50038r,4572l82296,54610e" filled="f" strokecolor="#ff8000" strokeweight=".47414mm">
                  <v:stroke endcap="round"/>
                  <v:path arrowok="t" textboxrect="0,0,82296,54610"/>
                </v:shape>
                <v:shape id="Shape 84" o:spid="_x0000_s1105" style="position:absolute;left:63313;top:3243;width:270;height:4971;visibility:visible;mso-wrap-style:square;v-text-anchor:top" coordsize="27051,497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" path="m22478,r,72517l27051,77089r,228346l22478,310007r,40767l17907,350774r,27432l13335,378206r,45720l9144,423926r,32004l4191,455930r,13716l,469646r,22606l4191,492252r,4826l22478,497078r,-4826l27051,492252e" filled="f" strokecolor="#ff8000" strokeweight=".47414mm">
                  <v:stroke endcap="round"/>
                  <v:path arrowok="t" textboxrect="0,0,27051,497078"/>
                </v:shape>
                <v:shape id="Shape 85" o:spid="_x0000_s1106" style="position:absolute;left:64724;top:3923;width:48;height:1051;visibility:visible;mso-wrap-style:square;v-text-anchor:top" coordsize="4826,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" path="m,l4826,r,105156e" filled="f" strokecolor="#ff8000" strokeweight=".47414mm">
                  <v:stroke endcap="round"/>
                  <v:path arrowok="t" textboxrect="0,0,4826,105156"/>
                </v:shape>
                <v:shape id="Shape 86" o:spid="_x0000_s1107" style="position:absolute;left:64269;top:3968;width:866;height:320;visibility:visible;mso-wrap-style:square;v-text-anchor:top" coordsize="86614,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" path="m,l,9144r18288,l22861,13715r18287,l45466,18288r22860,l68326,22860r4572,l72898,27432r9144,l82042,32003r4572,e" filled="f" strokecolor="#ff8000" strokeweight=".47414mm">
                  <v:stroke endcap="round"/>
                  <v:path arrowok="t" textboxrect="0,0,86614,32003"/>
                </v:shape>
                <v:shape id="Shape 87" o:spid="_x0000_s1108" style="position:absolute;left:65501;top:4791;width:46;height:775;visibility:visible;mso-wrap-style:square;v-text-anchor:top" coordsize="4572,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" path="m4572,r,77470l,77470e" filled="f" strokecolor="#ff8000" strokeweight=".47414mm">
                  <v:stroke endcap="round"/>
                  <v:path arrowok="t" textboxrect="0,0,4572,77470"/>
                </v:shape>
                <v:shape id="Shape 88" o:spid="_x0000_s1109" style="position:absolute;left:65364;top:5154;width:549;height:49;visibility:visible;mso-wrap-style:square;v-text-anchor:top" coordsize="54864,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" path="m,4826r4573,l4573,,54864,e" filled="f" strokecolor="#ff8000" strokeweight=".47414mm">
                  <v:stroke endcap="round"/>
                  <v:path arrowok="t" textboxrect="0,0,54864,4826"/>
                </v:shape>
                <v:shape id="Shape 89" o:spid="_x0000_s1110" style="position:absolute;left:66047;top:4837;width:366;height:500;visibility:visible;mso-wrap-style:square;v-text-anchor:top" coordsize="36576,50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" path="m,l4826,r,50038l32258,50038r,-4318l36576,45720e" filled="f" strokecolor="#ff8000" strokeweight=".47414mm">
                  <v:stroke endcap="round"/>
                  <v:path arrowok="t" textboxrect="0,0,36576,50038"/>
                </v:shape>
                <v:shape id="Shape 90" o:spid="_x0000_s1111" style="position:absolute;left:66370;top:4837;width:226;height:1003;visibility:visible;mso-wrap-style:square;v-text-anchor:top" coordsize="22606,10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" path="m22606,r,40894l18288,40894r,13716l13462,54610r,13716l9144,68326r,4572l4318,77470r,13716l,95759r,4571e" filled="f" strokecolor="#ff8000" strokeweight=".47414mm">
                  <v:stroke endcap="round"/>
                  <v:path arrowok="t" textboxrect="0,0,22606,100330"/>
                </v:shape>
                <v:shape id="Shape 91" o:spid="_x0000_s1112" style="position:absolute;left:64907;top:6206;width:2146;height:137;visibility:visible;mso-wrap-style:square;v-text-anchor:top" coordsize="214630,13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" path="m,13715r32004,l32004,9144r18288,l50292,4572r54864,l114046,,214630,r-9144,e" filled="f" strokecolor="#ff8000" strokeweight=".47414mm">
                  <v:stroke endcap="round"/>
                  <v:path arrowok="t" textboxrect="0,0,214630,13715"/>
                </v:shape>
                <v:shape id="Shape 92" o:spid="_x0000_s1113" style="position:absolute;left:65455;top:6934;width:137;height:823;visibility:visible;mso-wrap-style:square;v-text-anchor:top" coordsize="13716,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" path="m13716,r,64008l9144,64008r,18288l,82296e" filled="f" strokecolor="#ff8000" strokeweight=".47414mm">
                  <v:stroke endcap="round"/>
                  <v:path arrowok="t" textboxrect="0,0,13716,82296"/>
                </v:shape>
                <v:shape id="Shape 93" o:spid="_x0000_s1114" style="position:absolute;left:65227;top:7025;width:548;height:92;visibility:visible;mso-wrap-style:square;v-text-anchor:top" coordsize="548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" path="m4572,l,,,4573r54864,l54864,9144e" filled="f" strokecolor="#ff8000" strokeweight=".47414mm">
                  <v:stroke endcap="round"/>
                  <v:path arrowok="t" textboxrect="0,0,54864,9144"/>
                </v:shape>
                <v:shape id="Shape 94" o:spid="_x0000_s1115" style="position:absolute;left:66139;top:7757;width:91;height:548;visibility:visible;mso-wrap-style:square;v-text-anchor:top" coordsize="9144,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" path="m,4573l,,9144,r,50038l4826,50038r,4826l,54864e" filled="f" strokecolor="#ff8000" strokeweight=".47414mm">
                  <v:stroke endcap="round"/>
                  <v:path arrowok="t" textboxrect="0,0,9144,54864"/>
                </v:shape>
                <v:shape id="Shape 95" o:spid="_x0000_s1116" style="position:absolute;left:66095;top:7985;width:592;height:46;visibility:visible;mso-wrap-style:square;v-text-anchor:top" coordsize="59182,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" path="m,4572r31750,l36576,,59182,e" filled="f" strokecolor="#ff8000" strokeweight=".47414mm">
                  <v:stroke endcap="round"/>
                  <v:path arrowok="t" textboxrect="0,0,59182,4572"/>
                </v:shape>
                <v:shape id="Shape 96" o:spid="_x0000_s1117" style="position:absolute;left:66962;top:7848;width:502;height:409;visibility:visible;mso-wrap-style:square;v-text-anchor:top" coordsize="50292,40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" path="m,l,,32004,r,13716l27432,18288r,4572l22860,22860r,4572l18288,27432r,9144l13716,36576r,4318l50292,40894e" filled="f" strokecolor="#ff8000" strokeweight=".47414mm">
                  <v:stroke endcap="round"/>
                  <v:path arrowok="t" textboxrect="0,0,50292,40894"/>
                </v:shape>
                <v:shape id="Shape 97" o:spid="_x0000_s1118" style="position:absolute;left:68192;top:6115;width:503;height:0;visibility:visible;mso-wrap-style:square;v-text-anchor:top" coordsize="50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" path="m,l50292,e" filled="f" strokecolor="#ff8000" strokeweight=".47414mm">
                  <v:stroke endcap="round"/>
                  <v:path arrowok="t" textboxrect="0,0,50292,0"/>
                </v:shape>
                <v:shape id="Shape 98" o:spid="_x0000_s1119" style="position:absolute;left:70110;top:4654;width:908;height:500;visibility:visible;mso-wrap-style:square;v-text-anchor:top" coordsize="90805,50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" path="m,18288l,4572r13716,l13716,,27432,r,4572l31369,4572r,36576l36576,41148r,8890l64008,50038r,-8890l67945,41148r,-4572l73152,36576r,-4572l77089,32004r,-9144l82297,22860,82297,r8508,e" filled="f" strokecolor="#ff8000" strokeweight=".47414mm">
                  <v:stroke endcap="round"/>
                  <v:path arrowok="t" textboxrect="0,0,90805,50038"/>
                </v:shape>
                <v:shape id="Shape 99" o:spid="_x0000_s1120" style="position:absolute;left:70424;top:5246;width:594;height:1463;visibility:visible;mso-wrap-style:square;v-text-anchor:top" coordsize="59436,146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" path="m14351,r,36576l9144,41148r,13716l5207,59436r,9144l,68580r,41147l5207,109727r,31624l9144,141351r,4952l41783,146303r,-4952l45720,141351r,-4191l50927,137160r,-4953l54864,132207r,-4192l59436,128015r,-4952e" filled="f" strokecolor="#ff8000" strokeweight=".47414mm">
                  <v:stroke endcap="round"/>
                  <v:path arrowok="t" textboxrect="0,0,59436,146303"/>
                </v:shape>
                <v:shape id="Shape 100" o:spid="_x0000_s1121" style="position:absolute;left:71521;top:6526;width:366;height:408;visibility:visible;mso-wrap-style:square;v-text-anchor:top" coordsize="36576,40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" path="m18288,l9144,r,9144l4572,13336r,9143l,22479,,40767r22860,l27432,36576r4571,l32003,31624r4573,l36576,27432e" filled="f" strokecolor="#ff8000" strokeweight=".47414mm">
                  <v:stroke endcap="round"/>
                  <v:path arrowok="t" textboxrect="0,0,36576,40767"/>
                </v:shape>
                <v:shape id="Shape 101" o:spid="_x0000_s1122" style="position:absolute;left:72433;top:3106;width:960;height:5108;visibility:visible;mso-wrap-style:square;v-text-anchor:top" coordsize="96012,510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" path="m32004,r,l50292,r,4572l59436,4572r,4572l73152,9144r,4572l86868,13716r,4572l96012,18288r,163957l91440,182245r,22606l86868,204851r,32004l82296,236855r,18288l77724,259715r,22860l73152,287147r,73152l77724,360299r,36195l82296,401066r,9144l86868,410210r,13716l91440,423926r,36576l86868,460502r,9145l82296,469647r,4571l77724,474218r,4572l73152,478790r,9145l68580,487935r,4571l59436,492506r,4572l22860,497078r,4572l13716,501650r,4318l,505968r,4826l,501650r4572,l4572,497078r4572,e" filled="f" strokecolor="#ff8000" strokeweight=".47414mm">
                  <v:stroke endcap="round"/>
                  <v:path arrowok="t" textboxrect="0,0,96012,510794"/>
                </v:shape>
                <v:shape id="Shape 102" o:spid="_x0000_s1123" style="position:absolute;left:63446;top:3426;width:92;height:46;visibility:visible;mso-wrap-style:square;v-text-anchor:top" coordsize="9144,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" path="m,4572r4572,l4572,,9144,e" filled="f" strokecolor="#ff8000" strokeweight=".47414mm">
                  <v:stroke endcap="round"/>
                  <v:path arrowok="t" textboxrect="0,0,9144,4572"/>
                </v:shape>
                <v:shape id="Shape 103" o:spid="_x0000_s1124" style="position:absolute;left:63538;top:3197;width:548;height:183;visibility:visible;mso-wrap-style:square;v-text-anchor:top" coordsize="548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" path="m,18288l,13715r4573,l4573,9144r4571,l9144,4572r4572,l13716,,41149,r,4572l45720,4572r,4572l50292,9144r,4571l54864,13715r,4573e" filled="f" strokecolor="#ff8000" strokeweight=".47414mm">
                  <v:stroke endcap="round"/>
                  <v:path arrowok="t" textboxrect="0,0,54864,18288"/>
                </v:shape>
                <v:rect id="Rectangle 11828" o:spid="_x0000_s1125" style="position:absolute;left:326;top:383;width:8507;height: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" filled="f" stroked="f">
                  <v:textbox inset="0,0,0,0">
                    <w:txbxContent>
                      <w:p w14:paraId="25B7C4C2" w14:textId="77777777" w:rsidR="00EC1A37" w:rsidRDefault="00EC1A37" w:rsidP="00FA228C">
                        <w:r>
                          <w:rPr>
                            <w:rFonts w:ascii="Calibri" w:eastAsia="Calibri" w:hAnsi="Calibri" w:cs="Calibri"/>
                            <w:color w:val="767676"/>
                            <w:sz w:val="10"/>
                          </w:rPr>
                          <w:t>Thursday, March 25, 2021</w:t>
                        </w:r>
                      </w:p>
                    </w:txbxContent>
                  </v:textbox>
                </v:rect>
                <v:rect id="Rectangle 11829" o:spid="_x0000_s1126" style="position:absolute;left:7967;top:383;width:1431;height: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" filled="f" stroked="f">
                  <v:textbox inset="0,0,0,0">
                    <w:txbxContent>
                      <w:p w14:paraId="1604166E" w14:textId="77777777" w:rsidR="00EC1A37" w:rsidRDefault="00EC1A37" w:rsidP="00FA228C">
                        <w:r>
                          <w:rPr>
                            <w:rFonts w:ascii="Calibri" w:eastAsia="Calibri" w:hAnsi="Calibri" w:cs="Calibri"/>
                            <w:color w:val="767676"/>
                            <w:sz w:val="10"/>
                          </w:rPr>
                          <w:t>2:48</w:t>
                        </w:r>
                      </w:p>
                    </w:txbxContent>
                  </v:textbox>
                </v:rect>
                <v:rect id="Rectangle 11830" o:spid="_x0000_s1127" style="position:absolute;left:9041;top:383;width:1300;height: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" filled="f" stroked="f">
                  <v:textbox inset="0,0,0,0">
                    <w:txbxContent>
                      <w:p w14:paraId="35DD262B" w14:textId="77777777" w:rsidR="00EC1A37" w:rsidRDefault="00EC1A37" w:rsidP="00FA228C">
                        <w:r>
                          <w:rPr>
                            <w:rFonts w:ascii="Calibri" w:eastAsia="Calibri" w:hAnsi="Calibri" w:cs="Calibri"/>
                            <w:color w:val="767676"/>
                            <w:sz w:val="10"/>
                          </w:rPr>
                          <w:t xml:space="preserve"> PM</w:t>
                        </w:r>
                      </w:p>
                    </w:txbxContent>
                  </v:textbox>
                </v:rect>
                <w10:anchorlock/>
              </v:group>
            </w:pict>
          </mc:Fallback>
        </mc:AlternateContent>
      </w:r>
      <w:r>
        <w:rPr>
          <w:noProof/>
        </w:rPr>
        <mc:AlternateContent>
          <mc:Choice Requires="wpg">
            <w:drawing>
              <wp:inline distT="0" distB="0" distL="0" distR="0" wp14:anchorId="6D50F7A3" wp14:editId="1DE8F7A9">
                <wp:extent cx="5975579" cy="2161921"/>
                <wp:effectExtent l="0" t="0" r="25400" b="10160"/>
                <wp:docPr id="2093" name="Group 2093"/>
                <wp:cNvGraphicFramePr/>
                <a:graphic xmlns:a="http://schemas.openxmlformats.org/drawingml/2006/main">
                  <a:graphicData uri="http://schemas.microsoft.com/office/word/2010/wordprocessingGroup">
                    <wpg:wgp>
                      <wpg:cNvGrpSpPr/>
                      <wpg:grpSpPr>
                        <a:xfrm>
                          <a:off x="0" y="0"/>
                          <a:ext cx="5975579" cy="2161921"/>
                          <a:chOff x="0" y="0"/>
                          <a:chExt cx="5975579" cy="2161921"/>
                        </a:xfrm>
                      </wpg:grpSpPr>
                      <wps:wsp>
                        <wps:cNvPr id="104" name="Shape 104"/>
                        <wps:cNvSpPr/>
                        <wps:spPr>
                          <a:xfrm>
                            <a:off x="13716" y="177927"/>
                            <a:ext cx="68275" cy="22860"/>
                          </a:xfrm>
                          <a:custGeom>
                            <a:avLst/>
                            <a:gdLst/>
                            <a:ahLst/>
                            <a:cxnLst/>
                            <a:rect l="0" t="0" r="0" b="0"/>
                            <a:pathLst>
                              <a:path w="68275" h="22860">
                                <a:moveTo>
                                  <a:pt x="0" y="0"/>
                                </a:moveTo>
                                <a:lnTo>
                                  <a:pt x="0" y="9144"/>
                                </a:lnTo>
                                <a:lnTo>
                                  <a:pt x="8839" y="9144"/>
                                </a:lnTo>
                                <a:lnTo>
                                  <a:pt x="8839" y="13716"/>
                                </a:lnTo>
                                <a:lnTo>
                                  <a:pt x="22555" y="13716"/>
                                </a:lnTo>
                                <a:lnTo>
                                  <a:pt x="22555" y="18288"/>
                                </a:lnTo>
                                <a:lnTo>
                                  <a:pt x="41148" y="18288"/>
                                </a:lnTo>
                                <a:lnTo>
                                  <a:pt x="45415" y="22860"/>
                                </a:lnTo>
                                <a:lnTo>
                                  <a:pt x="68275" y="22860"/>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105" name="Shape 105"/>
                        <wps:cNvSpPr/>
                        <wps:spPr>
                          <a:xfrm>
                            <a:off x="95707" y="82297"/>
                            <a:ext cx="63703" cy="109347"/>
                          </a:xfrm>
                          <a:custGeom>
                            <a:avLst/>
                            <a:gdLst/>
                            <a:ahLst/>
                            <a:cxnLst/>
                            <a:rect l="0" t="0" r="0" b="0"/>
                            <a:pathLst>
                              <a:path w="63703" h="109347">
                                <a:moveTo>
                                  <a:pt x="0" y="0"/>
                                </a:moveTo>
                                <a:lnTo>
                                  <a:pt x="13716" y="0"/>
                                </a:lnTo>
                                <a:lnTo>
                                  <a:pt x="13716" y="9144"/>
                                </a:lnTo>
                                <a:lnTo>
                                  <a:pt x="18288" y="9144"/>
                                </a:lnTo>
                                <a:lnTo>
                                  <a:pt x="18288" y="13715"/>
                                </a:lnTo>
                                <a:lnTo>
                                  <a:pt x="22860" y="13715"/>
                                </a:lnTo>
                                <a:lnTo>
                                  <a:pt x="22860" y="18288"/>
                                </a:lnTo>
                                <a:lnTo>
                                  <a:pt x="27432" y="22860"/>
                                </a:lnTo>
                                <a:lnTo>
                                  <a:pt x="32004" y="22860"/>
                                </a:lnTo>
                                <a:lnTo>
                                  <a:pt x="32004" y="27432"/>
                                </a:lnTo>
                                <a:lnTo>
                                  <a:pt x="36576" y="31623"/>
                                </a:lnTo>
                                <a:lnTo>
                                  <a:pt x="45720" y="31623"/>
                                </a:lnTo>
                                <a:lnTo>
                                  <a:pt x="45720" y="36576"/>
                                </a:lnTo>
                                <a:lnTo>
                                  <a:pt x="50292" y="36576"/>
                                </a:lnTo>
                                <a:lnTo>
                                  <a:pt x="50292" y="40767"/>
                                </a:lnTo>
                                <a:lnTo>
                                  <a:pt x="54559" y="40767"/>
                                </a:lnTo>
                                <a:lnTo>
                                  <a:pt x="59436" y="45720"/>
                                </a:lnTo>
                                <a:lnTo>
                                  <a:pt x="59436" y="49911"/>
                                </a:lnTo>
                                <a:lnTo>
                                  <a:pt x="63703" y="49911"/>
                                </a:lnTo>
                                <a:lnTo>
                                  <a:pt x="63703" y="72771"/>
                                </a:lnTo>
                                <a:lnTo>
                                  <a:pt x="59436" y="72771"/>
                                </a:lnTo>
                                <a:lnTo>
                                  <a:pt x="59436" y="77343"/>
                                </a:lnTo>
                                <a:lnTo>
                                  <a:pt x="54559" y="77343"/>
                                </a:lnTo>
                                <a:lnTo>
                                  <a:pt x="54559" y="86487"/>
                                </a:lnTo>
                                <a:lnTo>
                                  <a:pt x="50292" y="86487"/>
                                </a:lnTo>
                                <a:lnTo>
                                  <a:pt x="50292" y="95631"/>
                                </a:lnTo>
                                <a:lnTo>
                                  <a:pt x="45720" y="100202"/>
                                </a:lnTo>
                                <a:lnTo>
                                  <a:pt x="45720" y="109347"/>
                                </a:lnTo>
                                <a:lnTo>
                                  <a:pt x="41148" y="109347"/>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106" name="Shape 106"/>
                        <wps:cNvSpPr/>
                        <wps:spPr>
                          <a:xfrm>
                            <a:off x="0" y="123063"/>
                            <a:ext cx="49987" cy="14097"/>
                          </a:xfrm>
                          <a:custGeom>
                            <a:avLst/>
                            <a:gdLst/>
                            <a:ahLst/>
                            <a:cxnLst/>
                            <a:rect l="0" t="0" r="0" b="0"/>
                            <a:pathLst>
                              <a:path w="49987" h="14097">
                                <a:moveTo>
                                  <a:pt x="4572" y="14097"/>
                                </a:moveTo>
                                <a:lnTo>
                                  <a:pt x="0" y="14097"/>
                                </a:lnTo>
                                <a:lnTo>
                                  <a:pt x="4572" y="9144"/>
                                </a:lnTo>
                                <a:lnTo>
                                  <a:pt x="9144" y="9144"/>
                                </a:lnTo>
                                <a:lnTo>
                                  <a:pt x="9144" y="4953"/>
                                </a:lnTo>
                                <a:lnTo>
                                  <a:pt x="22555" y="4953"/>
                                </a:lnTo>
                                <a:lnTo>
                                  <a:pt x="27127" y="0"/>
                                </a:lnTo>
                                <a:lnTo>
                                  <a:pt x="49987" y="0"/>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107" name="Shape 107"/>
                        <wps:cNvSpPr/>
                        <wps:spPr>
                          <a:xfrm>
                            <a:off x="351130" y="9144"/>
                            <a:ext cx="95707" cy="137160"/>
                          </a:xfrm>
                          <a:custGeom>
                            <a:avLst/>
                            <a:gdLst/>
                            <a:ahLst/>
                            <a:cxnLst/>
                            <a:rect l="0" t="0" r="0" b="0"/>
                            <a:pathLst>
                              <a:path w="95707" h="137160">
                                <a:moveTo>
                                  <a:pt x="18288" y="0"/>
                                </a:moveTo>
                                <a:lnTo>
                                  <a:pt x="18288" y="54864"/>
                                </a:lnTo>
                                <a:lnTo>
                                  <a:pt x="13716" y="54864"/>
                                </a:lnTo>
                                <a:lnTo>
                                  <a:pt x="13716" y="86868"/>
                                </a:lnTo>
                                <a:lnTo>
                                  <a:pt x="9144" y="91440"/>
                                </a:lnTo>
                                <a:lnTo>
                                  <a:pt x="9144" y="100584"/>
                                </a:lnTo>
                                <a:lnTo>
                                  <a:pt x="4572" y="100584"/>
                                </a:lnTo>
                                <a:lnTo>
                                  <a:pt x="4572" y="123063"/>
                                </a:lnTo>
                                <a:lnTo>
                                  <a:pt x="0" y="128015"/>
                                </a:lnTo>
                                <a:lnTo>
                                  <a:pt x="0" y="137160"/>
                                </a:lnTo>
                                <a:lnTo>
                                  <a:pt x="0" y="86868"/>
                                </a:lnTo>
                                <a:lnTo>
                                  <a:pt x="4572" y="82296"/>
                                </a:lnTo>
                                <a:lnTo>
                                  <a:pt x="4572" y="59436"/>
                                </a:lnTo>
                                <a:lnTo>
                                  <a:pt x="9144" y="59436"/>
                                </a:lnTo>
                                <a:lnTo>
                                  <a:pt x="9144" y="36576"/>
                                </a:lnTo>
                                <a:lnTo>
                                  <a:pt x="13716" y="36576"/>
                                </a:lnTo>
                                <a:lnTo>
                                  <a:pt x="13716" y="18288"/>
                                </a:lnTo>
                                <a:lnTo>
                                  <a:pt x="22860" y="18288"/>
                                </a:lnTo>
                                <a:lnTo>
                                  <a:pt x="22860" y="13715"/>
                                </a:lnTo>
                                <a:lnTo>
                                  <a:pt x="36576" y="13715"/>
                                </a:lnTo>
                                <a:lnTo>
                                  <a:pt x="41148" y="18288"/>
                                </a:lnTo>
                                <a:lnTo>
                                  <a:pt x="41148" y="27432"/>
                                </a:lnTo>
                                <a:lnTo>
                                  <a:pt x="45720" y="32003"/>
                                </a:lnTo>
                                <a:lnTo>
                                  <a:pt x="45720" y="45720"/>
                                </a:lnTo>
                                <a:lnTo>
                                  <a:pt x="50292" y="50292"/>
                                </a:lnTo>
                                <a:lnTo>
                                  <a:pt x="50292" y="59436"/>
                                </a:lnTo>
                                <a:lnTo>
                                  <a:pt x="54864" y="59436"/>
                                </a:lnTo>
                                <a:lnTo>
                                  <a:pt x="54864" y="64008"/>
                                </a:lnTo>
                                <a:lnTo>
                                  <a:pt x="59131" y="64008"/>
                                </a:lnTo>
                                <a:lnTo>
                                  <a:pt x="59131" y="73152"/>
                                </a:lnTo>
                                <a:lnTo>
                                  <a:pt x="64008" y="73152"/>
                                </a:lnTo>
                                <a:lnTo>
                                  <a:pt x="64008" y="77724"/>
                                </a:lnTo>
                                <a:lnTo>
                                  <a:pt x="68275" y="77724"/>
                                </a:lnTo>
                                <a:lnTo>
                                  <a:pt x="68275" y="82296"/>
                                </a:lnTo>
                                <a:lnTo>
                                  <a:pt x="91440" y="82296"/>
                                </a:lnTo>
                                <a:lnTo>
                                  <a:pt x="95707" y="68580"/>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108" name="Shape 108"/>
                        <wps:cNvSpPr/>
                        <wps:spPr>
                          <a:xfrm>
                            <a:off x="455981" y="0"/>
                            <a:ext cx="27432" cy="132207"/>
                          </a:xfrm>
                          <a:custGeom>
                            <a:avLst/>
                            <a:gdLst/>
                            <a:ahLst/>
                            <a:cxnLst/>
                            <a:rect l="0" t="0" r="0" b="0"/>
                            <a:pathLst>
                              <a:path w="27432" h="132207">
                                <a:moveTo>
                                  <a:pt x="0" y="68580"/>
                                </a:moveTo>
                                <a:lnTo>
                                  <a:pt x="9144" y="32004"/>
                                </a:lnTo>
                                <a:lnTo>
                                  <a:pt x="0" y="68580"/>
                                </a:lnTo>
                                <a:lnTo>
                                  <a:pt x="9144" y="27432"/>
                                </a:lnTo>
                                <a:lnTo>
                                  <a:pt x="9144" y="18288"/>
                                </a:lnTo>
                                <a:lnTo>
                                  <a:pt x="13716" y="13716"/>
                                </a:lnTo>
                                <a:lnTo>
                                  <a:pt x="13716" y="9144"/>
                                </a:lnTo>
                                <a:lnTo>
                                  <a:pt x="18288" y="4573"/>
                                </a:lnTo>
                                <a:lnTo>
                                  <a:pt x="18288" y="0"/>
                                </a:lnTo>
                                <a:lnTo>
                                  <a:pt x="18288" y="9144"/>
                                </a:lnTo>
                                <a:lnTo>
                                  <a:pt x="22860" y="9144"/>
                                </a:lnTo>
                                <a:lnTo>
                                  <a:pt x="22860" y="54864"/>
                                </a:lnTo>
                                <a:lnTo>
                                  <a:pt x="27432" y="59436"/>
                                </a:lnTo>
                                <a:lnTo>
                                  <a:pt x="27432" y="132207"/>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109" name="Shape 109"/>
                        <wps:cNvSpPr/>
                        <wps:spPr>
                          <a:xfrm>
                            <a:off x="524561" y="105156"/>
                            <a:ext cx="36576" cy="49911"/>
                          </a:xfrm>
                          <a:custGeom>
                            <a:avLst/>
                            <a:gdLst/>
                            <a:ahLst/>
                            <a:cxnLst/>
                            <a:rect l="0" t="0" r="0" b="0"/>
                            <a:pathLst>
                              <a:path w="36576" h="49911">
                                <a:moveTo>
                                  <a:pt x="13716" y="13716"/>
                                </a:moveTo>
                                <a:lnTo>
                                  <a:pt x="13716" y="17907"/>
                                </a:lnTo>
                                <a:lnTo>
                                  <a:pt x="9144" y="17907"/>
                                </a:lnTo>
                                <a:lnTo>
                                  <a:pt x="4572" y="22860"/>
                                </a:lnTo>
                                <a:lnTo>
                                  <a:pt x="4572" y="27051"/>
                                </a:lnTo>
                                <a:lnTo>
                                  <a:pt x="0" y="32003"/>
                                </a:lnTo>
                                <a:lnTo>
                                  <a:pt x="0" y="45339"/>
                                </a:lnTo>
                                <a:lnTo>
                                  <a:pt x="4572" y="45339"/>
                                </a:lnTo>
                                <a:lnTo>
                                  <a:pt x="4572" y="49911"/>
                                </a:lnTo>
                                <a:lnTo>
                                  <a:pt x="27432" y="49911"/>
                                </a:lnTo>
                                <a:lnTo>
                                  <a:pt x="27432" y="45339"/>
                                </a:lnTo>
                                <a:lnTo>
                                  <a:pt x="32004" y="41148"/>
                                </a:lnTo>
                                <a:lnTo>
                                  <a:pt x="36576" y="41148"/>
                                </a:lnTo>
                                <a:lnTo>
                                  <a:pt x="36576" y="36195"/>
                                </a:lnTo>
                                <a:lnTo>
                                  <a:pt x="32004" y="36195"/>
                                </a:lnTo>
                                <a:lnTo>
                                  <a:pt x="32004" y="4572"/>
                                </a:lnTo>
                                <a:lnTo>
                                  <a:pt x="27432" y="4572"/>
                                </a:lnTo>
                                <a:lnTo>
                                  <a:pt x="22860" y="0"/>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110" name="Shape 110"/>
                        <wps:cNvSpPr/>
                        <wps:spPr>
                          <a:xfrm>
                            <a:off x="132283" y="515366"/>
                            <a:ext cx="13716" cy="114046"/>
                          </a:xfrm>
                          <a:custGeom>
                            <a:avLst/>
                            <a:gdLst/>
                            <a:ahLst/>
                            <a:cxnLst/>
                            <a:rect l="0" t="0" r="0" b="0"/>
                            <a:pathLst>
                              <a:path w="13716" h="114046">
                                <a:moveTo>
                                  <a:pt x="13716" y="0"/>
                                </a:moveTo>
                                <a:lnTo>
                                  <a:pt x="9144" y="0"/>
                                </a:lnTo>
                                <a:lnTo>
                                  <a:pt x="9144" y="86614"/>
                                </a:lnTo>
                                <a:lnTo>
                                  <a:pt x="4572" y="91186"/>
                                </a:lnTo>
                                <a:lnTo>
                                  <a:pt x="4572" y="100330"/>
                                </a:lnTo>
                                <a:lnTo>
                                  <a:pt x="0" y="100330"/>
                                </a:lnTo>
                                <a:lnTo>
                                  <a:pt x="0" y="114046"/>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111" name="Shape 111"/>
                        <wps:cNvSpPr/>
                        <wps:spPr>
                          <a:xfrm>
                            <a:off x="113995" y="506223"/>
                            <a:ext cx="54559" cy="0"/>
                          </a:xfrm>
                          <a:custGeom>
                            <a:avLst/>
                            <a:gdLst/>
                            <a:ahLst/>
                            <a:cxnLst/>
                            <a:rect l="0" t="0" r="0" b="0"/>
                            <a:pathLst>
                              <a:path w="54559">
                                <a:moveTo>
                                  <a:pt x="0" y="0"/>
                                </a:moveTo>
                                <a:lnTo>
                                  <a:pt x="54559" y="0"/>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112" name="Shape 112"/>
                        <wps:cNvSpPr/>
                        <wps:spPr>
                          <a:xfrm>
                            <a:off x="177698" y="501650"/>
                            <a:ext cx="13716" cy="4573"/>
                          </a:xfrm>
                          <a:custGeom>
                            <a:avLst/>
                            <a:gdLst/>
                            <a:ahLst/>
                            <a:cxnLst/>
                            <a:rect l="0" t="0" r="0" b="0"/>
                            <a:pathLst>
                              <a:path w="13716" h="4573">
                                <a:moveTo>
                                  <a:pt x="0" y="4573"/>
                                </a:moveTo>
                                <a:lnTo>
                                  <a:pt x="0" y="4573"/>
                                </a:lnTo>
                                <a:lnTo>
                                  <a:pt x="13716" y="4573"/>
                                </a:lnTo>
                                <a:lnTo>
                                  <a:pt x="13716" y="0"/>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113" name="Shape 113"/>
                        <wps:cNvSpPr/>
                        <wps:spPr>
                          <a:xfrm>
                            <a:off x="150266" y="501650"/>
                            <a:ext cx="64008" cy="64008"/>
                          </a:xfrm>
                          <a:custGeom>
                            <a:avLst/>
                            <a:gdLst/>
                            <a:ahLst/>
                            <a:cxnLst/>
                            <a:rect l="0" t="0" r="0" b="0"/>
                            <a:pathLst>
                              <a:path w="64008" h="64008">
                                <a:moveTo>
                                  <a:pt x="32309" y="0"/>
                                </a:moveTo>
                                <a:lnTo>
                                  <a:pt x="54864" y="0"/>
                                </a:lnTo>
                                <a:lnTo>
                                  <a:pt x="54864" y="4573"/>
                                </a:lnTo>
                                <a:lnTo>
                                  <a:pt x="59436" y="4573"/>
                                </a:lnTo>
                                <a:lnTo>
                                  <a:pt x="59436" y="27432"/>
                                </a:lnTo>
                                <a:lnTo>
                                  <a:pt x="64008" y="27432"/>
                                </a:lnTo>
                                <a:lnTo>
                                  <a:pt x="64008" y="36576"/>
                                </a:lnTo>
                                <a:lnTo>
                                  <a:pt x="59436" y="41148"/>
                                </a:lnTo>
                                <a:lnTo>
                                  <a:pt x="54864" y="45720"/>
                                </a:lnTo>
                                <a:lnTo>
                                  <a:pt x="54864" y="50292"/>
                                </a:lnTo>
                                <a:lnTo>
                                  <a:pt x="50292" y="50292"/>
                                </a:lnTo>
                                <a:lnTo>
                                  <a:pt x="50292" y="54864"/>
                                </a:lnTo>
                                <a:lnTo>
                                  <a:pt x="45720" y="54864"/>
                                </a:lnTo>
                                <a:lnTo>
                                  <a:pt x="45720" y="59436"/>
                                </a:lnTo>
                                <a:lnTo>
                                  <a:pt x="41148" y="59436"/>
                                </a:lnTo>
                                <a:lnTo>
                                  <a:pt x="41148" y="64008"/>
                                </a:lnTo>
                                <a:lnTo>
                                  <a:pt x="0" y="64008"/>
                                </a:lnTo>
                                <a:lnTo>
                                  <a:pt x="18288" y="64008"/>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114" name="Shape 114"/>
                        <wps:cNvSpPr/>
                        <wps:spPr>
                          <a:xfrm>
                            <a:off x="241706" y="601980"/>
                            <a:ext cx="4572" cy="64008"/>
                          </a:xfrm>
                          <a:custGeom>
                            <a:avLst/>
                            <a:gdLst/>
                            <a:ahLst/>
                            <a:cxnLst/>
                            <a:rect l="0" t="0" r="0" b="0"/>
                            <a:pathLst>
                              <a:path w="4572" h="64008">
                                <a:moveTo>
                                  <a:pt x="4572" y="0"/>
                                </a:moveTo>
                                <a:lnTo>
                                  <a:pt x="4572" y="22860"/>
                                </a:lnTo>
                                <a:lnTo>
                                  <a:pt x="0" y="22860"/>
                                </a:lnTo>
                                <a:lnTo>
                                  <a:pt x="0" y="64008"/>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115" name="Shape 115"/>
                        <wps:cNvSpPr/>
                        <wps:spPr>
                          <a:xfrm>
                            <a:off x="241706" y="620268"/>
                            <a:ext cx="18288" cy="0"/>
                          </a:xfrm>
                          <a:custGeom>
                            <a:avLst/>
                            <a:gdLst/>
                            <a:ahLst/>
                            <a:cxnLst/>
                            <a:rect l="0" t="0" r="0" b="0"/>
                            <a:pathLst>
                              <a:path w="18288">
                                <a:moveTo>
                                  <a:pt x="0" y="0"/>
                                </a:moveTo>
                                <a:lnTo>
                                  <a:pt x="0" y="0"/>
                                </a:lnTo>
                                <a:lnTo>
                                  <a:pt x="18288" y="0"/>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116" name="Shape 116"/>
                        <wps:cNvSpPr/>
                        <wps:spPr>
                          <a:xfrm>
                            <a:off x="269138" y="620268"/>
                            <a:ext cx="4572" cy="0"/>
                          </a:xfrm>
                          <a:custGeom>
                            <a:avLst/>
                            <a:gdLst/>
                            <a:ahLst/>
                            <a:cxnLst/>
                            <a:rect l="0" t="0" r="0" b="0"/>
                            <a:pathLst>
                              <a:path w="4572">
                                <a:moveTo>
                                  <a:pt x="0" y="0"/>
                                </a:moveTo>
                                <a:lnTo>
                                  <a:pt x="4572" y="0"/>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117" name="Shape 117"/>
                        <wps:cNvSpPr/>
                        <wps:spPr>
                          <a:xfrm>
                            <a:off x="328270" y="606552"/>
                            <a:ext cx="64008" cy="68580"/>
                          </a:xfrm>
                          <a:custGeom>
                            <a:avLst/>
                            <a:gdLst/>
                            <a:ahLst/>
                            <a:cxnLst/>
                            <a:rect l="0" t="0" r="0" b="0"/>
                            <a:pathLst>
                              <a:path w="64008" h="68580">
                                <a:moveTo>
                                  <a:pt x="0" y="0"/>
                                </a:moveTo>
                                <a:lnTo>
                                  <a:pt x="36576" y="0"/>
                                </a:lnTo>
                                <a:lnTo>
                                  <a:pt x="36576" y="4572"/>
                                </a:lnTo>
                                <a:lnTo>
                                  <a:pt x="41148" y="4572"/>
                                </a:lnTo>
                                <a:lnTo>
                                  <a:pt x="41148" y="13716"/>
                                </a:lnTo>
                                <a:lnTo>
                                  <a:pt x="27432" y="13716"/>
                                </a:lnTo>
                                <a:lnTo>
                                  <a:pt x="36576" y="13716"/>
                                </a:lnTo>
                                <a:lnTo>
                                  <a:pt x="36576" y="18288"/>
                                </a:lnTo>
                                <a:lnTo>
                                  <a:pt x="59436" y="18288"/>
                                </a:lnTo>
                                <a:lnTo>
                                  <a:pt x="59436" y="22860"/>
                                </a:lnTo>
                                <a:lnTo>
                                  <a:pt x="64008" y="27432"/>
                                </a:lnTo>
                                <a:lnTo>
                                  <a:pt x="64008" y="36576"/>
                                </a:lnTo>
                                <a:lnTo>
                                  <a:pt x="59436" y="36576"/>
                                </a:lnTo>
                                <a:lnTo>
                                  <a:pt x="59436" y="45720"/>
                                </a:lnTo>
                                <a:lnTo>
                                  <a:pt x="54864" y="45720"/>
                                </a:lnTo>
                                <a:lnTo>
                                  <a:pt x="54864" y="50292"/>
                                </a:lnTo>
                                <a:lnTo>
                                  <a:pt x="50292" y="50292"/>
                                </a:lnTo>
                                <a:lnTo>
                                  <a:pt x="50292" y="54864"/>
                                </a:lnTo>
                                <a:lnTo>
                                  <a:pt x="41148" y="54864"/>
                                </a:lnTo>
                                <a:lnTo>
                                  <a:pt x="41148" y="59436"/>
                                </a:lnTo>
                                <a:lnTo>
                                  <a:pt x="32004" y="59436"/>
                                </a:lnTo>
                                <a:lnTo>
                                  <a:pt x="32004" y="64008"/>
                                </a:lnTo>
                                <a:lnTo>
                                  <a:pt x="27432" y="64008"/>
                                </a:lnTo>
                                <a:lnTo>
                                  <a:pt x="27432" y="68580"/>
                                </a:lnTo>
                                <a:lnTo>
                                  <a:pt x="18288" y="68580"/>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118" name="Shape 118"/>
                        <wps:cNvSpPr/>
                        <wps:spPr>
                          <a:xfrm>
                            <a:off x="569976" y="524510"/>
                            <a:ext cx="22860" cy="9144"/>
                          </a:xfrm>
                          <a:custGeom>
                            <a:avLst/>
                            <a:gdLst/>
                            <a:ahLst/>
                            <a:cxnLst/>
                            <a:rect l="0" t="0" r="0" b="0"/>
                            <a:pathLst>
                              <a:path w="22860" h="9144">
                                <a:moveTo>
                                  <a:pt x="0" y="0"/>
                                </a:moveTo>
                                <a:lnTo>
                                  <a:pt x="0" y="4573"/>
                                </a:lnTo>
                                <a:lnTo>
                                  <a:pt x="9144" y="4573"/>
                                </a:lnTo>
                                <a:lnTo>
                                  <a:pt x="9144" y="9144"/>
                                </a:lnTo>
                                <a:lnTo>
                                  <a:pt x="22860" y="9144"/>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119" name="Shape 119"/>
                        <wps:cNvSpPr/>
                        <wps:spPr>
                          <a:xfrm>
                            <a:off x="579120" y="593090"/>
                            <a:ext cx="41148" cy="0"/>
                          </a:xfrm>
                          <a:custGeom>
                            <a:avLst/>
                            <a:gdLst/>
                            <a:ahLst/>
                            <a:cxnLst/>
                            <a:rect l="0" t="0" r="0" b="0"/>
                            <a:pathLst>
                              <a:path w="41148">
                                <a:moveTo>
                                  <a:pt x="0" y="0"/>
                                </a:moveTo>
                                <a:lnTo>
                                  <a:pt x="41148" y="0"/>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120" name="Shape 120"/>
                        <wps:cNvSpPr/>
                        <wps:spPr>
                          <a:xfrm>
                            <a:off x="752577" y="506223"/>
                            <a:ext cx="0" cy="86868"/>
                          </a:xfrm>
                          <a:custGeom>
                            <a:avLst/>
                            <a:gdLst/>
                            <a:ahLst/>
                            <a:cxnLst/>
                            <a:rect l="0" t="0" r="0" b="0"/>
                            <a:pathLst>
                              <a:path h="86868">
                                <a:moveTo>
                                  <a:pt x="0" y="0"/>
                                </a:moveTo>
                                <a:lnTo>
                                  <a:pt x="0" y="86868"/>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121" name="Shape 121"/>
                        <wps:cNvSpPr/>
                        <wps:spPr>
                          <a:xfrm>
                            <a:off x="720573" y="483362"/>
                            <a:ext cx="54864" cy="22861"/>
                          </a:xfrm>
                          <a:custGeom>
                            <a:avLst/>
                            <a:gdLst/>
                            <a:ahLst/>
                            <a:cxnLst/>
                            <a:rect l="0" t="0" r="0" b="0"/>
                            <a:pathLst>
                              <a:path w="54864" h="22861">
                                <a:moveTo>
                                  <a:pt x="0" y="22861"/>
                                </a:moveTo>
                                <a:lnTo>
                                  <a:pt x="18288" y="22861"/>
                                </a:lnTo>
                                <a:lnTo>
                                  <a:pt x="18288" y="18288"/>
                                </a:lnTo>
                                <a:lnTo>
                                  <a:pt x="54864" y="0"/>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122" name="Shape 122"/>
                        <wps:cNvSpPr/>
                        <wps:spPr>
                          <a:xfrm>
                            <a:off x="784581" y="483362"/>
                            <a:ext cx="40767" cy="0"/>
                          </a:xfrm>
                          <a:custGeom>
                            <a:avLst/>
                            <a:gdLst/>
                            <a:ahLst/>
                            <a:cxnLst/>
                            <a:rect l="0" t="0" r="0" b="0"/>
                            <a:pathLst>
                              <a:path w="40767">
                                <a:moveTo>
                                  <a:pt x="0" y="0"/>
                                </a:moveTo>
                                <a:lnTo>
                                  <a:pt x="0" y="0"/>
                                </a:lnTo>
                                <a:lnTo>
                                  <a:pt x="40767" y="0"/>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123" name="Shape 123"/>
                        <wps:cNvSpPr/>
                        <wps:spPr>
                          <a:xfrm>
                            <a:off x="793725" y="506223"/>
                            <a:ext cx="4572" cy="100330"/>
                          </a:xfrm>
                          <a:custGeom>
                            <a:avLst/>
                            <a:gdLst/>
                            <a:ahLst/>
                            <a:cxnLst/>
                            <a:rect l="0" t="0" r="0" b="0"/>
                            <a:pathLst>
                              <a:path w="4572" h="100330">
                                <a:moveTo>
                                  <a:pt x="4572" y="0"/>
                                </a:moveTo>
                                <a:lnTo>
                                  <a:pt x="0" y="0"/>
                                </a:lnTo>
                                <a:lnTo>
                                  <a:pt x="0" y="100330"/>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124" name="Shape 124"/>
                        <wps:cNvSpPr/>
                        <wps:spPr>
                          <a:xfrm>
                            <a:off x="848208" y="570230"/>
                            <a:ext cx="41148" cy="45466"/>
                          </a:xfrm>
                          <a:custGeom>
                            <a:avLst/>
                            <a:gdLst/>
                            <a:ahLst/>
                            <a:cxnLst/>
                            <a:rect l="0" t="0" r="0" b="0"/>
                            <a:pathLst>
                              <a:path w="41148" h="45466">
                                <a:moveTo>
                                  <a:pt x="22860" y="0"/>
                                </a:moveTo>
                                <a:lnTo>
                                  <a:pt x="9144" y="0"/>
                                </a:lnTo>
                                <a:lnTo>
                                  <a:pt x="4572" y="4572"/>
                                </a:lnTo>
                                <a:lnTo>
                                  <a:pt x="0" y="9144"/>
                                </a:lnTo>
                                <a:lnTo>
                                  <a:pt x="0" y="40894"/>
                                </a:lnTo>
                                <a:lnTo>
                                  <a:pt x="13716" y="40894"/>
                                </a:lnTo>
                                <a:lnTo>
                                  <a:pt x="13716" y="45466"/>
                                </a:lnTo>
                                <a:lnTo>
                                  <a:pt x="41148" y="45466"/>
                                </a:lnTo>
                                <a:lnTo>
                                  <a:pt x="41148" y="36322"/>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125" name="Shape 125"/>
                        <wps:cNvSpPr/>
                        <wps:spPr>
                          <a:xfrm>
                            <a:off x="1012546" y="447167"/>
                            <a:ext cx="9144" cy="100203"/>
                          </a:xfrm>
                          <a:custGeom>
                            <a:avLst/>
                            <a:gdLst/>
                            <a:ahLst/>
                            <a:cxnLst/>
                            <a:rect l="0" t="0" r="0" b="0"/>
                            <a:pathLst>
                              <a:path w="9144" h="100203">
                                <a:moveTo>
                                  <a:pt x="9144" y="0"/>
                                </a:moveTo>
                                <a:lnTo>
                                  <a:pt x="9144" y="0"/>
                                </a:lnTo>
                                <a:lnTo>
                                  <a:pt x="9144" y="68199"/>
                                </a:lnTo>
                                <a:lnTo>
                                  <a:pt x="4572" y="68199"/>
                                </a:lnTo>
                                <a:lnTo>
                                  <a:pt x="4572" y="86487"/>
                                </a:lnTo>
                                <a:lnTo>
                                  <a:pt x="0" y="86487"/>
                                </a:lnTo>
                                <a:lnTo>
                                  <a:pt x="0" y="100203"/>
                                </a:lnTo>
                                <a:lnTo>
                                  <a:pt x="0" y="91059"/>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126" name="Shape 126"/>
                        <wps:cNvSpPr/>
                        <wps:spPr>
                          <a:xfrm>
                            <a:off x="1017118" y="469647"/>
                            <a:ext cx="36576" cy="123444"/>
                          </a:xfrm>
                          <a:custGeom>
                            <a:avLst/>
                            <a:gdLst/>
                            <a:ahLst/>
                            <a:cxnLst/>
                            <a:rect l="0" t="0" r="0" b="0"/>
                            <a:pathLst>
                              <a:path w="36576" h="123444">
                                <a:moveTo>
                                  <a:pt x="4572" y="32003"/>
                                </a:moveTo>
                                <a:lnTo>
                                  <a:pt x="4572" y="114300"/>
                                </a:lnTo>
                                <a:lnTo>
                                  <a:pt x="0" y="118872"/>
                                </a:lnTo>
                                <a:lnTo>
                                  <a:pt x="0" y="123444"/>
                                </a:lnTo>
                                <a:lnTo>
                                  <a:pt x="0" y="86868"/>
                                </a:lnTo>
                                <a:lnTo>
                                  <a:pt x="4572" y="82296"/>
                                </a:lnTo>
                                <a:lnTo>
                                  <a:pt x="4572" y="54863"/>
                                </a:lnTo>
                                <a:lnTo>
                                  <a:pt x="9144" y="54863"/>
                                </a:lnTo>
                                <a:lnTo>
                                  <a:pt x="9144" y="4952"/>
                                </a:lnTo>
                                <a:lnTo>
                                  <a:pt x="18288" y="4952"/>
                                </a:lnTo>
                                <a:lnTo>
                                  <a:pt x="18288" y="0"/>
                                </a:lnTo>
                                <a:lnTo>
                                  <a:pt x="36576" y="0"/>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127" name="Shape 127"/>
                        <wps:cNvSpPr/>
                        <wps:spPr>
                          <a:xfrm>
                            <a:off x="1030834" y="469647"/>
                            <a:ext cx="36322" cy="68580"/>
                          </a:xfrm>
                          <a:custGeom>
                            <a:avLst/>
                            <a:gdLst/>
                            <a:ahLst/>
                            <a:cxnLst/>
                            <a:rect l="0" t="0" r="0" b="0"/>
                            <a:pathLst>
                              <a:path w="36322" h="68580">
                                <a:moveTo>
                                  <a:pt x="22860" y="0"/>
                                </a:moveTo>
                                <a:lnTo>
                                  <a:pt x="22860" y="4952"/>
                                </a:lnTo>
                                <a:lnTo>
                                  <a:pt x="36322" y="4952"/>
                                </a:lnTo>
                                <a:lnTo>
                                  <a:pt x="36322" y="36576"/>
                                </a:lnTo>
                                <a:lnTo>
                                  <a:pt x="32004" y="36576"/>
                                </a:lnTo>
                                <a:lnTo>
                                  <a:pt x="32004" y="45720"/>
                                </a:lnTo>
                                <a:lnTo>
                                  <a:pt x="27432" y="45720"/>
                                </a:lnTo>
                                <a:lnTo>
                                  <a:pt x="27432" y="50292"/>
                                </a:lnTo>
                                <a:lnTo>
                                  <a:pt x="18288" y="50292"/>
                                </a:lnTo>
                                <a:lnTo>
                                  <a:pt x="18288" y="54863"/>
                                </a:lnTo>
                                <a:lnTo>
                                  <a:pt x="13716" y="54863"/>
                                </a:lnTo>
                                <a:lnTo>
                                  <a:pt x="13716" y="59436"/>
                                </a:lnTo>
                                <a:lnTo>
                                  <a:pt x="9144" y="59436"/>
                                </a:lnTo>
                                <a:lnTo>
                                  <a:pt x="9144" y="64008"/>
                                </a:lnTo>
                                <a:lnTo>
                                  <a:pt x="0" y="64008"/>
                                </a:lnTo>
                                <a:lnTo>
                                  <a:pt x="0" y="68580"/>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128" name="Shape 128"/>
                        <wps:cNvSpPr/>
                        <wps:spPr>
                          <a:xfrm>
                            <a:off x="1126592" y="524510"/>
                            <a:ext cx="4572" cy="91187"/>
                          </a:xfrm>
                          <a:custGeom>
                            <a:avLst/>
                            <a:gdLst/>
                            <a:ahLst/>
                            <a:cxnLst/>
                            <a:rect l="0" t="0" r="0" b="0"/>
                            <a:pathLst>
                              <a:path w="4572" h="91187">
                                <a:moveTo>
                                  <a:pt x="4572" y="9144"/>
                                </a:moveTo>
                                <a:lnTo>
                                  <a:pt x="4572" y="0"/>
                                </a:lnTo>
                                <a:lnTo>
                                  <a:pt x="4572" y="73152"/>
                                </a:lnTo>
                                <a:lnTo>
                                  <a:pt x="0" y="73152"/>
                                </a:lnTo>
                                <a:lnTo>
                                  <a:pt x="0" y="91187"/>
                                </a:lnTo>
                                <a:lnTo>
                                  <a:pt x="0" y="86614"/>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129" name="Shape 129"/>
                        <wps:cNvSpPr/>
                        <wps:spPr>
                          <a:xfrm>
                            <a:off x="1117448" y="579374"/>
                            <a:ext cx="41148" cy="9144"/>
                          </a:xfrm>
                          <a:custGeom>
                            <a:avLst/>
                            <a:gdLst/>
                            <a:ahLst/>
                            <a:cxnLst/>
                            <a:rect l="0" t="0" r="0" b="0"/>
                            <a:pathLst>
                              <a:path w="41148" h="9144">
                                <a:moveTo>
                                  <a:pt x="0" y="9144"/>
                                </a:moveTo>
                                <a:lnTo>
                                  <a:pt x="9144" y="9144"/>
                                </a:lnTo>
                                <a:lnTo>
                                  <a:pt x="9144" y="4573"/>
                                </a:lnTo>
                                <a:lnTo>
                                  <a:pt x="13716" y="4573"/>
                                </a:lnTo>
                                <a:lnTo>
                                  <a:pt x="18288" y="0"/>
                                </a:lnTo>
                                <a:lnTo>
                                  <a:pt x="41148" y="0"/>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130" name="Shape 130"/>
                        <wps:cNvSpPr/>
                        <wps:spPr>
                          <a:xfrm>
                            <a:off x="1190600" y="538226"/>
                            <a:ext cx="45339" cy="77470"/>
                          </a:xfrm>
                          <a:custGeom>
                            <a:avLst/>
                            <a:gdLst/>
                            <a:ahLst/>
                            <a:cxnLst/>
                            <a:rect l="0" t="0" r="0" b="0"/>
                            <a:pathLst>
                              <a:path w="45339" h="77470">
                                <a:moveTo>
                                  <a:pt x="4572" y="0"/>
                                </a:moveTo>
                                <a:lnTo>
                                  <a:pt x="0" y="0"/>
                                </a:lnTo>
                                <a:lnTo>
                                  <a:pt x="18288" y="0"/>
                                </a:lnTo>
                                <a:lnTo>
                                  <a:pt x="18288" y="4572"/>
                                </a:lnTo>
                                <a:lnTo>
                                  <a:pt x="22860" y="4572"/>
                                </a:lnTo>
                                <a:lnTo>
                                  <a:pt x="22860" y="9144"/>
                                </a:lnTo>
                                <a:lnTo>
                                  <a:pt x="41148" y="9144"/>
                                </a:lnTo>
                                <a:lnTo>
                                  <a:pt x="41148" y="13716"/>
                                </a:lnTo>
                                <a:lnTo>
                                  <a:pt x="36195" y="18288"/>
                                </a:lnTo>
                                <a:lnTo>
                                  <a:pt x="36195" y="22860"/>
                                </a:lnTo>
                                <a:lnTo>
                                  <a:pt x="32004" y="22860"/>
                                </a:lnTo>
                                <a:lnTo>
                                  <a:pt x="32004" y="27432"/>
                                </a:lnTo>
                                <a:lnTo>
                                  <a:pt x="27432" y="27432"/>
                                </a:lnTo>
                                <a:lnTo>
                                  <a:pt x="27432" y="32004"/>
                                </a:lnTo>
                                <a:lnTo>
                                  <a:pt x="22860" y="32004"/>
                                </a:lnTo>
                                <a:lnTo>
                                  <a:pt x="22860" y="50292"/>
                                </a:lnTo>
                                <a:lnTo>
                                  <a:pt x="18288" y="50292"/>
                                </a:lnTo>
                                <a:lnTo>
                                  <a:pt x="18288" y="77470"/>
                                </a:lnTo>
                                <a:lnTo>
                                  <a:pt x="45339" y="77470"/>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131" name="Shape 131"/>
                        <wps:cNvSpPr/>
                        <wps:spPr>
                          <a:xfrm>
                            <a:off x="109423" y="884810"/>
                            <a:ext cx="9144" cy="96012"/>
                          </a:xfrm>
                          <a:custGeom>
                            <a:avLst/>
                            <a:gdLst/>
                            <a:ahLst/>
                            <a:cxnLst/>
                            <a:rect l="0" t="0" r="0" b="0"/>
                            <a:pathLst>
                              <a:path w="9144" h="96012">
                                <a:moveTo>
                                  <a:pt x="9144" y="0"/>
                                </a:moveTo>
                                <a:lnTo>
                                  <a:pt x="9144" y="45720"/>
                                </a:lnTo>
                                <a:lnTo>
                                  <a:pt x="4572" y="50292"/>
                                </a:lnTo>
                                <a:lnTo>
                                  <a:pt x="4572" y="77724"/>
                                </a:lnTo>
                                <a:lnTo>
                                  <a:pt x="0" y="77724"/>
                                </a:lnTo>
                                <a:lnTo>
                                  <a:pt x="0" y="96012"/>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132" name="Shape 132"/>
                        <wps:cNvSpPr/>
                        <wps:spPr>
                          <a:xfrm>
                            <a:off x="86563" y="875665"/>
                            <a:ext cx="77724" cy="22860"/>
                          </a:xfrm>
                          <a:custGeom>
                            <a:avLst/>
                            <a:gdLst/>
                            <a:ahLst/>
                            <a:cxnLst/>
                            <a:rect l="0" t="0" r="0" b="0"/>
                            <a:pathLst>
                              <a:path w="77724" h="22860">
                                <a:moveTo>
                                  <a:pt x="0" y="22860"/>
                                </a:moveTo>
                                <a:lnTo>
                                  <a:pt x="0" y="18288"/>
                                </a:lnTo>
                                <a:lnTo>
                                  <a:pt x="9144" y="18288"/>
                                </a:lnTo>
                                <a:lnTo>
                                  <a:pt x="9144" y="13716"/>
                                </a:lnTo>
                                <a:lnTo>
                                  <a:pt x="27432" y="13716"/>
                                </a:lnTo>
                                <a:lnTo>
                                  <a:pt x="27432" y="9144"/>
                                </a:lnTo>
                                <a:lnTo>
                                  <a:pt x="45720" y="9144"/>
                                </a:lnTo>
                                <a:lnTo>
                                  <a:pt x="50292" y="4572"/>
                                </a:lnTo>
                                <a:lnTo>
                                  <a:pt x="68580" y="4572"/>
                                </a:lnTo>
                                <a:lnTo>
                                  <a:pt x="68580" y="0"/>
                                </a:lnTo>
                                <a:lnTo>
                                  <a:pt x="77724" y="0"/>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133" name="Shape 133"/>
                        <wps:cNvSpPr/>
                        <wps:spPr>
                          <a:xfrm>
                            <a:off x="200558" y="971677"/>
                            <a:ext cx="9144" cy="50038"/>
                          </a:xfrm>
                          <a:custGeom>
                            <a:avLst/>
                            <a:gdLst/>
                            <a:ahLst/>
                            <a:cxnLst/>
                            <a:rect l="0" t="0" r="0" b="0"/>
                            <a:pathLst>
                              <a:path w="9144" h="50038">
                                <a:moveTo>
                                  <a:pt x="9144" y="0"/>
                                </a:moveTo>
                                <a:lnTo>
                                  <a:pt x="9144" y="18034"/>
                                </a:lnTo>
                                <a:lnTo>
                                  <a:pt x="4572" y="22606"/>
                                </a:lnTo>
                                <a:lnTo>
                                  <a:pt x="4572" y="27178"/>
                                </a:lnTo>
                                <a:lnTo>
                                  <a:pt x="0" y="31750"/>
                                </a:lnTo>
                                <a:lnTo>
                                  <a:pt x="0" y="50038"/>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134" name="Shape 134"/>
                        <wps:cNvSpPr/>
                        <wps:spPr>
                          <a:xfrm>
                            <a:off x="186842" y="994284"/>
                            <a:ext cx="22860" cy="9144"/>
                          </a:xfrm>
                          <a:custGeom>
                            <a:avLst/>
                            <a:gdLst/>
                            <a:ahLst/>
                            <a:cxnLst/>
                            <a:rect l="0" t="0" r="0" b="0"/>
                            <a:pathLst>
                              <a:path w="22860" h="9144">
                                <a:moveTo>
                                  <a:pt x="0" y="9144"/>
                                </a:moveTo>
                                <a:lnTo>
                                  <a:pt x="0" y="4572"/>
                                </a:lnTo>
                                <a:lnTo>
                                  <a:pt x="9144" y="4572"/>
                                </a:lnTo>
                                <a:lnTo>
                                  <a:pt x="9144" y="0"/>
                                </a:lnTo>
                                <a:lnTo>
                                  <a:pt x="22860" y="0"/>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135" name="Shape 135"/>
                        <wps:cNvSpPr/>
                        <wps:spPr>
                          <a:xfrm>
                            <a:off x="241706" y="975995"/>
                            <a:ext cx="9144" cy="0"/>
                          </a:xfrm>
                          <a:custGeom>
                            <a:avLst/>
                            <a:gdLst/>
                            <a:ahLst/>
                            <a:cxnLst/>
                            <a:rect l="0" t="0" r="0" b="0"/>
                            <a:pathLst>
                              <a:path w="9144">
                                <a:moveTo>
                                  <a:pt x="0" y="0"/>
                                </a:moveTo>
                                <a:lnTo>
                                  <a:pt x="9144" y="0"/>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136" name="Shape 136"/>
                        <wps:cNvSpPr/>
                        <wps:spPr>
                          <a:xfrm>
                            <a:off x="195986" y="989711"/>
                            <a:ext cx="50292" cy="9144"/>
                          </a:xfrm>
                          <a:custGeom>
                            <a:avLst/>
                            <a:gdLst/>
                            <a:ahLst/>
                            <a:cxnLst/>
                            <a:rect l="0" t="0" r="0" b="0"/>
                            <a:pathLst>
                              <a:path w="50292" h="9144">
                                <a:moveTo>
                                  <a:pt x="0" y="9144"/>
                                </a:moveTo>
                                <a:lnTo>
                                  <a:pt x="32004" y="9144"/>
                                </a:lnTo>
                                <a:lnTo>
                                  <a:pt x="36576" y="4573"/>
                                </a:lnTo>
                                <a:lnTo>
                                  <a:pt x="45720" y="4573"/>
                                </a:lnTo>
                                <a:lnTo>
                                  <a:pt x="45720" y="0"/>
                                </a:lnTo>
                                <a:lnTo>
                                  <a:pt x="50292" y="0"/>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137" name="Shape 137"/>
                        <wps:cNvSpPr/>
                        <wps:spPr>
                          <a:xfrm>
                            <a:off x="296570" y="957707"/>
                            <a:ext cx="49987" cy="41148"/>
                          </a:xfrm>
                          <a:custGeom>
                            <a:avLst/>
                            <a:gdLst/>
                            <a:ahLst/>
                            <a:cxnLst/>
                            <a:rect l="0" t="0" r="0" b="0"/>
                            <a:pathLst>
                              <a:path w="49987" h="41148">
                                <a:moveTo>
                                  <a:pt x="0" y="0"/>
                                </a:moveTo>
                                <a:lnTo>
                                  <a:pt x="27432" y="0"/>
                                </a:lnTo>
                                <a:lnTo>
                                  <a:pt x="27432" y="27432"/>
                                </a:lnTo>
                                <a:lnTo>
                                  <a:pt x="36576" y="27432"/>
                                </a:lnTo>
                                <a:lnTo>
                                  <a:pt x="36576" y="32003"/>
                                </a:lnTo>
                                <a:lnTo>
                                  <a:pt x="45720" y="32003"/>
                                </a:lnTo>
                                <a:lnTo>
                                  <a:pt x="49987" y="36576"/>
                                </a:lnTo>
                                <a:lnTo>
                                  <a:pt x="49987" y="41148"/>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138" name="Shape 138"/>
                        <wps:cNvSpPr/>
                        <wps:spPr>
                          <a:xfrm>
                            <a:off x="328270" y="1003427"/>
                            <a:ext cx="18288" cy="32004"/>
                          </a:xfrm>
                          <a:custGeom>
                            <a:avLst/>
                            <a:gdLst/>
                            <a:ahLst/>
                            <a:cxnLst/>
                            <a:rect l="0" t="0" r="0" b="0"/>
                            <a:pathLst>
                              <a:path w="18288" h="32004">
                                <a:moveTo>
                                  <a:pt x="18288" y="0"/>
                                </a:moveTo>
                                <a:lnTo>
                                  <a:pt x="18288" y="18288"/>
                                </a:lnTo>
                                <a:lnTo>
                                  <a:pt x="18288" y="0"/>
                                </a:lnTo>
                                <a:lnTo>
                                  <a:pt x="14021" y="18288"/>
                                </a:lnTo>
                                <a:lnTo>
                                  <a:pt x="14021" y="22860"/>
                                </a:lnTo>
                                <a:lnTo>
                                  <a:pt x="4877" y="22860"/>
                                </a:lnTo>
                                <a:lnTo>
                                  <a:pt x="4877" y="27432"/>
                                </a:lnTo>
                                <a:lnTo>
                                  <a:pt x="0" y="27432"/>
                                </a:lnTo>
                                <a:lnTo>
                                  <a:pt x="0" y="32004"/>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139" name="Shape 139"/>
                        <wps:cNvSpPr/>
                        <wps:spPr>
                          <a:xfrm>
                            <a:off x="483413" y="893953"/>
                            <a:ext cx="0" cy="0"/>
                          </a:xfrm>
                          <a:custGeom>
                            <a:avLst/>
                            <a:gdLst/>
                            <a:ahLst/>
                            <a:cxnLst/>
                            <a:rect l="0" t="0" r="0" b="0"/>
                            <a:pathLst>
                              <a:path>
                                <a:moveTo>
                                  <a:pt x="0" y="0"/>
                                </a:moveTo>
                                <a:lnTo>
                                  <a:pt x="0" y="0"/>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140" name="Shape 140"/>
                        <wps:cNvSpPr/>
                        <wps:spPr>
                          <a:xfrm>
                            <a:off x="492557" y="884810"/>
                            <a:ext cx="22860" cy="9144"/>
                          </a:xfrm>
                          <a:custGeom>
                            <a:avLst/>
                            <a:gdLst/>
                            <a:ahLst/>
                            <a:cxnLst/>
                            <a:rect l="0" t="0" r="0" b="0"/>
                            <a:pathLst>
                              <a:path w="22860" h="9144">
                                <a:moveTo>
                                  <a:pt x="0" y="9144"/>
                                </a:moveTo>
                                <a:lnTo>
                                  <a:pt x="0" y="9144"/>
                                </a:lnTo>
                                <a:lnTo>
                                  <a:pt x="0" y="0"/>
                                </a:lnTo>
                                <a:lnTo>
                                  <a:pt x="22860" y="0"/>
                                </a:lnTo>
                                <a:lnTo>
                                  <a:pt x="22860" y="9144"/>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141" name="Shape 141"/>
                        <wps:cNvSpPr/>
                        <wps:spPr>
                          <a:xfrm>
                            <a:off x="497129" y="930529"/>
                            <a:ext cx="36576" cy="0"/>
                          </a:xfrm>
                          <a:custGeom>
                            <a:avLst/>
                            <a:gdLst/>
                            <a:ahLst/>
                            <a:cxnLst/>
                            <a:rect l="0" t="0" r="0" b="0"/>
                            <a:pathLst>
                              <a:path w="36576">
                                <a:moveTo>
                                  <a:pt x="0" y="0"/>
                                </a:moveTo>
                                <a:lnTo>
                                  <a:pt x="36576" y="0"/>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142" name="Shape 142"/>
                        <wps:cNvSpPr/>
                        <wps:spPr>
                          <a:xfrm>
                            <a:off x="656819" y="834517"/>
                            <a:ext cx="18288" cy="128016"/>
                          </a:xfrm>
                          <a:custGeom>
                            <a:avLst/>
                            <a:gdLst/>
                            <a:ahLst/>
                            <a:cxnLst/>
                            <a:rect l="0" t="0" r="0" b="0"/>
                            <a:pathLst>
                              <a:path w="18288" h="128016">
                                <a:moveTo>
                                  <a:pt x="18288" y="0"/>
                                </a:moveTo>
                                <a:lnTo>
                                  <a:pt x="18288" y="27432"/>
                                </a:lnTo>
                                <a:lnTo>
                                  <a:pt x="13716" y="32004"/>
                                </a:lnTo>
                                <a:lnTo>
                                  <a:pt x="13716" y="45720"/>
                                </a:lnTo>
                                <a:lnTo>
                                  <a:pt x="9144" y="50292"/>
                                </a:lnTo>
                                <a:lnTo>
                                  <a:pt x="9144" y="73152"/>
                                </a:lnTo>
                                <a:lnTo>
                                  <a:pt x="4572" y="77724"/>
                                </a:lnTo>
                                <a:lnTo>
                                  <a:pt x="4572" y="91440"/>
                                </a:lnTo>
                                <a:lnTo>
                                  <a:pt x="0" y="96012"/>
                                </a:lnTo>
                                <a:lnTo>
                                  <a:pt x="0" y="128016"/>
                                </a:lnTo>
                                <a:lnTo>
                                  <a:pt x="9144" y="128016"/>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143" name="Shape 143"/>
                        <wps:cNvSpPr/>
                        <wps:spPr>
                          <a:xfrm>
                            <a:off x="615696" y="839089"/>
                            <a:ext cx="132309" cy="9144"/>
                          </a:xfrm>
                          <a:custGeom>
                            <a:avLst/>
                            <a:gdLst/>
                            <a:ahLst/>
                            <a:cxnLst/>
                            <a:rect l="0" t="0" r="0" b="0"/>
                            <a:pathLst>
                              <a:path w="132309" h="9144">
                                <a:moveTo>
                                  <a:pt x="0" y="0"/>
                                </a:moveTo>
                                <a:lnTo>
                                  <a:pt x="0" y="4572"/>
                                </a:lnTo>
                                <a:lnTo>
                                  <a:pt x="127737" y="4572"/>
                                </a:lnTo>
                                <a:lnTo>
                                  <a:pt x="127737" y="9144"/>
                                </a:lnTo>
                                <a:lnTo>
                                  <a:pt x="132309" y="9144"/>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144" name="Shape 144"/>
                        <wps:cNvSpPr/>
                        <wps:spPr>
                          <a:xfrm>
                            <a:off x="743433" y="930529"/>
                            <a:ext cx="13716" cy="50292"/>
                          </a:xfrm>
                          <a:custGeom>
                            <a:avLst/>
                            <a:gdLst/>
                            <a:ahLst/>
                            <a:cxnLst/>
                            <a:rect l="0" t="0" r="0" b="0"/>
                            <a:pathLst>
                              <a:path w="13716" h="50292">
                                <a:moveTo>
                                  <a:pt x="0" y="0"/>
                                </a:moveTo>
                                <a:lnTo>
                                  <a:pt x="0" y="32004"/>
                                </a:lnTo>
                                <a:lnTo>
                                  <a:pt x="4572" y="32004"/>
                                </a:lnTo>
                                <a:lnTo>
                                  <a:pt x="4572" y="36322"/>
                                </a:lnTo>
                                <a:lnTo>
                                  <a:pt x="9144" y="36322"/>
                                </a:lnTo>
                                <a:lnTo>
                                  <a:pt x="9144" y="41148"/>
                                </a:lnTo>
                                <a:lnTo>
                                  <a:pt x="13716" y="41148"/>
                                </a:lnTo>
                                <a:lnTo>
                                  <a:pt x="13716" y="50292"/>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145" name="Shape 145"/>
                        <wps:cNvSpPr/>
                        <wps:spPr>
                          <a:xfrm>
                            <a:off x="729717" y="962534"/>
                            <a:ext cx="59436" cy="0"/>
                          </a:xfrm>
                          <a:custGeom>
                            <a:avLst/>
                            <a:gdLst/>
                            <a:ahLst/>
                            <a:cxnLst/>
                            <a:rect l="0" t="0" r="0" b="0"/>
                            <a:pathLst>
                              <a:path w="59436">
                                <a:moveTo>
                                  <a:pt x="0" y="0"/>
                                </a:moveTo>
                                <a:lnTo>
                                  <a:pt x="59436" y="0"/>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146" name="Shape 146"/>
                        <wps:cNvSpPr/>
                        <wps:spPr>
                          <a:xfrm>
                            <a:off x="807060" y="921385"/>
                            <a:ext cx="64008" cy="54611"/>
                          </a:xfrm>
                          <a:custGeom>
                            <a:avLst/>
                            <a:gdLst/>
                            <a:ahLst/>
                            <a:cxnLst/>
                            <a:rect l="0" t="0" r="0" b="0"/>
                            <a:pathLst>
                              <a:path w="64008" h="54611">
                                <a:moveTo>
                                  <a:pt x="0" y="18288"/>
                                </a:moveTo>
                                <a:lnTo>
                                  <a:pt x="0" y="13716"/>
                                </a:lnTo>
                                <a:lnTo>
                                  <a:pt x="4953" y="13716"/>
                                </a:lnTo>
                                <a:lnTo>
                                  <a:pt x="4953" y="9144"/>
                                </a:lnTo>
                                <a:lnTo>
                                  <a:pt x="9144" y="9144"/>
                                </a:lnTo>
                                <a:lnTo>
                                  <a:pt x="9144" y="4573"/>
                                </a:lnTo>
                                <a:lnTo>
                                  <a:pt x="14097" y="4573"/>
                                </a:lnTo>
                                <a:lnTo>
                                  <a:pt x="14097" y="0"/>
                                </a:lnTo>
                                <a:lnTo>
                                  <a:pt x="45720" y="0"/>
                                </a:lnTo>
                                <a:lnTo>
                                  <a:pt x="45720" y="18288"/>
                                </a:lnTo>
                                <a:lnTo>
                                  <a:pt x="41148" y="18288"/>
                                </a:lnTo>
                                <a:lnTo>
                                  <a:pt x="41148" y="22861"/>
                                </a:lnTo>
                                <a:lnTo>
                                  <a:pt x="36576" y="22861"/>
                                </a:lnTo>
                                <a:lnTo>
                                  <a:pt x="36576" y="32004"/>
                                </a:lnTo>
                                <a:lnTo>
                                  <a:pt x="32385" y="32004"/>
                                </a:lnTo>
                                <a:lnTo>
                                  <a:pt x="32385" y="41149"/>
                                </a:lnTo>
                                <a:lnTo>
                                  <a:pt x="27432" y="41149"/>
                                </a:lnTo>
                                <a:lnTo>
                                  <a:pt x="27432" y="54611"/>
                                </a:lnTo>
                                <a:lnTo>
                                  <a:pt x="45720" y="54611"/>
                                </a:lnTo>
                                <a:lnTo>
                                  <a:pt x="50292" y="50292"/>
                                </a:lnTo>
                                <a:lnTo>
                                  <a:pt x="64008" y="50292"/>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147" name="Shape 147"/>
                        <wps:cNvSpPr/>
                        <wps:spPr>
                          <a:xfrm>
                            <a:off x="948792" y="793623"/>
                            <a:ext cx="182372" cy="36323"/>
                          </a:xfrm>
                          <a:custGeom>
                            <a:avLst/>
                            <a:gdLst/>
                            <a:ahLst/>
                            <a:cxnLst/>
                            <a:rect l="0" t="0" r="0" b="0"/>
                            <a:pathLst>
                              <a:path w="182372" h="36323">
                                <a:moveTo>
                                  <a:pt x="0" y="36323"/>
                                </a:moveTo>
                                <a:lnTo>
                                  <a:pt x="0" y="27178"/>
                                </a:lnTo>
                                <a:lnTo>
                                  <a:pt x="4318" y="27178"/>
                                </a:lnTo>
                                <a:lnTo>
                                  <a:pt x="4318" y="22861"/>
                                </a:lnTo>
                                <a:lnTo>
                                  <a:pt x="8890" y="22861"/>
                                </a:lnTo>
                                <a:lnTo>
                                  <a:pt x="8890" y="18288"/>
                                </a:lnTo>
                                <a:lnTo>
                                  <a:pt x="18034" y="18288"/>
                                </a:lnTo>
                                <a:lnTo>
                                  <a:pt x="18034" y="13716"/>
                                </a:lnTo>
                                <a:lnTo>
                                  <a:pt x="54610" y="13716"/>
                                </a:lnTo>
                                <a:lnTo>
                                  <a:pt x="54610" y="18288"/>
                                </a:lnTo>
                                <a:lnTo>
                                  <a:pt x="77470" y="18288"/>
                                </a:lnTo>
                                <a:lnTo>
                                  <a:pt x="77470" y="27178"/>
                                </a:lnTo>
                                <a:lnTo>
                                  <a:pt x="82042" y="27178"/>
                                </a:lnTo>
                                <a:lnTo>
                                  <a:pt x="82042" y="31750"/>
                                </a:lnTo>
                                <a:lnTo>
                                  <a:pt x="150622" y="31750"/>
                                </a:lnTo>
                                <a:lnTo>
                                  <a:pt x="150622" y="36323"/>
                                </a:lnTo>
                                <a:lnTo>
                                  <a:pt x="168656" y="36323"/>
                                </a:lnTo>
                                <a:lnTo>
                                  <a:pt x="168656" y="27178"/>
                                </a:lnTo>
                                <a:lnTo>
                                  <a:pt x="173228" y="27178"/>
                                </a:lnTo>
                                <a:lnTo>
                                  <a:pt x="173228" y="22861"/>
                                </a:lnTo>
                                <a:lnTo>
                                  <a:pt x="177800" y="22861"/>
                                </a:lnTo>
                                <a:lnTo>
                                  <a:pt x="177800" y="18288"/>
                                </a:lnTo>
                                <a:lnTo>
                                  <a:pt x="182372" y="18288"/>
                                </a:lnTo>
                                <a:lnTo>
                                  <a:pt x="182372" y="0"/>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148" name="Shape 148"/>
                        <wps:cNvSpPr/>
                        <wps:spPr>
                          <a:xfrm>
                            <a:off x="1044550" y="829945"/>
                            <a:ext cx="0" cy="0"/>
                          </a:xfrm>
                          <a:custGeom>
                            <a:avLst/>
                            <a:gdLst/>
                            <a:ahLst/>
                            <a:cxnLst/>
                            <a:rect l="0" t="0" r="0" b="0"/>
                            <a:pathLst>
                              <a:path>
                                <a:moveTo>
                                  <a:pt x="0" y="0"/>
                                </a:moveTo>
                                <a:lnTo>
                                  <a:pt x="0" y="0"/>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149" name="Shape 149"/>
                        <wps:cNvSpPr/>
                        <wps:spPr>
                          <a:xfrm>
                            <a:off x="1030834" y="829945"/>
                            <a:ext cx="68580" cy="132588"/>
                          </a:xfrm>
                          <a:custGeom>
                            <a:avLst/>
                            <a:gdLst/>
                            <a:ahLst/>
                            <a:cxnLst/>
                            <a:rect l="0" t="0" r="0" b="0"/>
                            <a:pathLst>
                              <a:path w="68580" h="132588">
                                <a:moveTo>
                                  <a:pt x="13716" y="0"/>
                                </a:moveTo>
                                <a:lnTo>
                                  <a:pt x="13716" y="13715"/>
                                </a:lnTo>
                                <a:lnTo>
                                  <a:pt x="9144" y="13715"/>
                                </a:lnTo>
                                <a:lnTo>
                                  <a:pt x="9144" y="32003"/>
                                </a:lnTo>
                                <a:lnTo>
                                  <a:pt x="4572" y="36576"/>
                                </a:lnTo>
                                <a:lnTo>
                                  <a:pt x="4572" y="68580"/>
                                </a:lnTo>
                                <a:lnTo>
                                  <a:pt x="0" y="68580"/>
                                </a:lnTo>
                                <a:lnTo>
                                  <a:pt x="0" y="105156"/>
                                </a:lnTo>
                                <a:lnTo>
                                  <a:pt x="4572" y="109727"/>
                                </a:lnTo>
                                <a:lnTo>
                                  <a:pt x="9144" y="114300"/>
                                </a:lnTo>
                                <a:lnTo>
                                  <a:pt x="9144" y="123444"/>
                                </a:lnTo>
                                <a:lnTo>
                                  <a:pt x="32004" y="123444"/>
                                </a:lnTo>
                                <a:lnTo>
                                  <a:pt x="32004" y="127762"/>
                                </a:lnTo>
                                <a:lnTo>
                                  <a:pt x="36322" y="127762"/>
                                </a:lnTo>
                                <a:lnTo>
                                  <a:pt x="36322" y="132588"/>
                                </a:lnTo>
                                <a:lnTo>
                                  <a:pt x="50292" y="132588"/>
                                </a:lnTo>
                                <a:lnTo>
                                  <a:pt x="50292" y="127762"/>
                                </a:lnTo>
                                <a:lnTo>
                                  <a:pt x="54610" y="127762"/>
                                </a:lnTo>
                                <a:lnTo>
                                  <a:pt x="54610" y="123444"/>
                                </a:lnTo>
                                <a:lnTo>
                                  <a:pt x="59436" y="123444"/>
                                </a:lnTo>
                                <a:lnTo>
                                  <a:pt x="59436" y="118618"/>
                                </a:lnTo>
                                <a:lnTo>
                                  <a:pt x="63754" y="118618"/>
                                </a:lnTo>
                                <a:lnTo>
                                  <a:pt x="63754" y="114300"/>
                                </a:lnTo>
                                <a:lnTo>
                                  <a:pt x="68580" y="114300"/>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150" name="Shape 150"/>
                        <wps:cNvSpPr/>
                        <wps:spPr>
                          <a:xfrm>
                            <a:off x="1163168" y="930529"/>
                            <a:ext cx="45720" cy="59182"/>
                          </a:xfrm>
                          <a:custGeom>
                            <a:avLst/>
                            <a:gdLst/>
                            <a:ahLst/>
                            <a:cxnLst/>
                            <a:rect l="0" t="0" r="0" b="0"/>
                            <a:pathLst>
                              <a:path w="45720" h="59182">
                                <a:moveTo>
                                  <a:pt x="18288" y="0"/>
                                </a:moveTo>
                                <a:lnTo>
                                  <a:pt x="13335" y="0"/>
                                </a:lnTo>
                                <a:lnTo>
                                  <a:pt x="13335" y="4572"/>
                                </a:lnTo>
                                <a:lnTo>
                                  <a:pt x="9144" y="4572"/>
                                </a:lnTo>
                                <a:lnTo>
                                  <a:pt x="9144" y="18034"/>
                                </a:lnTo>
                                <a:lnTo>
                                  <a:pt x="4572" y="18034"/>
                                </a:lnTo>
                                <a:lnTo>
                                  <a:pt x="4572" y="32004"/>
                                </a:lnTo>
                                <a:lnTo>
                                  <a:pt x="0" y="32004"/>
                                </a:lnTo>
                                <a:lnTo>
                                  <a:pt x="0" y="59182"/>
                                </a:lnTo>
                                <a:lnTo>
                                  <a:pt x="32004" y="59182"/>
                                </a:lnTo>
                                <a:lnTo>
                                  <a:pt x="32004" y="54610"/>
                                </a:lnTo>
                                <a:lnTo>
                                  <a:pt x="45720" y="54610"/>
                                </a:lnTo>
                                <a:lnTo>
                                  <a:pt x="45720" y="45466"/>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151" name="Shape 151"/>
                        <wps:cNvSpPr/>
                        <wps:spPr>
                          <a:xfrm>
                            <a:off x="59436" y="1263397"/>
                            <a:ext cx="0" cy="54863"/>
                          </a:xfrm>
                          <a:custGeom>
                            <a:avLst/>
                            <a:gdLst/>
                            <a:ahLst/>
                            <a:cxnLst/>
                            <a:rect l="0" t="0" r="0" b="0"/>
                            <a:pathLst>
                              <a:path h="54863">
                                <a:moveTo>
                                  <a:pt x="0" y="0"/>
                                </a:moveTo>
                                <a:lnTo>
                                  <a:pt x="0" y="54863"/>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52" name="Shape 152"/>
                        <wps:cNvSpPr/>
                        <wps:spPr>
                          <a:xfrm>
                            <a:off x="13716" y="1226821"/>
                            <a:ext cx="104851" cy="18288"/>
                          </a:xfrm>
                          <a:custGeom>
                            <a:avLst/>
                            <a:gdLst/>
                            <a:ahLst/>
                            <a:cxnLst/>
                            <a:rect l="0" t="0" r="0" b="0"/>
                            <a:pathLst>
                              <a:path w="104851" h="18288">
                                <a:moveTo>
                                  <a:pt x="0" y="18288"/>
                                </a:moveTo>
                                <a:lnTo>
                                  <a:pt x="32004" y="18288"/>
                                </a:lnTo>
                                <a:lnTo>
                                  <a:pt x="36576" y="13970"/>
                                </a:lnTo>
                                <a:lnTo>
                                  <a:pt x="59436" y="13970"/>
                                </a:lnTo>
                                <a:lnTo>
                                  <a:pt x="64008" y="9144"/>
                                </a:lnTo>
                                <a:lnTo>
                                  <a:pt x="73152" y="9144"/>
                                </a:lnTo>
                                <a:lnTo>
                                  <a:pt x="77419" y="4826"/>
                                </a:lnTo>
                                <a:lnTo>
                                  <a:pt x="100584" y="4826"/>
                                </a:lnTo>
                                <a:lnTo>
                                  <a:pt x="104851"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53" name="Shape 153"/>
                        <wps:cNvSpPr/>
                        <wps:spPr>
                          <a:xfrm>
                            <a:off x="127711" y="1304544"/>
                            <a:ext cx="4572" cy="63627"/>
                          </a:xfrm>
                          <a:custGeom>
                            <a:avLst/>
                            <a:gdLst/>
                            <a:ahLst/>
                            <a:cxnLst/>
                            <a:rect l="0" t="0" r="0" b="0"/>
                            <a:pathLst>
                              <a:path w="4572" h="63627">
                                <a:moveTo>
                                  <a:pt x="4572" y="0"/>
                                </a:moveTo>
                                <a:lnTo>
                                  <a:pt x="0" y="0"/>
                                </a:lnTo>
                                <a:lnTo>
                                  <a:pt x="0" y="63627"/>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54" name="Shape 154"/>
                        <wps:cNvSpPr/>
                        <wps:spPr>
                          <a:xfrm>
                            <a:off x="109423" y="1327404"/>
                            <a:ext cx="64008" cy="13716"/>
                          </a:xfrm>
                          <a:custGeom>
                            <a:avLst/>
                            <a:gdLst/>
                            <a:ahLst/>
                            <a:cxnLst/>
                            <a:rect l="0" t="0" r="0" b="0"/>
                            <a:pathLst>
                              <a:path w="64008" h="13716">
                                <a:moveTo>
                                  <a:pt x="0" y="13716"/>
                                </a:moveTo>
                                <a:lnTo>
                                  <a:pt x="0" y="9144"/>
                                </a:lnTo>
                                <a:lnTo>
                                  <a:pt x="9144" y="9144"/>
                                </a:lnTo>
                                <a:lnTo>
                                  <a:pt x="13716" y="4572"/>
                                </a:lnTo>
                                <a:lnTo>
                                  <a:pt x="40843" y="4572"/>
                                </a:lnTo>
                                <a:lnTo>
                                  <a:pt x="45720" y="0"/>
                                </a:lnTo>
                                <a:lnTo>
                                  <a:pt x="64008"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55" name="Shape 155"/>
                        <wps:cNvSpPr/>
                        <wps:spPr>
                          <a:xfrm>
                            <a:off x="186842" y="1304544"/>
                            <a:ext cx="45720" cy="41148"/>
                          </a:xfrm>
                          <a:custGeom>
                            <a:avLst/>
                            <a:gdLst/>
                            <a:ahLst/>
                            <a:cxnLst/>
                            <a:rect l="0" t="0" r="0" b="0"/>
                            <a:pathLst>
                              <a:path w="45720" h="41148">
                                <a:moveTo>
                                  <a:pt x="0" y="0"/>
                                </a:moveTo>
                                <a:lnTo>
                                  <a:pt x="0" y="9144"/>
                                </a:lnTo>
                                <a:lnTo>
                                  <a:pt x="4572" y="9144"/>
                                </a:lnTo>
                                <a:lnTo>
                                  <a:pt x="4572" y="41148"/>
                                </a:lnTo>
                                <a:lnTo>
                                  <a:pt x="18288" y="41148"/>
                                </a:lnTo>
                                <a:lnTo>
                                  <a:pt x="18288" y="36576"/>
                                </a:lnTo>
                                <a:lnTo>
                                  <a:pt x="22860" y="36576"/>
                                </a:lnTo>
                                <a:lnTo>
                                  <a:pt x="27432" y="32003"/>
                                </a:lnTo>
                                <a:lnTo>
                                  <a:pt x="32004" y="32003"/>
                                </a:lnTo>
                                <a:lnTo>
                                  <a:pt x="32004" y="27432"/>
                                </a:lnTo>
                                <a:lnTo>
                                  <a:pt x="45720" y="27432"/>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56" name="Shape 156"/>
                        <wps:cNvSpPr/>
                        <wps:spPr>
                          <a:xfrm>
                            <a:off x="237134" y="1290828"/>
                            <a:ext cx="13716" cy="54864"/>
                          </a:xfrm>
                          <a:custGeom>
                            <a:avLst/>
                            <a:gdLst/>
                            <a:ahLst/>
                            <a:cxnLst/>
                            <a:rect l="0" t="0" r="0" b="0"/>
                            <a:pathLst>
                              <a:path w="13716" h="54864">
                                <a:moveTo>
                                  <a:pt x="0" y="0"/>
                                </a:moveTo>
                                <a:lnTo>
                                  <a:pt x="0" y="22860"/>
                                </a:lnTo>
                                <a:lnTo>
                                  <a:pt x="4572" y="22860"/>
                                </a:lnTo>
                                <a:lnTo>
                                  <a:pt x="4572" y="32004"/>
                                </a:lnTo>
                                <a:lnTo>
                                  <a:pt x="9144" y="36576"/>
                                </a:lnTo>
                                <a:lnTo>
                                  <a:pt x="9144" y="54864"/>
                                </a:lnTo>
                                <a:lnTo>
                                  <a:pt x="13716" y="54864"/>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57" name="Shape 157"/>
                        <wps:cNvSpPr/>
                        <wps:spPr>
                          <a:xfrm>
                            <a:off x="351130" y="1286256"/>
                            <a:ext cx="68580" cy="4572"/>
                          </a:xfrm>
                          <a:custGeom>
                            <a:avLst/>
                            <a:gdLst/>
                            <a:ahLst/>
                            <a:cxnLst/>
                            <a:rect l="0" t="0" r="0" b="0"/>
                            <a:pathLst>
                              <a:path w="68580" h="4572">
                                <a:moveTo>
                                  <a:pt x="0" y="4572"/>
                                </a:moveTo>
                                <a:lnTo>
                                  <a:pt x="22860" y="4572"/>
                                </a:lnTo>
                                <a:lnTo>
                                  <a:pt x="27432" y="0"/>
                                </a:lnTo>
                                <a:lnTo>
                                  <a:pt x="68580" y="0"/>
                                </a:lnTo>
                                <a:lnTo>
                                  <a:pt x="64008" y="0"/>
                                </a:lnTo>
                                <a:lnTo>
                                  <a:pt x="64008" y="4572"/>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58" name="Shape 158"/>
                        <wps:cNvSpPr/>
                        <wps:spPr>
                          <a:xfrm>
                            <a:off x="355702" y="1254252"/>
                            <a:ext cx="54864" cy="9144"/>
                          </a:xfrm>
                          <a:custGeom>
                            <a:avLst/>
                            <a:gdLst/>
                            <a:ahLst/>
                            <a:cxnLst/>
                            <a:rect l="0" t="0" r="0" b="0"/>
                            <a:pathLst>
                              <a:path w="54864" h="9144">
                                <a:moveTo>
                                  <a:pt x="0" y="9144"/>
                                </a:moveTo>
                                <a:lnTo>
                                  <a:pt x="0" y="0"/>
                                </a:lnTo>
                                <a:lnTo>
                                  <a:pt x="54864"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59" name="Shape 159"/>
                        <wps:cNvSpPr/>
                        <wps:spPr>
                          <a:xfrm>
                            <a:off x="633959" y="1172210"/>
                            <a:ext cx="4572" cy="77725"/>
                          </a:xfrm>
                          <a:custGeom>
                            <a:avLst/>
                            <a:gdLst/>
                            <a:ahLst/>
                            <a:cxnLst/>
                            <a:rect l="0" t="0" r="0" b="0"/>
                            <a:pathLst>
                              <a:path w="4572" h="77725">
                                <a:moveTo>
                                  <a:pt x="4572" y="0"/>
                                </a:moveTo>
                                <a:lnTo>
                                  <a:pt x="4572" y="59437"/>
                                </a:lnTo>
                                <a:lnTo>
                                  <a:pt x="0" y="63754"/>
                                </a:lnTo>
                                <a:lnTo>
                                  <a:pt x="0" y="77725"/>
                                </a:lnTo>
                                <a:lnTo>
                                  <a:pt x="0" y="72899"/>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60" name="Shape 160"/>
                        <wps:cNvSpPr/>
                        <wps:spPr>
                          <a:xfrm>
                            <a:off x="602285" y="1172210"/>
                            <a:ext cx="68250" cy="9144"/>
                          </a:xfrm>
                          <a:custGeom>
                            <a:avLst/>
                            <a:gdLst/>
                            <a:ahLst/>
                            <a:cxnLst/>
                            <a:rect l="0" t="0" r="0" b="0"/>
                            <a:pathLst>
                              <a:path w="68250" h="9144">
                                <a:moveTo>
                                  <a:pt x="0" y="9144"/>
                                </a:moveTo>
                                <a:lnTo>
                                  <a:pt x="31674" y="9144"/>
                                </a:lnTo>
                                <a:lnTo>
                                  <a:pt x="31674" y="4573"/>
                                </a:lnTo>
                                <a:lnTo>
                                  <a:pt x="40818" y="4573"/>
                                </a:lnTo>
                                <a:lnTo>
                                  <a:pt x="40818" y="0"/>
                                </a:lnTo>
                                <a:lnTo>
                                  <a:pt x="68250"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61" name="Shape 161"/>
                        <wps:cNvSpPr/>
                        <wps:spPr>
                          <a:xfrm>
                            <a:off x="725145" y="1240790"/>
                            <a:ext cx="0" cy="45466"/>
                          </a:xfrm>
                          <a:custGeom>
                            <a:avLst/>
                            <a:gdLst/>
                            <a:ahLst/>
                            <a:cxnLst/>
                            <a:rect l="0" t="0" r="0" b="0"/>
                            <a:pathLst>
                              <a:path h="45466">
                                <a:moveTo>
                                  <a:pt x="0" y="0"/>
                                </a:moveTo>
                                <a:lnTo>
                                  <a:pt x="0" y="45466"/>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62" name="Shape 162"/>
                        <wps:cNvSpPr/>
                        <wps:spPr>
                          <a:xfrm>
                            <a:off x="711429" y="1258824"/>
                            <a:ext cx="82296" cy="13716"/>
                          </a:xfrm>
                          <a:custGeom>
                            <a:avLst/>
                            <a:gdLst/>
                            <a:ahLst/>
                            <a:cxnLst/>
                            <a:rect l="0" t="0" r="0" b="0"/>
                            <a:pathLst>
                              <a:path w="82296" h="13716">
                                <a:moveTo>
                                  <a:pt x="0" y="13716"/>
                                </a:moveTo>
                                <a:lnTo>
                                  <a:pt x="9144" y="13716"/>
                                </a:lnTo>
                                <a:lnTo>
                                  <a:pt x="9144" y="9144"/>
                                </a:lnTo>
                                <a:lnTo>
                                  <a:pt x="18288" y="9144"/>
                                </a:lnTo>
                                <a:lnTo>
                                  <a:pt x="18288" y="4573"/>
                                </a:lnTo>
                                <a:lnTo>
                                  <a:pt x="64008" y="4573"/>
                                </a:lnTo>
                                <a:lnTo>
                                  <a:pt x="64008" y="0"/>
                                </a:lnTo>
                                <a:lnTo>
                                  <a:pt x="82296"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63" name="Shape 163"/>
                        <wps:cNvSpPr/>
                        <wps:spPr>
                          <a:xfrm>
                            <a:off x="793725" y="1217676"/>
                            <a:ext cx="54483" cy="54864"/>
                          </a:xfrm>
                          <a:custGeom>
                            <a:avLst/>
                            <a:gdLst/>
                            <a:ahLst/>
                            <a:cxnLst/>
                            <a:rect l="0" t="0" r="0" b="0"/>
                            <a:pathLst>
                              <a:path w="54483" h="54864">
                                <a:moveTo>
                                  <a:pt x="0" y="0"/>
                                </a:moveTo>
                                <a:lnTo>
                                  <a:pt x="0" y="54864"/>
                                </a:lnTo>
                                <a:lnTo>
                                  <a:pt x="40767" y="54864"/>
                                </a:lnTo>
                                <a:lnTo>
                                  <a:pt x="40767" y="50292"/>
                                </a:lnTo>
                                <a:lnTo>
                                  <a:pt x="45720" y="50292"/>
                                </a:lnTo>
                                <a:lnTo>
                                  <a:pt x="45720" y="45720"/>
                                </a:lnTo>
                                <a:lnTo>
                                  <a:pt x="54483" y="45720"/>
                                </a:lnTo>
                                <a:lnTo>
                                  <a:pt x="54483" y="41148"/>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64" name="Shape 164"/>
                        <wps:cNvSpPr/>
                        <wps:spPr>
                          <a:xfrm>
                            <a:off x="843636" y="1222502"/>
                            <a:ext cx="4572" cy="82042"/>
                          </a:xfrm>
                          <a:custGeom>
                            <a:avLst/>
                            <a:gdLst/>
                            <a:ahLst/>
                            <a:cxnLst/>
                            <a:rect l="0" t="0" r="0" b="0"/>
                            <a:pathLst>
                              <a:path w="4572" h="82042">
                                <a:moveTo>
                                  <a:pt x="0" y="0"/>
                                </a:moveTo>
                                <a:lnTo>
                                  <a:pt x="0" y="9144"/>
                                </a:lnTo>
                                <a:lnTo>
                                  <a:pt x="4572" y="9144"/>
                                </a:lnTo>
                                <a:lnTo>
                                  <a:pt x="4572" y="68326"/>
                                </a:lnTo>
                                <a:lnTo>
                                  <a:pt x="0" y="68326"/>
                                </a:lnTo>
                                <a:lnTo>
                                  <a:pt x="0" y="82042"/>
                                </a:lnTo>
                                <a:lnTo>
                                  <a:pt x="0" y="7747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65" name="Shape 165"/>
                        <wps:cNvSpPr/>
                        <wps:spPr>
                          <a:xfrm>
                            <a:off x="638531" y="1350264"/>
                            <a:ext cx="223393" cy="0"/>
                          </a:xfrm>
                          <a:custGeom>
                            <a:avLst/>
                            <a:gdLst/>
                            <a:ahLst/>
                            <a:cxnLst/>
                            <a:rect l="0" t="0" r="0" b="0"/>
                            <a:pathLst>
                              <a:path w="223393">
                                <a:moveTo>
                                  <a:pt x="0" y="0"/>
                                </a:moveTo>
                                <a:lnTo>
                                  <a:pt x="0" y="0"/>
                                </a:lnTo>
                                <a:lnTo>
                                  <a:pt x="223393"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66" name="Shape 166"/>
                        <wps:cNvSpPr/>
                        <wps:spPr>
                          <a:xfrm>
                            <a:off x="684251" y="1436498"/>
                            <a:ext cx="8890" cy="59436"/>
                          </a:xfrm>
                          <a:custGeom>
                            <a:avLst/>
                            <a:gdLst/>
                            <a:ahLst/>
                            <a:cxnLst/>
                            <a:rect l="0" t="0" r="0" b="0"/>
                            <a:pathLst>
                              <a:path w="8890" h="59436">
                                <a:moveTo>
                                  <a:pt x="0" y="0"/>
                                </a:moveTo>
                                <a:lnTo>
                                  <a:pt x="4318" y="4825"/>
                                </a:lnTo>
                                <a:lnTo>
                                  <a:pt x="8890" y="9144"/>
                                </a:lnTo>
                                <a:lnTo>
                                  <a:pt x="8890" y="59436"/>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67" name="Shape 167"/>
                        <wps:cNvSpPr/>
                        <wps:spPr>
                          <a:xfrm>
                            <a:off x="656819" y="1423035"/>
                            <a:ext cx="86614" cy="13463"/>
                          </a:xfrm>
                          <a:custGeom>
                            <a:avLst/>
                            <a:gdLst/>
                            <a:ahLst/>
                            <a:cxnLst/>
                            <a:rect l="0" t="0" r="0" b="0"/>
                            <a:pathLst>
                              <a:path w="86614" h="13463">
                                <a:moveTo>
                                  <a:pt x="0" y="13463"/>
                                </a:moveTo>
                                <a:lnTo>
                                  <a:pt x="22606" y="13463"/>
                                </a:lnTo>
                                <a:lnTo>
                                  <a:pt x="27432" y="9144"/>
                                </a:lnTo>
                                <a:lnTo>
                                  <a:pt x="36322" y="9144"/>
                                </a:lnTo>
                                <a:lnTo>
                                  <a:pt x="36322" y="4318"/>
                                </a:lnTo>
                                <a:lnTo>
                                  <a:pt x="54610" y="4318"/>
                                </a:lnTo>
                                <a:lnTo>
                                  <a:pt x="59182" y="0"/>
                                </a:lnTo>
                                <a:lnTo>
                                  <a:pt x="86614"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68" name="Shape 168"/>
                        <wps:cNvSpPr/>
                        <wps:spPr>
                          <a:xfrm>
                            <a:off x="752577" y="1486789"/>
                            <a:ext cx="9398" cy="68580"/>
                          </a:xfrm>
                          <a:custGeom>
                            <a:avLst/>
                            <a:gdLst/>
                            <a:ahLst/>
                            <a:cxnLst/>
                            <a:rect l="0" t="0" r="0" b="0"/>
                            <a:pathLst>
                              <a:path w="9398" h="68580">
                                <a:moveTo>
                                  <a:pt x="9398" y="9144"/>
                                </a:moveTo>
                                <a:lnTo>
                                  <a:pt x="9398" y="0"/>
                                </a:lnTo>
                                <a:lnTo>
                                  <a:pt x="9398" y="45720"/>
                                </a:lnTo>
                                <a:lnTo>
                                  <a:pt x="4572" y="45720"/>
                                </a:lnTo>
                                <a:lnTo>
                                  <a:pt x="4572" y="64008"/>
                                </a:lnTo>
                                <a:lnTo>
                                  <a:pt x="0" y="64008"/>
                                </a:lnTo>
                                <a:lnTo>
                                  <a:pt x="0" y="6858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69" name="Shape 169"/>
                        <wps:cNvSpPr/>
                        <wps:spPr>
                          <a:xfrm>
                            <a:off x="738861" y="1505077"/>
                            <a:ext cx="36576" cy="13716"/>
                          </a:xfrm>
                          <a:custGeom>
                            <a:avLst/>
                            <a:gdLst/>
                            <a:ahLst/>
                            <a:cxnLst/>
                            <a:rect l="0" t="0" r="0" b="0"/>
                            <a:pathLst>
                              <a:path w="36576" h="13716">
                                <a:moveTo>
                                  <a:pt x="0" y="13716"/>
                                </a:moveTo>
                                <a:lnTo>
                                  <a:pt x="0" y="9144"/>
                                </a:lnTo>
                                <a:lnTo>
                                  <a:pt x="9144" y="9144"/>
                                </a:lnTo>
                                <a:lnTo>
                                  <a:pt x="9144" y="4572"/>
                                </a:lnTo>
                                <a:lnTo>
                                  <a:pt x="23114" y="4572"/>
                                </a:lnTo>
                                <a:lnTo>
                                  <a:pt x="23114" y="0"/>
                                </a:lnTo>
                                <a:lnTo>
                                  <a:pt x="36576"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70" name="Shape 170"/>
                        <wps:cNvSpPr/>
                        <wps:spPr>
                          <a:xfrm>
                            <a:off x="798297" y="1473073"/>
                            <a:ext cx="68199" cy="73152"/>
                          </a:xfrm>
                          <a:custGeom>
                            <a:avLst/>
                            <a:gdLst/>
                            <a:ahLst/>
                            <a:cxnLst/>
                            <a:rect l="0" t="0" r="0" b="0"/>
                            <a:pathLst>
                              <a:path w="68199" h="73152">
                                <a:moveTo>
                                  <a:pt x="0" y="27432"/>
                                </a:moveTo>
                                <a:lnTo>
                                  <a:pt x="0" y="22861"/>
                                </a:lnTo>
                                <a:lnTo>
                                  <a:pt x="8763" y="22861"/>
                                </a:lnTo>
                                <a:lnTo>
                                  <a:pt x="8763" y="13716"/>
                                </a:lnTo>
                                <a:lnTo>
                                  <a:pt x="17907" y="13716"/>
                                </a:lnTo>
                                <a:lnTo>
                                  <a:pt x="17907" y="9144"/>
                                </a:lnTo>
                                <a:lnTo>
                                  <a:pt x="22860" y="9144"/>
                                </a:lnTo>
                                <a:lnTo>
                                  <a:pt x="27051" y="4573"/>
                                </a:lnTo>
                                <a:lnTo>
                                  <a:pt x="36195" y="4573"/>
                                </a:lnTo>
                                <a:lnTo>
                                  <a:pt x="36195" y="0"/>
                                </a:lnTo>
                                <a:lnTo>
                                  <a:pt x="41148" y="0"/>
                                </a:lnTo>
                                <a:lnTo>
                                  <a:pt x="41148" y="41149"/>
                                </a:lnTo>
                                <a:lnTo>
                                  <a:pt x="36195" y="41149"/>
                                </a:lnTo>
                                <a:lnTo>
                                  <a:pt x="36195" y="68580"/>
                                </a:lnTo>
                                <a:lnTo>
                                  <a:pt x="41148" y="73152"/>
                                </a:lnTo>
                                <a:lnTo>
                                  <a:pt x="49911" y="73152"/>
                                </a:lnTo>
                                <a:lnTo>
                                  <a:pt x="49911" y="68580"/>
                                </a:lnTo>
                                <a:lnTo>
                                  <a:pt x="59055" y="68580"/>
                                </a:lnTo>
                                <a:lnTo>
                                  <a:pt x="59055" y="64008"/>
                                </a:lnTo>
                                <a:lnTo>
                                  <a:pt x="63627" y="64008"/>
                                </a:lnTo>
                                <a:lnTo>
                                  <a:pt x="68199" y="59437"/>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71" name="Shape 171"/>
                        <wps:cNvSpPr/>
                        <wps:spPr>
                          <a:xfrm>
                            <a:off x="1021690" y="1272540"/>
                            <a:ext cx="4572" cy="73152"/>
                          </a:xfrm>
                          <a:custGeom>
                            <a:avLst/>
                            <a:gdLst/>
                            <a:ahLst/>
                            <a:cxnLst/>
                            <a:rect l="0" t="0" r="0" b="0"/>
                            <a:pathLst>
                              <a:path w="4572" h="73152">
                                <a:moveTo>
                                  <a:pt x="4572" y="0"/>
                                </a:moveTo>
                                <a:lnTo>
                                  <a:pt x="4572" y="68580"/>
                                </a:lnTo>
                                <a:lnTo>
                                  <a:pt x="0" y="73152"/>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72" name="Shape 172"/>
                        <wps:cNvSpPr/>
                        <wps:spPr>
                          <a:xfrm>
                            <a:off x="1021690" y="1345692"/>
                            <a:ext cx="4572" cy="0"/>
                          </a:xfrm>
                          <a:custGeom>
                            <a:avLst/>
                            <a:gdLst/>
                            <a:ahLst/>
                            <a:cxnLst/>
                            <a:rect l="0" t="0" r="0" b="0"/>
                            <a:pathLst>
                              <a:path w="4572">
                                <a:moveTo>
                                  <a:pt x="0" y="0"/>
                                </a:moveTo>
                                <a:lnTo>
                                  <a:pt x="4572"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73" name="Shape 173"/>
                        <wps:cNvSpPr/>
                        <wps:spPr>
                          <a:xfrm>
                            <a:off x="989940" y="1277112"/>
                            <a:ext cx="68326" cy="0"/>
                          </a:xfrm>
                          <a:custGeom>
                            <a:avLst/>
                            <a:gdLst/>
                            <a:ahLst/>
                            <a:cxnLst/>
                            <a:rect l="0" t="0" r="0" b="0"/>
                            <a:pathLst>
                              <a:path w="68326">
                                <a:moveTo>
                                  <a:pt x="0" y="0"/>
                                </a:moveTo>
                                <a:lnTo>
                                  <a:pt x="68326"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74" name="Shape 174"/>
                        <wps:cNvSpPr/>
                        <wps:spPr>
                          <a:xfrm>
                            <a:off x="1113130" y="1341121"/>
                            <a:ext cx="4318" cy="54483"/>
                          </a:xfrm>
                          <a:custGeom>
                            <a:avLst/>
                            <a:gdLst/>
                            <a:ahLst/>
                            <a:cxnLst/>
                            <a:rect l="0" t="0" r="0" b="0"/>
                            <a:pathLst>
                              <a:path w="4318" h="54483">
                                <a:moveTo>
                                  <a:pt x="0" y="0"/>
                                </a:moveTo>
                                <a:lnTo>
                                  <a:pt x="0" y="54483"/>
                                </a:lnTo>
                                <a:lnTo>
                                  <a:pt x="4318" y="54483"/>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75" name="Shape 175"/>
                        <wps:cNvSpPr/>
                        <wps:spPr>
                          <a:xfrm>
                            <a:off x="1094842" y="1354836"/>
                            <a:ext cx="59182" cy="18288"/>
                          </a:xfrm>
                          <a:custGeom>
                            <a:avLst/>
                            <a:gdLst/>
                            <a:ahLst/>
                            <a:cxnLst/>
                            <a:rect l="0" t="0" r="0" b="0"/>
                            <a:pathLst>
                              <a:path w="59182" h="18288">
                                <a:moveTo>
                                  <a:pt x="0" y="18288"/>
                                </a:moveTo>
                                <a:lnTo>
                                  <a:pt x="18288" y="18288"/>
                                </a:lnTo>
                                <a:lnTo>
                                  <a:pt x="22606" y="13336"/>
                                </a:lnTo>
                                <a:lnTo>
                                  <a:pt x="27432" y="13336"/>
                                </a:lnTo>
                                <a:lnTo>
                                  <a:pt x="27432" y="9144"/>
                                </a:lnTo>
                                <a:lnTo>
                                  <a:pt x="40894" y="9144"/>
                                </a:lnTo>
                                <a:lnTo>
                                  <a:pt x="40894" y="4573"/>
                                </a:lnTo>
                                <a:lnTo>
                                  <a:pt x="50038" y="4573"/>
                                </a:lnTo>
                                <a:lnTo>
                                  <a:pt x="50038" y="0"/>
                                </a:lnTo>
                                <a:lnTo>
                                  <a:pt x="59182"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76" name="Shape 176"/>
                        <wps:cNvSpPr/>
                        <wps:spPr>
                          <a:xfrm>
                            <a:off x="1181456" y="1336548"/>
                            <a:ext cx="86868" cy="63627"/>
                          </a:xfrm>
                          <a:custGeom>
                            <a:avLst/>
                            <a:gdLst/>
                            <a:ahLst/>
                            <a:cxnLst/>
                            <a:rect l="0" t="0" r="0" b="0"/>
                            <a:pathLst>
                              <a:path w="86868" h="63627">
                                <a:moveTo>
                                  <a:pt x="0" y="18288"/>
                                </a:moveTo>
                                <a:lnTo>
                                  <a:pt x="0" y="9144"/>
                                </a:lnTo>
                                <a:lnTo>
                                  <a:pt x="9144" y="9144"/>
                                </a:lnTo>
                                <a:lnTo>
                                  <a:pt x="9144" y="4573"/>
                                </a:lnTo>
                                <a:lnTo>
                                  <a:pt x="18288" y="4573"/>
                                </a:lnTo>
                                <a:lnTo>
                                  <a:pt x="18288" y="0"/>
                                </a:lnTo>
                                <a:lnTo>
                                  <a:pt x="32004" y="0"/>
                                </a:lnTo>
                                <a:lnTo>
                                  <a:pt x="36576" y="4573"/>
                                </a:lnTo>
                                <a:lnTo>
                                  <a:pt x="36576" y="13716"/>
                                </a:lnTo>
                                <a:lnTo>
                                  <a:pt x="32004" y="18288"/>
                                </a:lnTo>
                                <a:lnTo>
                                  <a:pt x="27432" y="22861"/>
                                </a:lnTo>
                                <a:lnTo>
                                  <a:pt x="27432" y="40767"/>
                                </a:lnTo>
                                <a:lnTo>
                                  <a:pt x="22860" y="40767"/>
                                </a:lnTo>
                                <a:lnTo>
                                  <a:pt x="22860" y="63627"/>
                                </a:lnTo>
                                <a:lnTo>
                                  <a:pt x="54864" y="63627"/>
                                </a:lnTo>
                                <a:lnTo>
                                  <a:pt x="54864" y="59055"/>
                                </a:lnTo>
                                <a:lnTo>
                                  <a:pt x="68580" y="59055"/>
                                </a:lnTo>
                                <a:lnTo>
                                  <a:pt x="72771" y="54483"/>
                                </a:lnTo>
                                <a:lnTo>
                                  <a:pt x="81915" y="54483"/>
                                </a:lnTo>
                                <a:lnTo>
                                  <a:pt x="81915" y="49912"/>
                                </a:lnTo>
                                <a:lnTo>
                                  <a:pt x="86868" y="49912"/>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77" name="Shape 177"/>
                        <wps:cNvSpPr/>
                        <wps:spPr>
                          <a:xfrm>
                            <a:off x="127711" y="1815084"/>
                            <a:ext cx="13411" cy="86868"/>
                          </a:xfrm>
                          <a:custGeom>
                            <a:avLst/>
                            <a:gdLst/>
                            <a:ahLst/>
                            <a:cxnLst/>
                            <a:rect l="0" t="0" r="0" b="0"/>
                            <a:pathLst>
                              <a:path w="13411" h="86868">
                                <a:moveTo>
                                  <a:pt x="13411" y="0"/>
                                </a:moveTo>
                                <a:lnTo>
                                  <a:pt x="9144" y="0"/>
                                </a:lnTo>
                                <a:lnTo>
                                  <a:pt x="9144" y="32004"/>
                                </a:lnTo>
                                <a:lnTo>
                                  <a:pt x="4572" y="36576"/>
                                </a:lnTo>
                                <a:lnTo>
                                  <a:pt x="4572" y="68580"/>
                                </a:lnTo>
                                <a:lnTo>
                                  <a:pt x="0" y="68580"/>
                                </a:lnTo>
                                <a:lnTo>
                                  <a:pt x="0" y="86868"/>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78" name="Shape 178"/>
                        <wps:cNvSpPr/>
                        <wps:spPr>
                          <a:xfrm>
                            <a:off x="96012" y="1797050"/>
                            <a:ext cx="95402" cy="36322"/>
                          </a:xfrm>
                          <a:custGeom>
                            <a:avLst/>
                            <a:gdLst/>
                            <a:ahLst/>
                            <a:cxnLst/>
                            <a:rect l="0" t="0" r="0" b="0"/>
                            <a:pathLst>
                              <a:path w="95402" h="36322">
                                <a:moveTo>
                                  <a:pt x="0" y="36322"/>
                                </a:moveTo>
                                <a:lnTo>
                                  <a:pt x="22555" y="36322"/>
                                </a:lnTo>
                                <a:lnTo>
                                  <a:pt x="22555" y="31750"/>
                                </a:lnTo>
                                <a:lnTo>
                                  <a:pt x="36271" y="31750"/>
                                </a:lnTo>
                                <a:lnTo>
                                  <a:pt x="36271" y="27178"/>
                                </a:lnTo>
                                <a:lnTo>
                                  <a:pt x="49987" y="27178"/>
                                </a:lnTo>
                                <a:lnTo>
                                  <a:pt x="49987" y="22606"/>
                                </a:lnTo>
                                <a:lnTo>
                                  <a:pt x="54254" y="22606"/>
                                </a:lnTo>
                                <a:lnTo>
                                  <a:pt x="59131" y="18034"/>
                                </a:lnTo>
                                <a:lnTo>
                                  <a:pt x="63398" y="18034"/>
                                </a:lnTo>
                                <a:lnTo>
                                  <a:pt x="68275" y="13716"/>
                                </a:lnTo>
                                <a:lnTo>
                                  <a:pt x="72542" y="13716"/>
                                </a:lnTo>
                                <a:lnTo>
                                  <a:pt x="72542" y="8890"/>
                                </a:lnTo>
                                <a:lnTo>
                                  <a:pt x="77419" y="8890"/>
                                </a:lnTo>
                                <a:lnTo>
                                  <a:pt x="77419" y="4572"/>
                                </a:lnTo>
                                <a:lnTo>
                                  <a:pt x="86563" y="4572"/>
                                </a:lnTo>
                                <a:lnTo>
                                  <a:pt x="86563" y="0"/>
                                </a:lnTo>
                                <a:lnTo>
                                  <a:pt x="95402"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79" name="Shape 179"/>
                        <wps:cNvSpPr/>
                        <wps:spPr>
                          <a:xfrm>
                            <a:off x="209702" y="1911096"/>
                            <a:ext cx="4572" cy="27432"/>
                          </a:xfrm>
                          <a:custGeom>
                            <a:avLst/>
                            <a:gdLst/>
                            <a:ahLst/>
                            <a:cxnLst/>
                            <a:rect l="0" t="0" r="0" b="0"/>
                            <a:pathLst>
                              <a:path w="4572" h="27432">
                                <a:moveTo>
                                  <a:pt x="4572" y="0"/>
                                </a:moveTo>
                                <a:lnTo>
                                  <a:pt x="4572" y="9144"/>
                                </a:lnTo>
                                <a:lnTo>
                                  <a:pt x="0" y="27432"/>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80" name="Shape 180"/>
                        <wps:cNvSpPr/>
                        <wps:spPr>
                          <a:xfrm>
                            <a:off x="209702" y="1947672"/>
                            <a:ext cx="0" cy="13335"/>
                          </a:xfrm>
                          <a:custGeom>
                            <a:avLst/>
                            <a:gdLst/>
                            <a:ahLst/>
                            <a:cxnLst/>
                            <a:rect l="0" t="0" r="0" b="0"/>
                            <a:pathLst>
                              <a:path h="13335">
                                <a:moveTo>
                                  <a:pt x="0" y="0"/>
                                </a:moveTo>
                                <a:lnTo>
                                  <a:pt x="0" y="0"/>
                                </a:lnTo>
                                <a:lnTo>
                                  <a:pt x="0" y="13335"/>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81" name="Shape 181"/>
                        <wps:cNvSpPr/>
                        <wps:spPr>
                          <a:xfrm>
                            <a:off x="191414" y="1947672"/>
                            <a:ext cx="36576" cy="9144"/>
                          </a:xfrm>
                          <a:custGeom>
                            <a:avLst/>
                            <a:gdLst/>
                            <a:ahLst/>
                            <a:cxnLst/>
                            <a:rect l="0" t="0" r="0" b="0"/>
                            <a:pathLst>
                              <a:path w="36576" h="9144">
                                <a:moveTo>
                                  <a:pt x="0" y="9144"/>
                                </a:moveTo>
                                <a:lnTo>
                                  <a:pt x="18288" y="9144"/>
                                </a:lnTo>
                                <a:lnTo>
                                  <a:pt x="18288" y="4191"/>
                                </a:lnTo>
                                <a:lnTo>
                                  <a:pt x="27432" y="4191"/>
                                </a:lnTo>
                                <a:lnTo>
                                  <a:pt x="27432" y="0"/>
                                </a:lnTo>
                                <a:lnTo>
                                  <a:pt x="36576"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82" name="Shape 182"/>
                        <wps:cNvSpPr/>
                        <wps:spPr>
                          <a:xfrm>
                            <a:off x="278282" y="1897380"/>
                            <a:ext cx="36576" cy="13716"/>
                          </a:xfrm>
                          <a:custGeom>
                            <a:avLst/>
                            <a:gdLst/>
                            <a:ahLst/>
                            <a:cxnLst/>
                            <a:rect l="0" t="0" r="0" b="0"/>
                            <a:pathLst>
                              <a:path w="36576" h="13716">
                                <a:moveTo>
                                  <a:pt x="0" y="13716"/>
                                </a:moveTo>
                                <a:lnTo>
                                  <a:pt x="0" y="9144"/>
                                </a:lnTo>
                                <a:lnTo>
                                  <a:pt x="22555" y="9144"/>
                                </a:lnTo>
                                <a:lnTo>
                                  <a:pt x="27432" y="4572"/>
                                </a:lnTo>
                                <a:lnTo>
                                  <a:pt x="36576" y="4572"/>
                                </a:lnTo>
                                <a:lnTo>
                                  <a:pt x="36576"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83" name="Shape 183"/>
                        <wps:cNvSpPr/>
                        <wps:spPr>
                          <a:xfrm>
                            <a:off x="273710" y="1906524"/>
                            <a:ext cx="36271" cy="81915"/>
                          </a:xfrm>
                          <a:custGeom>
                            <a:avLst/>
                            <a:gdLst/>
                            <a:ahLst/>
                            <a:cxnLst/>
                            <a:rect l="0" t="0" r="0" b="0"/>
                            <a:pathLst>
                              <a:path w="36271" h="81915">
                                <a:moveTo>
                                  <a:pt x="9144" y="0"/>
                                </a:moveTo>
                                <a:lnTo>
                                  <a:pt x="9144" y="36195"/>
                                </a:lnTo>
                                <a:lnTo>
                                  <a:pt x="18288" y="36195"/>
                                </a:lnTo>
                                <a:lnTo>
                                  <a:pt x="22860" y="41148"/>
                                </a:lnTo>
                                <a:lnTo>
                                  <a:pt x="27127" y="41148"/>
                                </a:lnTo>
                                <a:lnTo>
                                  <a:pt x="27127" y="45339"/>
                                </a:lnTo>
                                <a:lnTo>
                                  <a:pt x="32004" y="45339"/>
                                </a:lnTo>
                                <a:lnTo>
                                  <a:pt x="32004" y="50292"/>
                                </a:lnTo>
                                <a:lnTo>
                                  <a:pt x="36271" y="50292"/>
                                </a:lnTo>
                                <a:lnTo>
                                  <a:pt x="36271" y="72771"/>
                                </a:lnTo>
                                <a:lnTo>
                                  <a:pt x="32004" y="77343"/>
                                </a:lnTo>
                                <a:lnTo>
                                  <a:pt x="32004" y="81915"/>
                                </a:lnTo>
                                <a:lnTo>
                                  <a:pt x="0" y="81915"/>
                                </a:lnTo>
                                <a:lnTo>
                                  <a:pt x="0" y="77343"/>
                                </a:lnTo>
                                <a:lnTo>
                                  <a:pt x="4572" y="77343"/>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84" name="Shape 184"/>
                        <wps:cNvSpPr/>
                        <wps:spPr>
                          <a:xfrm>
                            <a:off x="428854" y="1856232"/>
                            <a:ext cx="36271" cy="9144"/>
                          </a:xfrm>
                          <a:custGeom>
                            <a:avLst/>
                            <a:gdLst/>
                            <a:ahLst/>
                            <a:cxnLst/>
                            <a:rect l="0" t="0" r="0" b="0"/>
                            <a:pathLst>
                              <a:path w="36271" h="9144">
                                <a:moveTo>
                                  <a:pt x="0" y="0"/>
                                </a:moveTo>
                                <a:lnTo>
                                  <a:pt x="0" y="9144"/>
                                </a:lnTo>
                                <a:lnTo>
                                  <a:pt x="36271" y="9144"/>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85" name="Shape 185"/>
                        <wps:cNvSpPr/>
                        <wps:spPr>
                          <a:xfrm>
                            <a:off x="428854" y="1901952"/>
                            <a:ext cx="49987" cy="0"/>
                          </a:xfrm>
                          <a:custGeom>
                            <a:avLst/>
                            <a:gdLst/>
                            <a:ahLst/>
                            <a:cxnLst/>
                            <a:rect l="0" t="0" r="0" b="0"/>
                            <a:pathLst>
                              <a:path w="49987">
                                <a:moveTo>
                                  <a:pt x="0" y="0"/>
                                </a:moveTo>
                                <a:lnTo>
                                  <a:pt x="49987"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86" name="Shape 186"/>
                        <wps:cNvSpPr/>
                        <wps:spPr>
                          <a:xfrm>
                            <a:off x="561137" y="1755902"/>
                            <a:ext cx="177724" cy="32004"/>
                          </a:xfrm>
                          <a:custGeom>
                            <a:avLst/>
                            <a:gdLst/>
                            <a:ahLst/>
                            <a:cxnLst/>
                            <a:rect l="0" t="0" r="0" b="0"/>
                            <a:pathLst>
                              <a:path w="177724" h="32004">
                                <a:moveTo>
                                  <a:pt x="0" y="32004"/>
                                </a:moveTo>
                                <a:lnTo>
                                  <a:pt x="9144" y="32004"/>
                                </a:lnTo>
                                <a:lnTo>
                                  <a:pt x="9144" y="27432"/>
                                </a:lnTo>
                                <a:lnTo>
                                  <a:pt x="13716" y="27432"/>
                                </a:lnTo>
                                <a:lnTo>
                                  <a:pt x="13716" y="22860"/>
                                </a:lnTo>
                                <a:lnTo>
                                  <a:pt x="22860" y="22860"/>
                                </a:lnTo>
                                <a:lnTo>
                                  <a:pt x="22860" y="18288"/>
                                </a:lnTo>
                                <a:lnTo>
                                  <a:pt x="27127" y="18288"/>
                                </a:lnTo>
                                <a:lnTo>
                                  <a:pt x="27127" y="13716"/>
                                </a:lnTo>
                                <a:lnTo>
                                  <a:pt x="41148" y="13716"/>
                                </a:lnTo>
                                <a:lnTo>
                                  <a:pt x="41148" y="9144"/>
                                </a:lnTo>
                                <a:lnTo>
                                  <a:pt x="45415" y="9144"/>
                                </a:lnTo>
                                <a:lnTo>
                                  <a:pt x="45415" y="4572"/>
                                </a:lnTo>
                                <a:lnTo>
                                  <a:pt x="59436" y="4572"/>
                                </a:lnTo>
                                <a:lnTo>
                                  <a:pt x="59436" y="0"/>
                                </a:lnTo>
                                <a:lnTo>
                                  <a:pt x="72822" y="0"/>
                                </a:lnTo>
                                <a:lnTo>
                                  <a:pt x="72822" y="13716"/>
                                </a:lnTo>
                                <a:lnTo>
                                  <a:pt x="81966" y="13716"/>
                                </a:lnTo>
                                <a:lnTo>
                                  <a:pt x="81966" y="18288"/>
                                </a:lnTo>
                                <a:lnTo>
                                  <a:pt x="86538" y="18288"/>
                                </a:lnTo>
                                <a:lnTo>
                                  <a:pt x="86538" y="22860"/>
                                </a:lnTo>
                                <a:lnTo>
                                  <a:pt x="91110" y="22860"/>
                                </a:lnTo>
                                <a:lnTo>
                                  <a:pt x="91110" y="27432"/>
                                </a:lnTo>
                                <a:lnTo>
                                  <a:pt x="95682" y="27432"/>
                                </a:lnTo>
                                <a:lnTo>
                                  <a:pt x="95682" y="32004"/>
                                </a:lnTo>
                                <a:lnTo>
                                  <a:pt x="113970" y="32004"/>
                                </a:lnTo>
                                <a:lnTo>
                                  <a:pt x="113970" y="27432"/>
                                </a:lnTo>
                                <a:lnTo>
                                  <a:pt x="118288" y="27432"/>
                                </a:lnTo>
                                <a:lnTo>
                                  <a:pt x="118288" y="22860"/>
                                </a:lnTo>
                                <a:lnTo>
                                  <a:pt x="127432" y="22860"/>
                                </a:lnTo>
                                <a:lnTo>
                                  <a:pt x="127432" y="18288"/>
                                </a:lnTo>
                                <a:lnTo>
                                  <a:pt x="141148" y="18288"/>
                                </a:lnTo>
                                <a:lnTo>
                                  <a:pt x="141148" y="13716"/>
                                </a:lnTo>
                                <a:lnTo>
                                  <a:pt x="173152" y="13716"/>
                                </a:lnTo>
                                <a:lnTo>
                                  <a:pt x="173152" y="9144"/>
                                </a:lnTo>
                                <a:lnTo>
                                  <a:pt x="177724" y="9144"/>
                                </a:lnTo>
                                <a:lnTo>
                                  <a:pt x="177724" y="4572"/>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87" name="Shape 187"/>
                        <wps:cNvSpPr/>
                        <wps:spPr>
                          <a:xfrm>
                            <a:off x="647675" y="1797050"/>
                            <a:ext cx="0" cy="63754"/>
                          </a:xfrm>
                          <a:custGeom>
                            <a:avLst/>
                            <a:gdLst/>
                            <a:ahLst/>
                            <a:cxnLst/>
                            <a:rect l="0" t="0" r="0" b="0"/>
                            <a:pathLst>
                              <a:path h="63754">
                                <a:moveTo>
                                  <a:pt x="0" y="0"/>
                                </a:moveTo>
                                <a:lnTo>
                                  <a:pt x="0" y="63754"/>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88" name="Shape 188"/>
                        <wps:cNvSpPr/>
                        <wps:spPr>
                          <a:xfrm>
                            <a:off x="647675" y="1856232"/>
                            <a:ext cx="36576" cy="27432"/>
                          </a:xfrm>
                          <a:custGeom>
                            <a:avLst/>
                            <a:gdLst/>
                            <a:ahLst/>
                            <a:cxnLst/>
                            <a:rect l="0" t="0" r="0" b="0"/>
                            <a:pathLst>
                              <a:path w="36576" h="27432">
                                <a:moveTo>
                                  <a:pt x="0" y="4572"/>
                                </a:moveTo>
                                <a:lnTo>
                                  <a:pt x="0" y="27432"/>
                                </a:lnTo>
                                <a:lnTo>
                                  <a:pt x="22860" y="27432"/>
                                </a:lnTo>
                                <a:lnTo>
                                  <a:pt x="22860" y="22860"/>
                                </a:lnTo>
                                <a:lnTo>
                                  <a:pt x="27432" y="22860"/>
                                </a:lnTo>
                                <a:lnTo>
                                  <a:pt x="27432" y="18288"/>
                                </a:lnTo>
                                <a:lnTo>
                                  <a:pt x="31750" y="18288"/>
                                </a:lnTo>
                                <a:lnTo>
                                  <a:pt x="31750" y="13716"/>
                                </a:lnTo>
                                <a:lnTo>
                                  <a:pt x="36576" y="13716"/>
                                </a:lnTo>
                                <a:lnTo>
                                  <a:pt x="36576"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89" name="Shape 189"/>
                        <wps:cNvSpPr/>
                        <wps:spPr>
                          <a:xfrm>
                            <a:off x="775437" y="1842516"/>
                            <a:ext cx="13716" cy="59436"/>
                          </a:xfrm>
                          <a:custGeom>
                            <a:avLst/>
                            <a:gdLst/>
                            <a:ahLst/>
                            <a:cxnLst/>
                            <a:rect l="0" t="0" r="0" b="0"/>
                            <a:pathLst>
                              <a:path w="13716" h="59436">
                                <a:moveTo>
                                  <a:pt x="13716" y="0"/>
                                </a:moveTo>
                                <a:lnTo>
                                  <a:pt x="13716" y="9144"/>
                                </a:lnTo>
                                <a:lnTo>
                                  <a:pt x="9144" y="13716"/>
                                </a:lnTo>
                                <a:lnTo>
                                  <a:pt x="4826" y="18288"/>
                                </a:lnTo>
                                <a:lnTo>
                                  <a:pt x="4826" y="32004"/>
                                </a:lnTo>
                                <a:lnTo>
                                  <a:pt x="0" y="32004"/>
                                </a:lnTo>
                                <a:lnTo>
                                  <a:pt x="0" y="59436"/>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90" name="Shape 190"/>
                        <wps:cNvSpPr/>
                        <wps:spPr>
                          <a:xfrm>
                            <a:off x="761975" y="1874520"/>
                            <a:ext cx="45085" cy="4572"/>
                          </a:xfrm>
                          <a:custGeom>
                            <a:avLst/>
                            <a:gdLst/>
                            <a:ahLst/>
                            <a:cxnLst/>
                            <a:rect l="0" t="0" r="0" b="0"/>
                            <a:pathLst>
                              <a:path w="45085" h="4572">
                                <a:moveTo>
                                  <a:pt x="0" y="4572"/>
                                </a:moveTo>
                                <a:lnTo>
                                  <a:pt x="18288" y="4572"/>
                                </a:lnTo>
                                <a:lnTo>
                                  <a:pt x="18288" y="0"/>
                                </a:lnTo>
                                <a:lnTo>
                                  <a:pt x="45085"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91" name="Shape 191"/>
                        <wps:cNvSpPr/>
                        <wps:spPr>
                          <a:xfrm>
                            <a:off x="912216" y="1797050"/>
                            <a:ext cx="77724" cy="8890"/>
                          </a:xfrm>
                          <a:custGeom>
                            <a:avLst/>
                            <a:gdLst/>
                            <a:ahLst/>
                            <a:cxnLst/>
                            <a:rect l="0" t="0" r="0" b="0"/>
                            <a:pathLst>
                              <a:path w="77724" h="8890">
                                <a:moveTo>
                                  <a:pt x="0" y="8890"/>
                                </a:moveTo>
                                <a:lnTo>
                                  <a:pt x="68580" y="8890"/>
                                </a:lnTo>
                                <a:lnTo>
                                  <a:pt x="68580" y="4572"/>
                                </a:lnTo>
                                <a:lnTo>
                                  <a:pt x="72898" y="4572"/>
                                </a:lnTo>
                                <a:lnTo>
                                  <a:pt x="77724"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92" name="Shape 192"/>
                        <wps:cNvSpPr/>
                        <wps:spPr>
                          <a:xfrm>
                            <a:off x="912216" y="1824228"/>
                            <a:ext cx="27432" cy="64008"/>
                          </a:xfrm>
                          <a:custGeom>
                            <a:avLst/>
                            <a:gdLst/>
                            <a:ahLst/>
                            <a:cxnLst/>
                            <a:rect l="0" t="0" r="0" b="0"/>
                            <a:pathLst>
                              <a:path w="27432" h="64008">
                                <a:moveTo>
                                  <a:pt x="27432" y="0"/>
                                </a:moveTo>
                                <a:lnTo>
                                  <a:pt x="27432" y="9144"/>
                                </a:lnTo>
                                <a:lnTo>
                                  <a:pt x="22860" y="9144"/>
                                </a:lnTo>
                                <a:lnTo>
                                  <a:pt x="22860" y="27432"/>
                                </a:lnTo>
                                <a:lnTo>
                                  <a:pt x="0" y="64008"/>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93" name="Shape 193"/>
                        <wps:cNvSpPr/>
                        <wps:spPr>
                          <a:xfrm>
                            <a:off x="912216" y="1888236"/>
                            <a:ext cx="13716" cy="4572"/>
                          </a:xfrm>
                          <a:custGeom>
                            <a:avLst/>
                            <a:gdLst/>
                            <a:ahLst/>
                            <a:cxnLst/>
                            <a:rect l="0" t="0" r="0" b="0"/>
                            <a:pathLst>
                              <a:path w="13716" h="4572">
                                <a:moveTo>
                                  <a:pt x="0" y="0"/>
                                </a:moveTo>
                                <a:lnTo>
                                  <a:pt x="4572" y="4572"/>
                                </a:lnTo>
                                <a:lnTo>
                                  <a:pt x="13716" y="4572"/>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94" name="Shape 194"/>
                        <wps:cNvSpPr/>
                        <wps:spPr>
                          <a:xfrm>
                            <a:off x="1017118" y="1851660"/>
                            <a:ext cx="4572" cy="54864"/>
                          </a:xfrm>
                          <a:custGeom>
                            <a:avLst/>
                            <a:gdLst/>
                            <a:ahLst/>
                            <a:cxnLst/>
                            <a:rect l="0" t="0" r="0" b="0"/>
                            <a:pathLst>
                              <a:path w="4572" h="54864">
                                <a:moveTo>
                                  <a:pt x="4572" y="0"/>
                                </a:moveTo>
                                <a:lnTo>
                                  <a:pt x="4572" y="32004"/>
                                </a:lnTo>
                                <a:lnTo>
                                  <a:pt x="0" y="32004"/>
                                </a:lnTo>
                                <a:lnTo>
                                  <a:pt x="0" y="54864"/>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95" name="Shape 195"/>
                        <wps:cNvSpPr/>
                        <wps:spPr>
                          <a:xfrm>
                            <a:off x="1012546" y="1879092"/>
                            <a:ext cx="36576" cy="9144"/>
                          </a:xfrm>
                          <a:custGeom>
                            <a:avLst/>
                            <a:gdLst/>
                            <a:ahLst/>
                            <a:cxnLst/>
                            <a:rect l="0" t="0" r="0" b="0"/>
                            <a:pathLst>
                              <a:path w="36576" h="9144">
                                <a:moveTo>
                                  <a:pt x="0" y="9144"/>
                                </a:moveTo>
                                <a:lnTo>
                                  <a:pt x="13716" y="9144"/>
                                </a:lnTo>
                                <a:lnTo>
                                  <a:pt x="13716" y="4572"/>
                                </a:lnTo>
                                <a:lnTo>
                                  <a:pt x="36576" y="4572"/>
                                </a:lnTo>
                                <a:lnTo>
                                  <a:pt x="36576"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96" name="Shape 196"/>
                        <wps:cNvSpPr/>
                        <wps:spPr>
                          <a:xfrm>
                            <a:off x="1071982" y="1842516"/>
                            <a:ext cx="41148" cy="41148"/>
                          </a:xfrm>
                          <a:custGeom>
                            <a:avLst/>
                            <a:gdLst/>
                            <a:ahLst/>
                            <a:cxnLst/>
                            <a:rect l="0" t="0" r="0" b="0"/>
                            <a:pathLst>
                              <a:path w="41148" h="41148">
                                <a:moveTo>
                                  <a:pt x="18288" y="0"/>
                                </a:moveTo>
                                <a:lnTo>
                                  <a:pt x="18288" y="13716"/>
                                </a:lnTo>
                                <a:lnTo>
                                  <a:pt x="13716" y="13716"/>
                                </a:lnTo>
                                <a:lnTo>
                                  <a:pt x="13716" y="22860"/>
                                </a:lnTo>
                                <a:lnTo>
                                  <a:pt x="9144" y="22860"/>
                                </a:lnTo>
                                <a:lnTo>
                                  <a:pt x="9144" y="32004"/>
                                </a:lnTo>
                                <a:lnTo>
                                  <a:pt x="4572" y="32004"/>
                                </a:lnTo>
                                <a:lnTo>
                                  <a:pt x="4572" y="36576"/>
                                </a:lnTo>
                                <a:lnTo>
                                  <a:pt x="0" y="36576"/>
                                </a:lnTo>
                                <a:lnTo>
                                  <a:pt x="0" y="41148"/>
                                </a:lnTo>
                                <a:lnTo>
                                  <a:pt x="36576" y="41148"/>
                                </a:lnTo>
                                <a:lnTo>
                                  <a:pt x="36576" y="36576"/>
                                </a:lnTo>
                                <a:lnTo>
                                  <a:pt x="41148" y="36576"/>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97" name="Shape 197"/>
                        <wps:cNvSpPr/>
                        <wps:spPr>
                          <a:xfrm>
                            <a:off x="1117448" y="1847088"/>
                            <a:ext cx="9144" cy="50292"/>
                          </a:xfrm>
                          <a:custGeom>
                            <a:avLst/>
                            <a:gdLst/>
                            <a:ahLst/>
                            <a:cxnLst/>
                            <a:rect l="0" t="0" r="0" b="0"/>
                            <a:pathLst>
                              <a:path w="9144" h="50292">
                                <a:moveTo>
                                  <a:pt x="9144" y="0"/>
                                </a:moveTo>
                                <a:lnTo>
                                  <a:pt x="9144" y="22860"/>
                                </a:lnTo>
                                <a:lnTo>
                                  <a:pt x="4826" y="27432"/>
                                </a:lnTo>
                                <a:lnTo>
                                  <a:pt x="4826" y="45720"/>
                                </a:lnTo>
                                <a:lnTo>
                                  <a:pt x="0" y="45720"/>
                                </a:lnTo>
                                <a:lnTo>
                                  <a:pt x="0" y="50292"/>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198" name="Shape 198"/>
                        <wps:cNvSpPr/>
                        <wps:spPr>
                          <a:xfrm>
                            <a:off x="2157324" y="269113"/>
                            <a:ext cx="13716" cy="82042"/>
                          </a:xfrm>
                          <a:custGeom>
                            <a:avLst/>
                            <a:gdLst/>
                            <a:ahLst/>
                            <a:cxnLst/>
                            <a:rect l="0" t="0" r="0" b="0"/>
                            <a:pathLst>
                              <a:path w="13716" h="82042">
                                <a:moveTo>
                                  <a:pt x="0" y="0"/>
                                </a:moveTo>
                                <a:lnTo>
                                  <a:pt x="4572" y="0"/>
                                </a:lnTo>
                                <a:lnTo>
                                  <a:pt x="4572" y="72898"/>
                                </a:lnTo>
                                <a:lnTo>
                                  <a:pt x="9144" y="72898"/>
                                </a:lnTo>
                                <a:lnTo>
                                  <a:pt x="9144" y="82042"/>
                                </a:lnTo>
                                <a:lnTo>
                                  <a:pt x="13716" y="82042"/>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199" name="Shape 199"/>
                        <wps:cNvSpPr/>
                        <wps:spPr>
                          <a:xfrm>
                            <a:off x="2139036" y="269113"/>
                            <a:ext cx="68580" cy="0"/>
                          </a:xfrm>
                          <a:custGeom>
                            <a:avLst/>
                            <a:gdLst/>
                            <a:ahLst/>
                            <a:cxnLst/>
                            <a:rect l="0" t="0" r="0" b="0"/>
                            <a:pathLst>
                              <a:path w="68580">
                                <a:moveTo>
                                  <a:pt x="0" y="0"/>
                                </a:moveTo>
                                <a:lnTo>
                                  <a:pt x="68580" y="0"/>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200" name="Shape 200"/>
                        <wps:cNvSpPr/>
                        <wps:spPr>
                          <a:xfrm>
                            <a:off x="2257654" y="355981"/>
                            <a:ext cx="9144" cy="36322"/>
                          </a:xfrm>
                          <a:custGeom>
                            <a:avLst/>
                            <a:gdLst/>
                            <a:ahLst/>
                            <a:cxnLst/>
                            <a:rect l="0" t="0" r="0" b="0"/>
                            <a:pathLst>
                              <a:path w="9144" h="36322">
                                <a:moveTo>
                                  <a:pt x="0" y="0"/>
                                </a:moveTo>
                                <a:lnTo>
                                  <a:pt x="0" y="0"/>
                                </a:lnTo>
                                <a:lnTo>
                                  <a:pt x="0" y="22606"/>
                                </a:lnTo>
                                <a:lnTo>
                                  <a:pt x="4826" y="22606"/>
                                </a:lnTo>
                                <a:lnTo>
                                  <a:pt x="4826" y="36322"/>
                                </a:lnTo>
                                <a:lnTo>
                                  <a:pt x="9144" y="36322"/>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201" name="Shape 201"/>
                        <wps:cNvSpPr/>
                        <wps:spPr>
                          <a:xfrm>
                            <a:off x="2248510" y="369443"/>
                            <a:ext cx="36576" cy="9144"/>
                          </a:xfrm>
                          <a:custGeom>
                            <a:avLst/>
                            <a:gdLst/>
                            <a:ahLst/>
                            <a:cxnLst/>
                            <a:rect l="0" t="0" r="0" b="0"/>
                            <a:pathLst>
                              <a:path w="36576" h="9144">
                                <a:moveTo>
                                  <a:pt x="0" y="9144"/>
                                </a:moveTo>
                                <a:lnTo>
                                  <a:pt x="4826" y="9144"/>
                                </a:lnTo>
                                <a:lnTo>
                                  <a:pt x="4826" y="4572"/>
                                </a:lnTo>
                                <a:lnTo>
                                  <a:pt x="22860" y="4572"/>
                                </a:lnTo>
                                <a:lnTo>
                                  <a:pt x="27432" y="0"/>
                                </a:lnTo>
                                <a:lnTo>
                                  <a:pt x="36576" y="0"/>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202" name="Shape 202"/>
                        <wps:cNvSpPr/>
                        <wps:spPr>
                          <a:xfrm>
                            <a:off x="2312518" y="328549"/>
                            <a:ext cx="54864" cy="77470"/>
                          </a:xfrm>
                          <a:custGeom>
                            <a:avLst/>
                            <a:gdLst/>
                            <a:ahLst/>
                            <a:cxnLst/>
                            <a:rect l="0" t="0" r="0" b="0"/>
                            <a:pathLst>
                              <a:path w="54864" h="77470">
                                <a:moveTo>
                                  <a:pt x="18288" y="31750"/>
                                </a:moveTo>
                                <a:lnTo>
                                  <a:pt x="18288" y="36576"/>
                                </a:lnTo>
                                <a:lnTo>
                                  <a:pt x="9144" y="36576"/>
                                </a:lnTo>
                                <a:lnTo>
                                  <a:pt x="9144" y="31750"/>
                                </a:lnTo>
                                <a:lnTo>
                                  <a:pt x="4572" y="27432"/>
                                </a:lnTo>
                                <a:lnTo>
                                  <a:pt x="4572" y="22606"/>
                                </a:lnTo>
                                <a:lnTo>
                                  <a:pt x="0" y="22606"/>
                                </a:lnTo>
                                <a:lnTo>
                                  <a:pt x="0" y="4318"/>
                                </a:lnTo>
                                <a:lnTo>
                                  <a:pt x="4572" y="4318"/>
                                </a:lnTo>
                                <a:lnTo>
                                  <a:pt x="4572" y="0"/>
                                </a:lnTo>
                                <a:lnTo>
                                  <a:pt x="18288" y="0"/>
                                </a:lnTo>
                                <a:lnTo>
                                  <a:pt x="18288" y="9144"/>
                                </a:lnTo>
                                <a:lnTo>
                                  <a:pt x="22860" y="9144"/>
                                </a:lnTo>
                                <a:lnTo>
                                  <a:pt x="22860" y="22606"/>
                                </a:lnTo>
                                <a:lnTo>
                                  <a:pt x="27432" y="22606"/>
                                </a:lnTo>
                                <a:lnTo>
                                  <a:pt x="27432" y="54611"/>
                                </a:lnTo>
                                <a:lnTo>
                                  <a:pt x="22860" y="54611"/>
                                </a:lnTo>
                                <a:lnTo>
                                  <a:pt x="22860" y="59182"/>
                                </a:lnTo>
                                <a:lnTo>
                                  <a:pt x="18288" y="59182"/>
                                </a:lnTo>
                                <a:lnTo>
                                  <a:pt x="18288" y="72899"/>
                                </a:lnTo>
                                <a:lnTo>
                                  <a:pt x="22860" y="72899"/>
                                </a:lnTo>
                                <a:lnTo>
                                  <a:pt x="27432" y="77470"/>
                                </a:lnTo>
                                <a:lnTo>
                                  <a:pt x="45720" y="77470"/>
                                </a:lnTo>
                                <a:lnTo>
                                  <a:pt x="45720" y="72899"/>
                                </a:lnTo>
                                <a:lnTo>
                                  <a:pt x="50292" y="72899"/>
                                </a:lnTo>
                                <a:lnTo>
                                  <a:pt x="50292" y="63754"/>
                                </a:lnTo>
                                <a:lnTo>
                                  <a:pt x="54864" y="63754"/>
                                </a:lnTo>
                                <a:lnTo>
                                  <a:pt x="54864" y="54611"/>
                                </a:lnTo>
                                <a:lnTo>
                                  <a:pt x="50292" y="54611"/>
                                </a:lnTo>
                                <a:lnTo>
                                  <a:pt x="50292" y="31750"/>
                                </a:lnTo>
                                <a:lnTo>
                                  <a:pt x="45720" y="31750"/>
                                </a:lnTo>
                                <a:lnTo>
                                  <a:pt x="45720" y="27432"/>
                                </a:lnTo>
                                <a:lnTo>
                                  <a:pt x="36576" y="27432"/>
                                </a:lnTo>
                                <a:lnTo>
                                  <a:pt x="36576" y="22606"/>
                                </a:lnTo>
                                <a:lnTo>
                                  <a:pt x="27432" y="22606"/>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203" name="Shape 203"/>
                        <wps:cNvSpPr/>
                        <wps:spPr>
                          <a:xfrm>
                            <a:off x="2476856" y="278257"/>
                            <a:ext cx="18288" cy="0"/>
                          </a:xfrm>
                          <a:custGeom>
                            <a:avLst/>
                            <a:gdLst/>
                            <a:ahLst/>
                            <a:cxnLst/>
                            <a:rect l="0" t="0" r="0" b="0"/>
                            <a:pathLst>
                              <a:path w="18288">
                                <a:moveTo>
                                  <a:pt x="0" y="0"/>
                                </a:moveTo>
                                <a:lnTo>
                                  <a:pt x="18288"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04" name="Shape 204"/>
                        <wps:cNvSpPr/>
                        <wps:spPr>
                          <a:xfrm>
                            <a:off x="2508479" y="278257"/>
                            <a:ext cx="9144" cy="0"/>
                          </a:xfrm>
                          <a:custGeom>
                            <a:avLst/>
                            <a:gdLst/>
                            <a:ahLst/>
                            <a:cxnLst/>
                            <a:rect l="0" t="0" r="0" b="0"/>
                            <a:pathLst>
                              <a:path w="9144">
                                <a:moveTo>
                                  <a:pt x="0" y="0"/>
                                </a:moveTo>
                                <a:lnTo>
                                  <a:pt x="9144" y="0"/>
                                </a:lnTo>
                                <a:lnTo>
                                  <a:pt x="0"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05" name="Shape 205"/>
                        <wps:cNvSpPr/>
                        <wps:spPr>
                          <a:xfrm>
                            <a:off x="2495144" y="301117"/>
                            <a:ext cx="27432" cy="0"/>
                          </a:xfrm>
                          <a:custGeom>
                            <a:avLst/>
                            <a:gdLst/>
                            <a:ahLst/>
                            <a:cxnLst/>
                            <a:rect l="0" t="0" r="0" b="0"/>
                            <a:pathLst>
                              <a:path w="27432">
                                <a:moveTo>
                                  <a:pt x="0" y="0"/>
                                </a:moveTo>
                                <a:lnTo>
                                  <a:pt x="27432"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06" name="Shape 206"/>
                        <wps:cNvSpPr/>
                        <wps:spPr>
                          <a:xfrm>
                            <a:off x="2663927" y="209931"/>
                            <a:ext cx="0" cy="82042"/>
                          </a:xfrm>
                          <a:custGeom>
                            <a:avLst/>
                            <a:gdLst/>
                            <a:ahLst/>
                            <a:cxnLst/>
                            <a:rect l="0" t="0" r="0" b="0"/>
                            <a:pathLst>
                              <a:path h="82042">
                                <a:moveTo>
                                  <a:pt x="0" y="0"/>
                                </a:moveTo>
                                <a:lnTo>
                                  <a:pt x="0" y="82042"/>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07" name="Shape 207"/>
                        <wps:cNvSpPr/>
                        <wps:spPr>
                          <a:xfrm>
                            <a:off x="2613635" y="228219"/>
                            <a:ext cx="150622" cy="0"/>
                          </a:xfrm>
                          <a:custGeom>
                            <a:avLst/>
                            <a:gdLst/>
                            <a:ahLst/>
                            <a:cxnLst/>
                            <a:rect l="0" t="0" r="0" b="0"/>
                            <a:pathLst>
                              <a:path w="150622">
                                <a:moveTo>
                                  <a:pt x="0" y="0"/>
                                </a:moveTo>
                                <a:lnTo>
                                  <a:pt x="0" y="0"/>
                                </a:lnTo>
                                <a:lnTo>
                                  <a:pt x="150622"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08" name="Shape 208"/>
                        <wps:cNvSpPr/>
                        <wps:spPr>
                          <a:xfrm>
                            <a:off x="2773401" y="301117"/>
                            <a:ext cx="9144" cy="54864"/>
                          </a:xfrm>
                          <a:custGeom>
                            <a:avLst/>
                            <a:gdLst/>
                            <a:ahLst/>
                            <a:cxnLst/>
                            <a:rect l="0" t="0" r="0" b="0"/>
                            <a:pathLst>
                              <a:path w="9144" h="54864">
                                <a:moveTo>
                                  <a:pt x="9144" y="0"/>
                                </a:moveTo>
                                <a:lnTo>
                                  <a:pt x="9144" y="18288"/>
                                </a:lnTo>
                                <a:lnTo>
                                  <a:pt x="4572" y="18288"/>
                                </a:lnTo>
                                <a:lnTo>
                                  <a:pt x="4572" y="22860"/>
                                </a:lnTo>
                                <a:lnTo>
                                  <a:pt x="0" y="27432"/>
                                </a:lnTo>
                                <a:lnTo>
                                  <a:pt x="0" y="54864"/>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09" name="Shape 209"/>
                        <wps:cNvSpPr/>
                        <wps:spPr>
                          <a:xfrm>
                            <a:off x="2764257" y="323977"/>
                            <a:ext cx="45720" cy="4572"/>
                          </a:xfrm>
                          <a:custGeom>
                            <a:avLst/>
                            <a:gdLst/>
                            <a:ahLst/>
                            <a:cxnLst/>
                            <a:rect l="0" t="0" r="0" b="0"/>
                            <a:pathLst>
                              <a:path w="45720" h="4572">
                                <a:moveTo>
                                  <a:pt x="0" y="4572"/>
                                </a:moveTo>
                                <a:lnTo>
                                  <a:pt x="32004" y="4572"/>
                                </a:lnTo>
                                <a:lnTo>
                                  <a:pt x="32004" y="0"/>
                                </a:lnTo>
                                <a:lnTo>
                                  <a:pt x="45720"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10" name="Shape 210"/>
                        <wps:cNvSpPr/>
                        <wps:spPr>
                          <a:xfrm>
                            <a:off x="2850744" y="287401"/>
                            <a:ext cx="22860" cy="0"/>
                          </a:xfrm>
                          <a:custGeom>
                            <a:avLst/>
                            <a:gdLst/>
                            <a:ahLst/>
                            <a:cxnLst/>
                            <a:rect l="0" t="0" r="0" b="0"/>
                            <a:pathLst>
                              <a:path w="22860">
                                <a:moveTo>
                                  <a:pt x="0" y="0"/>
                                </a:moveTo>
                                <a:lnTo>
                                  <a:pt x="22860"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11" name="Shape 211"/>
                        <wps:cNvSpPr/>
                        <wps:spPr>
                          <a:xfrm>
                            <a:off x="2850744" y="296545"/>
                            <a:ext cx="22860" cy="82042"/>
                          </a:xfrm>
                          <a:custGeom>
                            <a:avLst/>
                            <a:gdLst/>
                            <a:ahLst/>
                            <a:cxnLst/>
                            <a:rect l="0" t="0" r="0" b="0"/>
                            <a:pathLst>
                              <a:path w="22860" h="82042">
                                <a:moveTo>
                                  <a:pt x="9144" y="0"/>
                                </a:moveTo>
                                <a:lnTo>
                                  <a:pt x="9144" y="13715"/>
                                </a:lnTo>
                                <a:lnTo>
                                  <a:pt x="4572" y="18288"/>
                                </a:lnTo>
                                <a:lnTo>
                                  <a:pt x="4572" y="27432"/>
                                </a:lnTo>
                                <a:lnTo>
                                  <a:pt x="9144" y="27432"/>
                                </a:lnTo>
                                <a:lnTo>
                                  <a:pt x="9144" y="32003"/>
                                </a:lnTo>
                                <a:lnTo>
                                  <a:pt x="18288" y="32003"/>
                                </a:lnTo>
                                <a:lnTo>
                                  <a:pt x="18288" y="36322"/>
                                </a:lnTo>
                                <a:lnTo>
                                  <a:pt x="22860" y="36322"/>
                                </a:lnTo>
                                <a:lnTo>
                                  <a:pt x="22860" y="77470"/>
                                </a:lnTo>
                                <a:lnTo>
                                  <a:pt x="9144" y="77470"/>
                                </a:lnTo>
                                <a:lnTo>
                                  <a:pt x="9144" y="82042"/>
                                </a:lnTo>
                                <a:lnTo>
                                  <a:pt x="0" y="82042"/>
                                </a:lnTo>
                                <a:lnTo>
                                  <a:pt x="0" y="68580"/>
                                </a:lnTo>
                                <a:lnTo>
                                  <a:pt x="4572" y="6858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12" name="Shape 212"/>
                        <wps:cNvSpPr/>
                        <wps:spPr>
                          <a:xfrm>
                            <a:off x="2869032" y="282829"/>
                            <a:ext cx="36576" cy="9144"/>
                          </a:xfrm>
                          <a:custGeom>
                            <a:avLst/>
                            <a:gdLst/>
                            <a:ahLst/>
                            <a:cxnLst/>
                            <a:rect l="0" t="0" r="0" b="0"/>
                            <a:pathLst>
                              <a:path w="36576" h="9144">
                                <a:moveTo>
                                  <a:pt x="0" y="0"/>
                                </a:moveTo>
                                <a:lnTo>
                                  <a:pt x="36576" y="0"/>
                                </a:lnTo>
                                <a:lnTo>
                                  <a:pt x="36576" y="4572"/>
                                </a:lnTo>
                                <a:lnTo>
                                  <a:pt x="32004" y="4572"/>
                                </a:lnTo>
                                <a:lnTo>
                                  <a:pt x="32004" y="9144"/>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13" name="Shape 213"/>
                        <wps:cNvSpPr/>
                        <wps:spPr>
                          <a:xfrm>
                            <a:off x="2230476" y="679704"/>
                            <a:ext cx="4572" cy="86487"/>
                          </a:xfrm>
                          <a:custGeom>
                            <a:avLst/>
                            <a:gdLst/>
                            <a:ahLst/>
                            <a:cxnLst/>
                            <a:rect l="0" t="0" r="0" b="0"/>
                            <a:pathLst>
                              <a:path w="4572" h="86487">
                                <a:moveTo>
                                  <a:pt x="4572" y="0"/>
                                </a:moveTo>
                                <a:lnTo>
                                  <a:pt x="4572" y="45339"/>
                                </a:lnTo>
                                <a:lnTo>
                                  <a:pt x="0" y="49911"/>
                                </a:lnTo>
                                <a:lnTo>
                                  <a:pt x="0" y="86487"/>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214" name="Shape 214"/>
                        <wps:cNvSpPr/>
                        <wps:spPr>
                          <a:xfrm>
                            <a:off x="2216760" y="670560"/>
                            <a:ext cx="54610" cy="13716"/>
                          </a:xfrm>
                          <a:custGeom>
                            <a:avLst/>
                            <a:gdLst/>
                            <a:ahLst/>
                            <a:cxnLst/>
                            <a:rect l="0" t="0" r="0" b="0"/>
                            <a:pathLst>
                              <a:path w="54610" h="13716">
                                <a:moveTo>
                                  <a:pt x="0" y="0"/>
                                </a:moveTo>
                                <a:lnTo>
                                  <a:pt x="0" y="0"/>
                                </a:lnTo>
                                <a:lnTo>
                                  <a:pt x="9144" y="0"/>
                                </a:lnTo>
                                <a:lnTo>
                                  <a:pt x="13716" y="4573"/>
                                </a:lnTo>
                                <a:lnTo>
                                  <a:pt x="18288" y="9144"/>
                                </a:lnTo>
                                <a:lnTo>
                                  <a:pt x="22860" y="9144"/>
                                </a:lnTo>
                                <a:lnTo>
                                  <a:pt x="22860" y="13716"/>
                                </a:lnTo>
                                <a:lnTo>
                                  <a:pt x="54610" y="13716"/>
                                </a:lnTo>
                                <a:lnTo>
                                  <a:pt x="54610" y="9144"/>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215" name="Shape 215"/>
                        <wps:cNvSpPr/>
                        <wps:spPr>
                          <a:xfrm>
                            <a:off x="2330806" y="743331"/>
                            <a:ext cx="41148" cy="100330"/>
                          </a:xfrm>
                          <a:custGeom>
                            <a:avLst/>
                            <a:gdLst/>
                            <a:ahLst/>
                            <a:cxnLst/>
                            <a:rect l="0" t="0" r="0" b="0"/>
                            <a:pathLst>
                              <a:path w="41148" h="100330">
                                <a:moveTo>
                                  <a:pt x="0" y="41148"/>
                                </a:moveTo>
                                <a:lnTo>
                                  <a:pt x="0" y="9144"/>
                                </a:lnTo>
                                <a:lnTo>
                                  <a:pt x="4572" y="9144"/>
                                </a:lnTo>
                                <a:lnTo>
                                  <a:pt x="9144" y="4572"/>
                                </a:lnTo>
                                <a:lnTo>
                                  <a:pt x="13716" y="4572"/>
                                </a:lnTo>
                                <a:lnTo>
                                  <a:pt x="13716" y="0"/>
                                </a:lnTo>
                                <a:lnTo>
                                  <a:pt x="18288" y="0"/>
                                </a:lnTo>
                                <a:lnTo>
                                  <a:pt x="18288" y="13716"/>
                                </a:lnTo>
                                <a:lnTo>
                                  <a:pt x="32004" y="13716"/>
                                </a:lnTo>
                                <a:lnTo>
                                  <a:pt x="32004" y="45720"/>
                                </a:lnTo>
                                <a:lnTo>
                                  <a:pt x="27432" y="45720"/>
                                </a:lnTo>
                                <a:lnTo>
                                  <a:pt x="27432" y="50292"/>
                                </a:lnTo>
                                <a:lnTo>
                                  <a:pt x="22860" y="50292"/>
                                </a:lnTo>
                                <a:lnTo>
                                  <a:pt x="22860" y="54864"/>
                                </a:lnTo>
                                <a:lnTo>
                                  <a:pt x="18288" y="54864"/>
                                </a:lnTo>
                                <a:lnTo>
                                  <a:pt x="18288" y="64008"/>
                                </a:lnTo>
                                <a:lnTo>
                                  <a:pt x="13716" y="64008"/>
                                </a:lnTo>
                                <a:lnTo>
                                  <a:pt x="13716" y="68580"/>
                                </a:lnTo>
                                <a:lnTo>
                                  <a:pt x="9144" y="68580"/>
                                </a:lnTo>
                                <a:lnTo>
                                  <a:pt x="9144" y="73152"/>
                                </a:lnTo>
                                <a:lnTo>
                                  <a:pt x="4572" y="73152"/>
                                </a:lnTo>
                                <a:lnTo>
                                  <a:pt x="4572" y="100330"/>
                                </a:lnTo>
                                <a:lnTo>
                                  <a:pt x="36576" y="100330"/>
                                </a:lnTo>
                                <a:lnTo>
                                  <a:pt x="36576" y="91186"/>
                                </a:lnTo>
                                <a:lnTo>
                                  <a:pt x="41148" y="91186"/>
                                </a:lnTo>
                                <a:lnTo>
                                  <a:pt x="41148" y="73152"/>
                                </a:lnTo>
                                <a:lnTo>
                                  <a:pt x="36576" y="68580"/>
                                </a:lnTo>
                                <a:lnTo>
                                  <a:pt x="36576" y="64008"/>
                                </a:lnTo>
                                <a:lnTo>
                                  <a:pt x="32004" y="64008"/>
                                </a:lnTo>
                                <a:lnTo>
                                  <a:pt x="32004" y="59436"/>
                                </a:lnTo>
                                <a:lnTo>
                                  <a:pt x="13716" y="59436"/>
                                </a:lnTo>
                                <a:lnTo>
                                  <a:pt x="13716" y="54864"/>
                                </a:lnTo>
                                <a:lnTo>
                                  <a:pt x="4572" y="54864"/>
                                </a:lnTo>
                              </a:path>
                            </a:pathLst>
                          </a:custGeom>
                          <a:ln w="17374" cap="rnd">
                            <a:round/>
                          </a:ln>
                        </wps:spPr>
                        <wps:style>
                          <a:lnRef idx="1">
                            <a:srgbClr val="FF8000"/>
                          </a:lnRef>
                          <a:fillRef idx="0">
                            <a:srgbClr val="000000">
                              <a:alpha val="0"/>
                            </a:srgbClr>
                          </a:fillRef>
                          <a:effectRef idx="0">
                            <a:scrgbClr r="0" g="0" b="0"/>
                          </a:effectRef>
                          <a:fontRef idx="none"/>
                        </wps:style>
                        <wps:bodyPr/>
                      </wps:wsp>
                      <wps:wsp>
                        <wps:cNvPr id="216" name="Shape 216"/>
                        <wps:cNvSpPr/>
                        <wps:spPr>
                          <a:xfrm>
                            <a:off x="2517623" y="702564"/>
                            <a:ext cx="41148" cy="4572"/>
                          </a:xfrm>
                          <a:custGeom>
                            <a:avLst/>
                            <a:gdLst/>
                            <a:ahLst/>
                            <a:cxnLst/>
                            <a:rect l="0" t="0" r="0" b="0"/>
                            <a:pathLst>
                              <a:path w="41148" h="4572">
                                <a:moveTo>
                                  <a:pt x="0" y="0"/>
                                </a:moveTo>
                                <a:lnTo>
                                  <a:pt x="14097" y="0"/>
                                </a:lnTo>
                                <a:lnTo>
                                  <a:pt x="14097" y="4572"/>
                                </a:lnTo>
                                <a:lnTo>
                                  <a:pt x="41148" y="4572"/>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17" name="Shape 217"/>
                        <wps:cNvSpPr/>
                        <wps:spPr>
                          <a:xfrm>
                            <a:off x="2531720" y="734187"/>
                            <a:ext cx="49911" cy="4573"/>
                          </a:xfrm>
                          <a:custGeom>
                            <a:avLst/>
                            <a:gdLst/>
                            <a:ahLst/>
                            <a:cxnLst/>
                            <a:rect l="0" t="0" r="0" b="0"/>
                            <a:pathLst>
                              <a:path w="49911" h="4573">
                                <a:moveTo>
                                  <a:pt x="0" y="0"/>
                                </a:moveTo>
                                <a:lnTo>
                                  <a:pt x="0" y="4573"/>
                                </a:lnTo>
                                <a:lnTo>
                                  <a:pt x="49911" y="4573"/>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18" name="Shape 218"/>
                        <wps:cNvSpPr/>
                        <wps:spPr>
                          <a:xfrm>
                            <a:off x="2864460" y="588518"/>
                            <a:ext cx="4572" cy="72898"/>
                          </a:xfrm>
                          <a:custGeom>
                            <a:avLst/>
                            <a:gdLst/>
                            <a:ahLst/>
                            <a:cxnLst/>
                            <a:rect l="0" t="0" r="0" b="0"/>
                            <a:pathLst>
                              <a:path w="4572" h="72898">
                                <a:moveTo>
                                  <a:pt x="4572" y="0"/>
                                </a:moveTo>
                                <a:lnTo>
                                  <a:pt x="4572" y="4572"/>
                                </a:lnTo>
                                <a:lnTo>
                                  <a:pt x="0" y="4572"/>
                                </a:lnTo>
                                <a:lnTo>
                                  <a:pt x="0" y="72898"/>
                                </a:lnTo>
                                <a:lnTo>
                                  <a:pt x="4572" y="72898"/>
                                </a:lnTo>
                                <a:lnTo>
                                  <a:pt x="4572" y="68326"/>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19" name="Shape 219"/>
                        <wps:cNvSpPr/>
                        <wps:spPr>
                          <a:xfrm>
                            <a:off x="2837028" y="579374"/>
                            <a:ext cx="96012" cy="9144"/>
                          </a:xfrm>
                          <a:custGeom>
                            <a:avLst/>
                            <a:gdLst/>
                            <a:ahLst/>
                            <a:cxnLst/>
                            <a:rect l="0" t="0" r="0" b="0"/>
                            <a:pathLst>
                              <a:path w="96012" h="9144">
                                <a:moveTo>
                                  <a:pt x="0" y="4573"/>
                                </a:moveTo>
                                <a:lnTo>
                                  <a:pt x="0" y="9144"/>
                                </a:lnTo>
                                <a:lnTo>
                                  <a:pt x="82296" y="9144"/>
                                </a:lnTo>
                                <a:lnTo>
                                  <a:pt x="82296" y="4573"/>
                                </a:lnTo>
                                <a:lnTo>
                                  <a:pt x="91186" y="4573"/>
                                </a:lnTo>
                                <a:lnTo>
                                  <a:pt x="91186" y="0"/>
                                </a:lnTo>
                                <a:lnTo>
                                  <a:pt x="96012"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20" name="Shape 220"/>
                        <wps:cNvSpPr/>
                        <wps:spPr>
                          <a:xfrm>
                            <a:off x="2964790" y="643382"/>
                            <a:ext cx="4826" cy="45465"/>
                          </a:xfrm>
                          <a:custGeom>
                            <a:avLst/>
                            <a:gdLst/>
                            <a:ahLst/>
                            <a:cxnLst/>
                            <a:rect l="0" t="0" r="0" b="0"/>
                            <a:pathLst>
                              <a:path w="4826" h="45465">
                                <a:moveTo>
                                  <a:pt x="0" y="0"/>
                                </a:moveTo>
                                <a:lnTo>
                                  <a:pt x="0" y="45465"/>
                                </a:lnTo>
                                <a:lnTo>
                                  <a:pt x="4826" y="45465"/>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21" name="Shape 221"/>
                        <wps:cNvSpPr/>
                        <wps:spPr>
                          <a:xfrm>
                            <a:off x="2951328" y="661416"/>
                            <a:ext cx="45466" cy="9144"/>
                          </a:xfrm>
                          <a:custGeom>
                            <a:avLst/>
                            <a:gdLst/>
                            <a:ahLst/>
                            <a:cxnLst/>
                            <a:rect l="0" t="0" r="0" b="0"/>
                            <a:pathLst>
                              <a:path w="45466" h="9144">
                                <a:moveTo>
                                  <a:pt x="0" y="4572"/>
                                </a:moveTo>
                                <a:lnTo>
                                  <a:pt x="0" y="9144"/>
                                </a:lnTo>
                                <a:lnTo>
                                  <a:pt x="36322" y="9144"/>
                                </a:lnTo>
                                <a:lnTo>
                                  <a:pt x="36322" y="4572"/>
                                </a:lnTo>
                                <a:lnTo>
                                  <a:pt x="40894" y="4572"/>
                                </a:lnTo>
                                <a:lnTo>
                                  <a:pt x="40894" y="0"/>
                                </a:lnTo>
                                <a:lnTo>
                                  <a:pt x="45466"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22" name="Shape 222"/>
                        <wps:cNvSpPr/>
                        <wps:spPr>
                          <a:xfrm>
                            <a:off x="3033116" y="625094"/>
                            <a:ext cx="54864" cy="82042"/>
                          </a:xfrm>
                          <a:custGeom>
                            <a:avLst/>
                            <a:gdLst/>
                            <a:ahLst/>
                            <a:cxnLst/>
                            <a:rect l="0" t="0" r="0" b="0"/>
                            <a:pathLst>
                              <a:path w="54864" h="82042">
                                <a:moveTo>
                                  <a:pt x="18542" y="31750"/>
                                </a:moveTo>
                                <a:lnTo>
                                  <a:pt x="4826" y="31750"/>
                                </a:lnTo>
                                <a:lnTo>
                                  <a:pt x="4826" y="18288"/>
                                </a:lnTo>
                                <a:lnTo>
                                  <a:pt x="0" y="18288"/>
                                </a:lnTo>
                                <a:lnTo>
                                  <a:pt x="0" y="13462"/>
                                </a:lnTo>
                                <a:lnTo>
                                  <a:pt x="4826" y="9144"/>
                                </a:lnTo>
                                <a:lnTo>
                                  <a:pt x="9398" y="9144"/>
                                </a:lnTo>
                                <a:lnTo>
                                  <a:pt x="9398" y="4318"/>
                                </a:lnTo>
                                <a:lnTo>
                                  <a:pt x="18542" y="4318"/>
                                </a:lnTo>
                                <a:lnTo>
                                  <a:pt x="23114" y="0"/>
                                </a:lnTo>
                                <a:lnTo>
                                  <a:pt x="36830" y="0"/>
                                </a:lnTo>
                                <a:lnTo>
                                  <a:pt x="36830" y="9144"/>
                                </a:lnTo>
                                <a:lnTo>
                                  <a:pt x="41402" y="9144"/>
                                </a:lnTo>
                                <a:lnTo>
                                  <a:pt x="41402" y="13462"/>
                                </a:lnTo>
                                <a:lnTo>
                                  <a:pt x="45974" y="13462"/>
                                </a:lnTo>
                                <a:lnTo>
                                  <a:pt x="45974" y="31750"/>
                                </a:lnTo>
                                <a:lnTo>
                                  <a:pt x="41402" y="31750"/>
                                </a:lnTo>
                                <a:lnTo>
                                  <a:pt x="41402" y="36322"/>
                                </a:lnTo>
                                <a:lnTo>
                                  <a:pt x="36830" y="36322"/>
                                </a:lnTo>
                                <a:lnTo>
                                  <a:pt x="36830" y="45465"/>
                                </a:lnTo>
                                <a:lnTo>
                                  <a:pt x="32258" y="45465"/>
                                </a:lnTo>
                                <a:lnTo>
                                  <a:pt x="32258" y="50038"/>
                                </a:lnTo>
                                <a:lnTo>
                                  <a:pt x="27686" y="50038"/>
                                </a:lnTo>
                                <a:lnTo>
                                  <a:pt x="27686" y="54610"/>
                                </a:lnTo>
                                <a:lnTo>
                                  <a:pt x="23114" y="54610"/>
                                </a:lnTo>
                                <a:lnTo>
                                  <a:pt x="23114" y="63753"/>
                                </a:lnTo>
                                <a:lnTo>
                                  <a:pt x="18542" y="63753"/>
                                </a:lnTo>
                                <a:lnTo>
                                  <a:pt x="18542" y="68326"/>
                                </a:lnTo>
                                <a:lnTo>
                                  <a:pt x="13970" y="68326"/>
                                </a:lnTo>
                                <a:lnTo>
                                  <a:pt x="13970" y="82042"/>
                                </a:lnTo>
                                <a:lnTo>
                                  <a:pt x="45974" y="82042"/>
                                </a:lnTo>
                                <a:lnTo>
                                  <a:pt x="45974" y="77470"/>
                                </a:lnTo>
                                <a:lnTo>
                                  <a:pt x="50546" y="77470"/>
                                </a:lnTo>
                                <a:lnTo>
                                  <a:pt x="50546" y="68326"/>
                                </a:lnTo>
                                <a:lnTo>
                                  <a:pt x="54864" y="68326"/>
                                </a:lnTo>
                                <a:lnTo>
                                  <a:pt x="54864" y="45465"/>
                                </a:lnTo>
                                <a:lnTo>
                                  <a:pt x="50546" y="45465"/>
                                </a:lnTo>
                                <a:lnTo>
                                  <a:pt x="50546" y="40894"/>
                                </a:lnTo>
                                <a:lnTo>
                                  <a:pt x="32258" y="40894"/>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23" name="Shape 223"/>
                        <wps:cNvSpPr/>
                        <wps:spPr>
                          <a:xfrm>
                            <a:off x="2759685" y="734187"/>
                            <a:ext cx="738759" cy="32004"/>
                          </a:xfrm>
                          <a:custGeom>
                            <a:avLst/>
                            <a:gdLst/>
                            <a:ahLst/>
                            <a:cxnLst/>
                            <a:rect l="0" t="0" r="0" b="0"/>
                            <a:pathLst>
                              <a:path w="738759" h="32004">
                                <a:moveTo>
                                  <a:pt x="0" y="32004"/>
                                </a:moveTo>
                                <a:lnTo>
                                  <a:pt x="250825" y="32004"/>
                                </a:lnTo>
                                <a:lnTo>
                                  <a:pt x="255397" y="27432"/>
                                </a:lnTo>
                                <a:lnTo>
                                  <a:pt x="333121" y="27432"/>
                                </a:lnTo>
                                <a:lnTo>
                                  <a:pt x="342265" y="22861"/>
                                </a:lnTo>
                                <a:lnTo>
                                  <a:pt x="474218" y="22861"/>
                                </a:lnTo>
                                <a:lnTo>
                                  <a:pt x="474218" y="18288"/>
                                </a:lnTo>
                                <a:lnTo>
                                  <a:pt x="492506" y="18288"/>
                                </a:lnTo>
                                <a:lnTo>
                                  <a:pt x="497078" y="13716"/>
                                </a:lnTo>
                                <a:lnTo>
                                  <a:pt x="533654" y="13716"/>
                                </a:lnTo>
                                <a:lnTo>
                                  <a:pt x="533654" y="9144"/>
                                </a:lnTo>
                                <a:lnTo>
                                  <a:pt x="652272" y="9144"/>
                                </a:lnTo>
                                <a:lnTo>
                                  <a:pt x="652272" y="4573"/>
                                </a:lnTo>
                                <a:lnTo>
                                  <a:pt x="738759" y="4573"/>
                                </a:lnTo>
                                <a:lnTo>
                                  <a:pt x="738759" y="0"/>
                                </a:lnTo>
                                <a:lnTo>
                                  <a:pt x="734187"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24" name="Shape 224"/>
                        <wps:cNvSpPr/>
                        <wps:spPr>
                          <a:xfrm>
                            <a:off x="2827884" y="866522"/>
                            <a:ext cx="27432" cy="123189"/>
                          </a:xfrm>
                          <a:custGeom>
                            <a:avLst/>
                            <a:gdLst/>
                            <a:ahLst/>
                            <a:cxnLst/>
                            <a:rect l="0" t="0" r="0" b="0"/>
                            <a:pathLst>
                              <a:path w="27432" h="123189">
                                <a:moveTo>
                                  <a:pt x="22860" y="0"/>
                                </a:moveTo>
                                <a:lnTo>
                                  <a:pt x="22860" y="18288"/>
                                </a:lnTo>
                                <a:lnTo>
                                  <a:pt x="18288" y="22860"/>
                                </a:lnTo>
                                <a:lnTo>
                                  <a:pt x="18288" y="27432"/>
                                </a:lnTo>
                                <a:lnTo>
                                  <a:pt x="13716" y="27432"/>
                                </a:lnTo>
                                <a:lnTo>
                                  <a:pt x="13716" y="36576"/>
                                </a:lnTo>
                                <a:lnTo>
                                  <a:pt x="9144" y="36576"/>
                                </a:lnTo>
                                <a:lnTo>
                                  <a:pt x="9144" y="45720"/>
                                </a:lnTo>
                                <a:lnTo>
                                  <a:pt x="4572" y="50292"/>
                                </a:lnTo>
                                <a:lnTo>
                                  <a:pt x="4572" y="64008"/>
                                </a:lnTo>
                                <a:lnTo>
                                  <a:pt x="0" y="64008"/>
                                </a:lnTo>
                                <a:lnTo>
                                  <a:pt x="0" y="118872"/>
                                </a:lnTo>
                                <a:lnTo>
                                  <a:pt x="27432" y="118872"/>
                                </a:lnTo>
                                <a:lnTo>
                                  <a:pt x="27432" y="123189"/>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25" name="Shape 225"/>
                        <wps:cNvSpPr/>
                        <wps:spPr>
                          <a:xfrm>
                            <a:off x="2905608" y="907669"/>
                            <a:ext cx="0" cy="73152"/>
                          </a:xfrm>
                          <a:custGeom>
                            <a:avLst/>
                            <a:gdLst/>
                            <a:ahLst/>
                            <a:cxnLst/>
                            <a:rect l="0" t="0" r="0" b="0"/>
                            <a:pathLst>
                              <a:path h="73152">
                                <a:moveTo>
                                  <a:pt x="0" y="0"/>
                                </a:moveTo>
                                <a:lnTo>
                                  <a:pt x="0" y="0"/>
                                </a:lnTo>
                                <a:lnTo>
                                  <a:pt x="0" y="73152"/>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26" name="Shape 226"/>
                        <wps:cNvSpPr/>
                        <wps:spPr>
                          <a:xfrm>
                            <a:off x="2955646" y="935101"/>
                            <a:ext cx="41148" cy="4572"/>
                          </a:xfrm>
                          <a:custGeom>
                            <a:avLst/>
                            <a:gdLst/>
                            <a:ahLst/>
                            <a:cxnLst/>
                            <a:rect l="0" t="0" r="0" b="0"/>
                            <a:pathLst>
                              <a:path w="41148" h="4572">
                                <a:moveTo>
                                  <a:pt x="0" y="4572"/>
                                </a:moveTo>
                                <a:lnTo>
                                  <a:pt x="32004" y="4572"/>
                                </a:lnTo>
                                <a:lnTo>
                                  <a:pt x="36576" y="0"/>
                                </a:lnTo>
                                <a:lnTo>
                                  <a:pt x="41148"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27" name="Shape 227"/>
                        <wps:cNvSpPr/>
                        <wps:spPr>
                          <a:xfrm>
                            <a:off x="2969616" y="925957"/>
                            <a:ext cx="4318" cy="41148"/>
                          </a:xfrm>
                          <a:custGeom>
                            <a:avLst/>
                            <a:gdLst/>
                            <a:ahLst/>
                            <a:cxnLst/>
                            <a:rect l="0" t="0" r="0" b="0"/>
                            <a:pathLst>
                              <a:path w="4318" h="41148">
                                <a:moveTo>
                                  <a:pt x="4318" y="0"/>
                                </a:moveTo>
                                <a:lnTo>
                                  <a:pt x="4318" y="27432"/>
                                </a:lnTo>
                                <a:lnTo>
                                  <a:pt x="0" y="27432"/>
                                </a:lnTo>
                                <a:lnTo>
                                  <a:pt x="0" y="41148"/>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28" name="Shape 228"/>
                        <wps:cNvSpPr/>
                        <wps:spPr>
                          <a:xfrm>
                            <a:off x="3079090" y="834772"/>
                            <a:ext cx="67945" cy="82042"/>
                          </a:xfrm>
                          <a:custGeom>
                            <a:avLst/>
                            <a:gdLst/>
                            <a:ahLst/>
                            <a:cxnLst/>
                            <a:rect l="0" t="0" r="0" b="0"/>
                            <a:pathLst>
                              <a:path w="67945" h="82042">
                                <a:moveTo>
                                  <a:pt x="0" y="0"/>
                                </a:moveTo>
                                <a:lnTo>
                                  <a:pt x="4572" y="0"/>
                                </a:lnTo>
                                <a:lnTo>
                                  <a:pt x="4572" y="4318"/>
                                </a:lnTo>
                                <a:lnTo>
                                  <a:pt x="8890" y="4318"/>
                                </a:lnTo>
                                <a:lnTo>
                                  <a:pt x="8890" y="9144"/>
                                </a:lnTo>
                                <a:lnTo>
                                  <a:pt x="13716" y="9144"/>
                                </a:lnTo>
                                <a:lnTo>
                                  <a:pt x="13716" y="13462"/>
                                </a:lnTo>
                                <a:lnTo>
                                  <a:pt x="18034" y="13462"/>
                                </a:lnTo>
                                <a:lnTo>
                                  <a:pt x="18034" y="18288"/>
                                </a:lnTo>
                                <a:lnTo>
                                  <a:pt x="22860" y="22606"/>
                                </a:lnTo>
                                <a:lnTo>
                                  <a:pt x="22860" y="27432"/>
                                </a:lnTo>
                                <a:lnTo>
                                  <a:pt x="27178" y="27432"/>
                                </a:lnTo>
                                <a:lnTo>
                                  <a:pt x="27178" y="72898"/>
                                </a:lnTo>
                                <a:lnTo>
                                  <a:pt x="22860" y="77470"/>
                                </a:lnTo>
                                <a:lnTo>
                                  <a:pt x="22860" y="82042"/>
                                </a:lnTo>
                                <a:lnTo>
                                  <a:pt x="13716" y="82042"/>
                                </a:lnTo>
                                <a:lnTo>
                                  <a:pt x="13716" y="63753"/>
                                </a:lnTo>
                                <a:lnTo>
                                  <a:pt x="18034" y="63753"/>
                                </a:lnTo>
                                <a:lnTo>
                                  <a:pt x="18034" y="59182"/>
                                </a:lnTo>
                                <a:lnTo>
                                  <a:pt x="22860" y="59182"/>
                                </a:lnTo>
                                <a:lnTo>
                                  <a:pt x="22860" y="54610"/>
                                </a:lnTo>
                                <a:lnTo>
                                  <a:pt x="27178" y="50038"/>
                                </a:lnTo>
                                <a:lnTo>
                                  <a:pt x="32004" y="45465"/>
                                </a:lnTo>
                                <a:lnTo>
                                  <a:pt x="36322" y="45465"/>
                                </a:lnTo>
                                <a:lnTo>
                                  <a:pt x="36322" y="40894"/>
                                </a:lnTo>
                                <a:lnTo>
                                  <a:pt x="45466" y="40894"/>
                                </a:lnTo>
                                <a:lnTo>
                                  <a:pt x="45466" y="36576"/>
                                </a:lnTo>
                                <a:lnTo>
                                  <a:pt x="50038" y="31750"/>
                                </a:lnTo>
                                <a:lnTo>
                                  <a:pt x="54610" y="31750"/>
                                </a:lnTo>
                                <a:lnTo>
                                  <a:pt x="54610" y="27432"/>
                                </a:lnTo>
                                <a:lnTo>
                                  <a:pt x="63754" y="27432"/>
                                </a:lnTo>
                                <a:lnTo>
                                  <a:pt x="63754" y="22606"/>
                                </a:lnTo>
                                <a:lnTo>
                                  <a:pt x="67945" y="22606"/>
                                </a:lnTo>
                                <a:lnTo>
                                  <a:pt x="67945" y="18288"/>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29" name="Shape 229"/>
                        <wps:cNvSpPr/>
                        <wps:spPr>
                          <a:xfrm>
                            <a:off x="3188564" y="884810"/>
                            <a:ext cx="31623" cy="4572"/>
                          </a:xfrm>
                          <a:custGeom>
                            <a:avLst/>
                            <a:gdLst/>
                            <a:ahLst/>
                            <a:cxnLst/>
                            <a:rect l="0" t="0" r="0" b="0"/>
                            <a:pathLst>
                              <a:path w="31623" h="4572">
                                <a:moveTo>
                                  <a:pt x="0" y="4572"/>
                                </a:moveTo>
                                <a:lnTo>
                                  <a:pt x="31623" y="4572"/>
                                </a:lnTo>
                                <a:lnTo>
                                  <a:pt x="31623"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30" name="Shape 230"/>
                        <wps:cNvSpPr/>
                        <wps:spPr>
                          <a:xfrm>
                            <a:off x="3238475" y="839089"/>
                            <a:ext cx="9144" cy="68580"/>
                          </a:xfrm>
                          <a:custGeom>
                            <a:avLst/>
                            <a:gdLst/>
                            <a:ahLst/>
                            <a:cxnLst/>
                            <a:rect l="0" t="0" r="0" b="0"/>
                            <a:pathLst>
                              <a:path w="9144" h="68580">
                                <a:moveTo>
                                  <a:pt x="4572" y="0"/>
                                </a:moveTo>
                                <a:lnTo>
                                  <a:pt x="0" y="0"/>
                                </a:lnTo>
                                <a:lnTo>
                                  <a:pt x="0" y="18288"/>
                                </a:lnTo>
                                <a:lnTo>
                                  <a:pt x="4572" y="23114"/>
                                </a:lnTo>
                                <a:lnTo>
                                  <a:pt x="4572" y="68580"/>
                                </a:lnTo>
                                <a:lnTo>
                                  <a:pt x="9144" y="6858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31" name="Shape 231"/>
                        <wps:cNvSpPr/>
                        <wps:spPr>
                          <a:xfrm>
                            <a:off x="3083662" y="939673"/>
                            <a:ext cx="209677" cy="32004"/>
                          </a:xfrm>
                          <a:custGeom>
                            <a:avLst/>
                            <a:gdLst/>
                            <a:ahLst/>
                            <a:cxnLst/>
                            <a:rect l="0" t="0" r="0" b="0"/>
                            <a:pathLst>
                              <a:path w="209677" h="32004">
                                <a:moveTo>
                                  <a:pt x="0" y="32004"/>
                                </a:moveTo>
                                <a:lnTo>
                                  <a:pt x="4318" y="27432"/>
                                </a:lnTo>
                                <a:lnTo>
                                  <a:pt x="13462" y="27432"/>
                                </a:lnTo>
                                <a:lnTo>
                                  <a:pt x="18288" y="22861"/>
                                </a:lnTo>
                                <a:lnTo>
                                  <a:pt x="22606" y="22861"/>
                                </a:lnTo>
                                <a:lnTo>
                                  <a:pt x="22606" y="18288"/>
                                </a:lnTo>
                                <a:lnTo>
                                  <a:pt x="40894" y="18288"/>
                                </a:lnTo>
                                <a:lnTo>
                                  <a:pt x="40894" y="13716"/>
                                </a:lnTo>
                                <a:lnTo>
                                  <a:pt x="99949" y="13716"/>
                                </a:lnTo>
                                <a:lnTo>
                                  <a:pt x="99949" y="9144"/>
                                </a:lnTo>
                                <a:lnTo>
                                  <a:pt x="145669" y="9144"/>
                                </a:lnTo>
                                <a:lnTo>
                                  <a:pt x="145669" y="4573"/>
                                </a:lnTo>
                                <a:lnTo>
                                  <a:pt x="154813" y="4573"/>
                                </a:lnTo>
                                <a:lnTo>
                                  <a:pt x="159385" y="0"/>
                                </a:lnTo>
                                <a:lnTo>
                                  <a:pt x="209677" y="0"/>
                                </a:lnTo>
                                <a:lnTo>
                                  <a:pt x="205105"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32" name="Shape 232"/>
                        <wps:cNvSpPr/>
                        <wps:spPr>
                          <a:xfrm>
                            <a:off x="3174467" y="994537"/>
                            <a:ext cx="68580" cy="54611"/>
                          </a:xfrm>
                          <a:custGeom>
                            <a:avLst/>
                            <a:gdLst/>
                            <a:ahLst/>
                            <a:cxnLst/>
                            <a:rect l="0" t="0" r="0" b="0"/>
                            <a:pathLst>
                              <a:path w="68580" h="54611">
                                <a:moveTo>
                                  <a:pt x="0" y="9144"/>
                                </a:moveTo>
                                <a:lnTo>
                                  <a:pt x="4953" y="9144"/>
                                </a:lnTo>
                                <a:lnTo>
                                  <a:pt x="4953" y="4318"/>
                                </a:lnTo>
                                <a:lnTo>
                                  <a:pt x="9144" y="4318"/>
                                </a:lnTo>
                                <a:lnTo>
                                  <a:pt x="9144" y="0"/>
                                </a:lnTo>
                                <a:lnTo>
                                  <a:pt x="32004" y="0"/>
                                </a:lnTo>
                                <a:lnTo>
                                  <a:pt x="32004" y="27432"/>
                                </a:lnTo>
                                <a:lnTo>
                                  <a:pt x="27432" y="27432"/>
                                </a:lnTo>
                                <a:lnTo>
                                  <a:pt x="27432" y="31750"/>
                                </a:lnTo>
                                <a:lnTo>
                                  <a:pt x="22860" y="31750"/>
                                </a:lnTo>
                                <a:lnTo>
                                  <a:pt x="22860" y="40894"/>
                                </a:lnTo>
                                <a:lnTo>
                                  <a:pt x="18288" y="40894"/>
                                </a:lnTo>
                                <a:lnTo>
                                  <a:pt x="18288" y="50038"/>
                                </a:lnTo>
                                <a:lnTo>
                                  <a:pt x="14097" y="50038"/>
                                </a:lnTo>
                                <a:lnTo>
                                  <a:pt x="14097" y="54611"/>
                                </a:lnTo>
                                <a:lnTo>
                                  <a:pt x="18288" y="54611"/>
                                </a:lnTo>
                                <a:lnTo>
                                  <a:pt x="22860" y="50038"/>
                                </a:lnTo>
                                <a:lnTo>
                                  <a:pt x="36576" y="50038"/>
                                </a:lnTo>
                                <a:lnTo>
                                  <a:pt x="36576" y="45466"/>
                                </a:lnTo>
                                <a:lnTo>
                                  <a:pt x="64008" y="45466"/>
                                </a:lnTo>
                                <a:lnTo>
                                  <a:pt x="64008" y="40894"/>
                                </a:lnTo>
                                <a:lnTo>
                                  <a:pt x="68580" y="40894"/>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33" name="Shape 233"/>
                        <wps:cNvSpPr/>
                        <wps:spPr>
                          <a:xfrm>
                            <a:off x="3347949" y="884810"/>
                            <a:ext cx="100584" cy="104901"/>
                          </a:xfrm>
                          <a:custGeom>
                            <a:avLst/>
                            <a:gdLst/>
                            <a:ahLst/>
                            <a:cxnLst/>
                            <a:rect l="0" t="0" r="0" b="0"/>
                            <a:pathLst>
                              <a:path w="100584" h="104901">
                                <a:moveTo>
                                  <a:pt x="13716" y="32003"/>
                                </a:moveTo>
                                <a:lnTo>
                                  <a:pt x="13716" y="77724"/>
                                </a:lnTo>
                                <a:lnTo>
                                  <a:pt x="9144" y="77724"/>
                                </a:lnTo>
                                <a:lnTo>
                                  <a:pt x="9144" y="96012"/>
                                </a:lnTo>
                                <a:lnTo>
                                  <a:pt x="4572" y="96012"/>
                                </a:lnTo>
                                <a:lnTo>
                                  <a:pt x="4572" y="100584"/>
                                </a:lnTo>
                                <a:lnTo>
                                  <a:pt x="0" y="104901"/>
                                </a:lnTo>
                                <a:lnTo>
                                  <a:pt x="0" y="91439"/>
                                </a:lnTo>
                                <a:lnTo>
                                  <a:pt x="4572" y="91439"/>
                                </a:lnTo>
                                <a:lnTo>
                                  <a:pt x="4572" y="77724"/>
                                </a:lnTo>
                                <a:lnTo>
                                  <a:pt x="9144" y="77724"/>
                                </a:lnTo>
                                <a:lnTo>
                                  <a:pt x="9144" y="64008"/>
                                </a:lnTo>
                                <a:lnTo>
                                  <a:pt x="13716" y="59436"/>
                                </a:lnTo>
                                <a:lnTo>
                                  <a:pt x="13716" y="36575"/>
                                </a:lnTo>
                                <a:lnTo>
                                  <a:pt x="18288" y="36575"/>
                                </a:lnTo>
                                <a:lnTo>
                                  <a:pt x="18288" y="32003"/>
                                </a:lnTo>
                                <a:lnTo>
                                  <a:pt x="22860" y="32003"/>
                                </a:lnTo>
                                <a:lnTo>
                                  <a:pt x="22860" y="27432"/>
                                </a:lnTo>
                                <a:lnTo>
                                  <a:pt x="27432" y="22860"/>
                                </a:lnTo>
                                <a:lnTo>
                                  <a:pt x="41148" y="22860"/>
                                </a:lnTo>
                                <a:lnTo>
                                  <a:pt x="41148" y="73151"/>
                                </a:lnTo>
                                <a:lnTo>
                                  <a:pt x="59436" y="73151"/>
                                </a:lnTo>
                                <a:lnTo>
                                  <a:pt x="64008" y="68580"/>
                                </a:lnTo>
                                <a:lnTo>
                                  <a:pt x="68580" y="64008"/>
                                </a:lnTo>
                                <a:lnTo>
                                  <a:pt x="68580" y="54863"/>
                                </a:lnTo>
                                <a:lnTo>
                                  <a:pt x="73152" y="54863"/>
                                </a:lnTo>
                                <a:lnTo>
                                  <a:pt x="73152" y="50292"/>
                                </a:lnTo>
                                <a:lnTo>
                                  <a:pt x="77724" y="45720"/>
                                </a:lnTo>
                                <a:lnTo>
                                  <a:pt x="77724" y="41148"/>
                                </a:lnTo>
                                <a:lnTo>
                                  <a:pt x="82296" y="41148"/>
                                </a:lnTo>
                                <a:lnTo>
                                  <a:pt x="82296" y="36575"/>
                                </a:lnTo>
                                <a:lnTo>
                                  <a:pt x="86868" y="32003"/>
                                </a:lnTo>
                                <a:lnTo>
                                  <a:pt x="86868" y="27432"/>
                                </a:lnTo>
                                <a:lnTo>
                                  <a:pt x="91440" y="22860"/>
                                </a:lnTo>
                                <a:lnTo>
                                  <a:pt x="91440" y="13715"/>
                                </a:lnTo>
                                <a:lnTo>
                                  <a:pt x="96012" y="13715"/>
                                </a:lnTo>
                                <a:lnTo>
                                  <a:pt x="96012" y="9144"/>
                                </a:lnTo>
                                <a:lnTo>
                                  <a:pt x="100584" y="4572"/>
                                </a:lnTo>
                                <a:lnTo>
                                  <a:pt x="100584" y="0"/>
                                </a:lnTo>
                                <a:lnTo>
                                  <a:pt x="100584" y="32003"/>
                                </a:lnTo>
                                <a:lnTo>
                                  <a:pt x="96012" y="32003"/>
                                </a:lnTo>
                                <a:lnTo>
                                  <a:pt x="96012" y="50292"/>
                                </a:lnTo>
                                <a:lnTo>
                                  <a:pt x="91440" y="54863"/>
                                </a:lnTo>
                                <a:lnTo>
                                  <a:pt x="91440" y="73151"/>
                                </a:lnTo>
                                <a:lnTo>
                                  <a:pt x="86868" y="77724"/>
                                </a:lnTo>
                                <a:lnTo>
                                  <a:pt x="86868" y="104901"/>
                                </a:lnTo>
                                <a:lnTo>
                                  <a:pt x="86868" y="100584"/>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34" name="Shape 234"/>
                        <wps:cNvSpPr/>
                        <wps:spPr>
                          <a:xfrm>
                            <a:off x="3484728" y="962534"/>
                            <a:ext cx="36576" cy="68580"/>
                          </a:xfrm>
                          <a:custGeom>
                            <a:avLst/>
                            <a:gdLst/>
                            <a:ahLst/>
                            <a:cxnLst/>
                            <a:rect l="0" t="0" r="0" b="0"/>
                            <a:pathLst>
                              <a:path w="36576" h="68580">
                                <a:moveTo>
                                  <a:pt x="9144" y="18288"/>
                                </a:moveTo>
                                <a:lnTo>
                                  <a:pt x="4572" y="18288"/>
                                </a:lnTo>
                                <a:lnTo>
                                  <a:pt x="4572" y="22860"/>
                                </a:lnTo>
                                <a:lnTo>
                                  <a:pt x="0" y="22860"/>
                                </a:lnTo>
                                <a:lnTo>
                                  <a:pt x="0" y="4572"/>
                                </a:lnTo>
                                <a:lnTo>
                                  <a:pt x="18288" y="4572"/>
                                </a:lnTo>
                                <a:lnTo>
                                  <a:pt x="18288" y="0"/>
                                </a:lnTo>
                                <a:lnTo>
                                  <a:pt x="32004" y="0"/>
                                </a:lnTo>
                                <a:lnTo>
                                  <a:pt x="32004" y="18288"/>
                                </a:lnTo>
                                <a:lnTo>
                                  <a:pt x="27432" y="18288"/>
                                </a:lnTo>
                                <a:lnTo>
                                  <a:pt x="27432" y="27177"/>
                                </a:lnTo>
                                <a:lnTo>
                                  <a:pt x="22860" y="27177"/>
                                </a:lnTo>
                                <a:lnTo>
                                  <a:pt x="22860" y="36322"/>
                                </a:lnTo>
                                <a:lnTo>
                                  <a:pt x="13716" y="36322"/>
                                </a:lnTo>
                                <a:lnTo>
                                  <a:pt x="13716" y="45465"/>
                                </a:lnTo>
                                <a:lnTo>
                                  <a:pt x="9144" y="45465"/>
                                </a:lnTo>
                                <a:lnTo>
                                  <a:pt x="9144" y="50292"/>
                                </a:lnTo>
                                <a:lnTo>
                                  <a:pt x="4572" y="50292"/>
                                </a:lnTo>
                                <a:lnTo>
                                  <a:pt x="4572" y="59436"/>
                                </a:lnTo>
                                <a:lnTo>
                                  <a:pt x="0" y="59436"/>
                                </a:lnTo>
                                <a:lnTo>
                                  <a:pt x="0" y="68580"/>
                                </a:lnTo>
                                <a:lnTo>
                                  <a:pt x="27432" y="68580"/>
                                </a:lnTo>
                                <a:lnTo>
                                  <a:pt x="27432" y="63753"/>
                                </a:lnTo>
                                <a:lnTo>
                                  <a:pt x="32004" y="63753"/>
                                </a:lnTo>
                                <a:lnTo>
                                  <a:pt x="32004" y="59436"/>
                                </a:lnTo>
                                <a:lnTo>
                                  <a:pt x="36576" y="59436"/>
                                </a:lnTo>
                                <a:lnTo>
                                  <a:pt x="36576" y="36322"/>
                                </a:lnTo>
                                <a:lnTo>
                                  <a:pt x="32004" y="36322"/>
                                </a:lnTo>
                                <a:lnTo>
                                  <a:pt x="32004" y="32003"/>
                                </a:lnTo>
                                <a:lnTo>
                                  <a:pt x="27432" y="32003"/>
                                </a:lnTo>
                                <a:lnTo>
                                  <a:pt x="27432" y="27177"/>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35" name="Shape 235"/>
                        <wps:cNvSpPr/>
                        <wps:spPr>
                          <a:xfrm>
                            <a:off x="3525876" y="875665"/>
                            <a:ext cx="64008" cy="36576"/>
                          </a:xfrm>
                          <a:custGeom>
                            <a:avLst/>
                            <a:gdLst/>
                            <a:ahLst/>
                            <a:cxnLst/>
                            <a:rect l="0" t="0" r="0" b="0"/>
                            <a:pathLst>
                              <a:path w="64008" h="36576">
                                <a:moveTo>
                                  <a:pt x="0" y="9144"/>
                                </a:moveTo>
                                <a:lnTo>
                                  <a:pt x="9144" y="9144"/>
                                </a:lnTo>
                                <a:lnTo>
                                  <a:pt x="13716" y="4572"/>
                                </a:lnTo>
                                <a:lnTo>
                                  <a:pt x="18288" y="0"/>
                                </a:lnTo>
                                <a:lnTo>
                                  <a:pt x="32004" y="0"/>
                                </a:lnTo>
                                <a:lnTo>
                                  <a:pt x="32004" y="32004"/>
                                </a:lnTo>
                                <a:lnTo>
                                  <a:pt x="27432" y="32004"/>
                                </a:lnTo>
                                <a:lnTo>
                                  <a:pt x="27432" y="36576"/>
                                </a:lnTo>
                                <a:lnTo>
                                  <a:pt x="59182" y="36576"/>
                                </a:lnTo>
                                <a:lnTo>
                                  <a:pt x="59182" y="32004"/>
                                </a:lnTo>
                                <a:lnTo>
                                  <a:pt x="64008" y="32004"/>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36" name="Shape 236"/>
                        <wps:cNvSpPr/>
                        <wps:spPr>
                          <a:xfrm>
                            <a:off x="3589884" y="843915"/>
                            <a:ext cx="36576" cy="154940"/>
                          </a:xfrm>
                          <a:custGeom>
                            <a:avLst/>
                            <a:gdLst/>
                            <a:ahLst/>
                            <a:cxnLst/>
                            <a:rect l="0" t="0" r="0" b="0"/>
                            <a:pathLst>
                              <a:path w="36576" h="154940">
                                <a:moveTo>
                                  <a:pt x="0" y="0"/>
                                </a:moveTo>
                                <a:lnTo>
                                  <a:pt x="9144" y="0"/>
                                </a:lnTo>
                                <a:lnTo>
                                  <a:pt x="9144" y="27432"/>
                                </a:lnTo>
                                <a:lnTo>
                                  <a:pt x="13462" y="27432"/>
                                </a:lnTo>
                                <a:lnTo>
                                  <a:pt x="18288" y="31750"/>
                                </a:lnTo>
                                <a:lnTo>
                                  <a:pt x="18288" y="36322"/>
                                </a:lnTo>
                                <a:lnTo>
                                  <a:pt x="31750" y="36322"/>
                                </a:lnTo>
                                <a:lnTo>
                                  <a:pt x="31750" y="40894"/>
                                </a:lnTo>
                                <a:lnTo>
                                  <a:pt x="36576" y="40894"/>
                                </a:lnTo>
                                <a:lnTo>
                                  <a:pt x="36576" y="59182"/>
                                </a:lnTo>
                                <a:lnTo>
                                  <a:pt x="31750" y="63754"/>
                                </a:lnTo>
                                <a:lnTo>
                                  <a:pt x="31750" y="72898"/>
                                </a:lnTo>
                                <a:lnTo>
                                  <a:pt x="27432" y="77470"/>
                                </a:lnTo>
                                <a:lnTo>
                                  <a:pt x="27432" y="86614"/>
                                </a:lnTo>
                                <a:lnTo>
                                  <a:pt x="22606" y="86614"/>
                                </a:lnTo>
                                <a:lnTo>
                                  <a:pt x="22606" y="100330"/>
                                </a:lnTo>
                                <a:lnTo>
                                  <a:pt x="18288" y="100330"/>
                                </a:lnTo>
                                <a:lnTo>
                                  <a:pt x="13462" y="104902"/>
                                </a:lnTo>
                                <a:lnTo>
                                  <a:pt x="13462" y="114046"/>
                                </a:lnTo>
                                <a:lnTo>
                                  <a:pt x="9144" y="114046"/>
                                </a:lnTo>
                                <a:lnTo>
                                  <a:pt x="9144" y="118618"/>
                                </a:lnTo>
                                <a:lnTo>
                                  <a:pt x="4318" y="123190"/>
                                </a:lnTo>
                                <a:lnTo>
                                  <a:pt x="4318" y="15494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37" name="Shape 237"/>
                        <wps:cNvSpPr/>
                        <wps:spPr>
                          <a:xfrm>
                            <a:off x="3462249" y="757048"/>
                            <a:ext cx="127635" cy="27432"/>
                          </a:xfrm>
                          <a:custGeom>
                            <a:avLst/>
                            <a:gdLst/>
                            <a:ahLst/>
                            <a:cxnLst/>
                            <a:rect l="0" t="0" r="0" b="0"/>
                            <a:pathLst>
                              <a:path w="127635" h="27432">
                                <a:moveTo>
                                  <a:pt x="0" y="0"/>
                                </a:moveTo>
                                <a:lnTo>
                                  <a:pt x="4572" y="0"/>
                                </a:lnTo>
                                <a:lnTo>
                                  <a:pt x="4572" y="4572"/>
                                </a:lnTo>
                                <a:lnTo>
                                  <a:pt x="22479" y="4572"/>
                                </a:lnTo>
                                <a:lnTo>
                                  <a:pt x="22479" y="9144"/>
                                </a:lnTo>
                                <a:lnTo>
                                  <a:pt x="27051" y="9144"/>
                                </a:lnTo>
                                <a:lnTo>
                                  <a:pt x="27051" y="13715"/>
                                </a:lnTo>
                                <a:lnTo>
                                  <a:pt x="31623" y="18287"/>
                                </a:lnTo>
                                <a:lnTo>
                                  <a:pt x="36195" y="22860"/>
                                </a:lnTo>
                                <a:lnTo>
                                  <a:pt x="40767" y="22860"/>
                                </a:lnTo>
                                <a:lnTo>
                                  <a:pt x="40767" y="27432"/>
                                </a:lnTo>
                                <a:lnTo>
                                  <a:pt x="68199" y="27432"/>
                                </a:lnTo>
                                <a:lnTo>
                                  <a:pt x="72771" y="22860"/>
                                </a:lnTo>
                                <a:lnTo>
                                  <a:pt x="100203" y="22860"/>
                                </a:lnTo>
                                <a:lnTo>
                                  <a:pt x="100203" y="18287"/>
                                </a:lnTo>
                                <a:lnTo>
                                  <a:pt x="127635" y="18287"/>
                                </a:lnTo>
                                <a:lnTo>
                                  <a:pt x="118491" y="18287"/>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38" name="Shape 238"/>
                        <wps:cNvSpPr/>
                        <wps:spPr>
                          <a:xfrm>
                            <a:off x="3430245" y="734187"/>
                            <a:ext cx="264287" cy="13716"/>
                          </a:xfrm>
                          <a:custGeom>
                            <a:avLst/>
                            <a:gdLst/>
                            <a:ahLst/>
                            <a:cxnLst/>
                            <a:rect l="0" t="0" r="0" b="0"/>
                            <a:pathLst>
                              <a:path w="264287" h="13716">
                                <a:moveTo>
                                  <a:pt x="0" y="13716"/>
                                </a:moveTo>
                                <a:lnTo>
                                  <a:pt x="13716" y="13716"/>
                                </a:lnTo>
                                <a:lnTo>
                                  <a:pt x="13716" y="9144"/>
                                </a:lnTo>
                                <a:lnTo>
                                  <a:pt x="32004" y="9144"/>
                                </a:lnTo>
                                <a:lnTo>
                                  <a:pt x="36576" y="4573"/>
                                </a:lnTo>
                                <a:lnTo>
                                  <a:pt x="63627" y="4573"/>
                                </a:lnTo>
                                <a:lnTo>
                                  <a:pt x="63627" y="0"/>
                                </a:lnTo>
                                <a:lnTo>
                                  <a:pt x="132207" y="0"/>
                                </a:lnTo>
                                <a:lnTo>
                                  <a:pt x="141351" y="4573"/>
                                </a:lnTo>
                                <a:lnTo>
                                  <a:pt x="264287" y="4573"/>
                                </a:lnTo>
                                <a:lnTo>
                                  <a:pt x="259715" y="4573"/>
                                </a:lnTo>
                                <a:lnTo>
                                  <a:pt x="259715" y="9144"/>
                                </a:lnTo>
                                <a:lnTo>
                                  <a:pt x="250825" y="9144"/>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39" name="Shape 239"/>
                        <wps:cNvSpPr/>
                        <wps:spPr>
                          <a:xfrm>
                            <a:off x="2403958" y="1304544"/>
                            <a:ext cx="95377" cy="145923"/>
                          </a:xfrm>
                          <a:custGeom>
                            <a:avLst/>
                            <a:gdLst/>
                            <a:ahLst/>
                            <a:cxnLst/>
                            <a:rect l="0" t="0" r="0" b="0"/>
                            <a:pathLst>
                              <a:path w="95377" h="145923">
                                <a:moveTo>
                                  <a:pt x="9144" y="0"/>
                                </a:moveTo>
                                <a:lnTo>
                                  <a:pt x="9144" y="36576"/>
                                </a:lnTo>
                                <a:lnTo>
                                  <a:pt x="4572" y="41148"/>
                                </a:lnTo>
                                <a:lnTo>
                                  <a:pt x="4572" y="95631"/>
                                </a:lnTo>
                                <a:lnTo>
                                  <a:pt x="0" y="100203"/>
                                </a:lnTo>
                                <a:lnTo>
                                  <a:pt x="0" y="131953"/>
                                </a:lnTo>
                                <a:lnTo>
                                  <a:pt x="27178" y="131953"/>
                                </a:lnTo>
                                <a:lnTo>
                                  <a:pt x="27178" y="136778"/>
                                </a:lnTo>
                                <a:lnTo>
                                  <a:pt x="45466" y="136778"/>
                                </a:lnTo>
                                <a:lnTo>
                                  <a:pt x="50292" y="131953"/>
                                </a:lnTo>
                                <a:lnTo>
                                  <a:pt x="50292" y="127635"/>
                                </a:lnTo>
                                <a:lnTo>
                                  <a:pt x="54610" y="127635"/>
                                </a:lnTo>
                                <a:lnTo>
                                  <a:pt x="54610" y="122809"/>
                                </a:lnTo>
                                <a:lnTo>
                                  <a:pt x="59182" y="122809"/>
                                </a:lnTo>
                                <a:lnTo>
                                  <a:pt x="59182" y="109347"/>
                                </a:lnTo>
                                <a:lnTo>
                                  <a:pt x="63754" y="109347"/>
                                </a:lnTo>
                                <a:lnTo>
                                  <a:pt x="68326" y="104775"/>
                                </a:lnTo>
                                <a:lnTo>
                                  <a:pt x="68326" y="95631"/>
                                </a:lnTo>
                                <a:lnTo>
                                  <a:pt x="72898" y="95631"/>
                                </a:lnTo>
                                <a:lnTo>
                                  <a:pt x="72898" y="81915"/>
                                </a:lnTo>
                                <a:lnTo>
                                  <a:pt x="77470" y="81915"/>
                                </a:lnTo>
                                <a:lnTo>
                                  <a:pt x="77470" y="59436"/>
                                </a:lnTo>
                                <a:lnTo>
                                  <a:pt x="82042" y="59436"/>
                                </a:lnTo>
                                <a:lnTo>
                                  <a:pt x="82042" y="0"/>
                                </a:lnTo>
                                <a:lnTo>
                                  <a:pt x="82042" y="145923"/>
                                </a:lnTo>
                                <a:lnTo>
                                  <a:pt x="95377" y="145923"/>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40" name="Shape 240"/>
                        <wps:cNvSpPr/>
                        <wps:spPr>
                          <a:xfrm>
                            <a:off x="2540483" y="1413891"/>
                            <a:ext cx="50292" cy="77470"/>
                          </a:xfrm>
                          <a:custGeom>
                            <a:avLst/>
                            <a:gdLst/>
                            <a:ahLst/>
                            <a:cxnLst/>
                            <a:rect l="0" t="0" r="0" b="0"/>
                            <a:pathLst>
                              <a:path w="50292" h="77470">
                                <a:moveTo>
                                  <a:pt x="4572" y="31750"/>
                                </a:moveTo>
                                <a:lnTo>
                                  <a:pt x="0" y="31750"/>
                                </a:lnTo>
                                <a:lnTo>
                                  <a:pt x="0" y="4572"/>
                                </a:lnTo>
                                <a:lnTo>
                                  <a:pt x="13716" y="4572"/>
                                </a:lnTo>
                                <a:lnTo>
                                  <a:pt x="13716" y="0"/>
                                </a:lnTo>
                                <a:lnTo>
                                  <a:pt x="27432" y="0"/>
                                </a:lnTo>
                                <a:lnTo>
                                  <a:pt x="27432" y="4572"/>
                                </a:lnTo>
                                <a:lnTo>
                                  <a:pt x="32004" y="4572"/>
                                </a:lnTo>
                                <a:lnTo>
                                  <a:pt x="32004" y="27432"/>
                                </a:lnTo>
                                <a:lnTo>
                                  <a:pt x="27432" y="27432"/>
                                </a:lnTo>
                                <a:lnTo>
                                  <a:pt x="27432" y="36576"/>
                                </a:lnTo>
                                <a:lnTo>
                                  <a:pt x="22860" y="36576"/>
                                </a:lnTo>
                                <a:lnTo>
                                  <a:pt x="22860" y="54864"/>
                                </a:lnTo>
                                <a:lnTo>
                                  <a:pt x="18288" y="54864"/>
                                </a:lnTo>
                                <a:lnTo>
                                  <a:pt x="18288" y="77470"/>
                                </a:lnTo>
                                <a:lnTo>
                                  <a:pt x="50292" y="77470"/>
                                </a:lnTo>
                                <a:lnTo>
                                  <a:pt x="50292" y="63754"/>
                                </a:lnTo>
                                <a:lnTo>
                                  <a:pt x="22860" y="63754"/>
                                </a:lnTo>
                                <a:lnTo>
                                  <a:pt x="22860" y="59182"/>
                                </a:lnTo>
                                <a:lnTo>
                                  <a:pt x="13716" y="59182"/>
                                </a:lnTo>
                                <a:lnTo>
                                  <a:pt x="13716" y="50038"/>
                                </a:lnTo>
                                <a:lnTo>
                                  <a:pt x="18288" y="50038"/>
                                </a:lnTo>
                                <a:lnTo>
                                  <a:pt x="18288" y="4572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41" name="Shape 241"/>
                        <wps:cNvSpPr/>
                        <wps:spPr>
                          <a:xfrm>
                            <a:off x="2700249" y="1377315"/>
                            <a:ext cx="36576" cy="4572"/>
                          </a:xfrm>
                          <a:custGeom>
                            <a:avLst/>
                            <a:gdLst/>
                            <a:ahLst/>
                            <a:cxnLst/>
                            <a:rect l="0" t="0" r="0" b="0"/>
                            <a:pathLst>
                              <a:path w="36576" h="4572">
                                <a:moveTo>
                                  <a:pt x="0" y="0"/>
                                </a:moveTo>
                                <a:lnTo>
                                  <a:pt x="4572" y="0"/>
                                </a:lnTo>
                                <a:lnTo>
                                  <a:pt x="4572" y="4572"/>
                                </a:lnTo>
                                <a:lnTo>
                                  <a:pt x="36576" y="4572"/>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42" name="Shape 242"/>
                        <wps:cNvSpPr/>
                        <wps:spPr>
                          <a:xfrm>
                            <a:off x="2709393" y="1413891"/>
                            <a:ext cx="36576" cy="0"/>
                          </a:xfrm>
                          <a:custGeom>
                            <a:avLst/>
                            <a:gdLst/>
                            <a:ahLst/>
                            <a:cxnLst/>
                            <a:rect l="0" t="0" r="0" b="0"/>
                            <a:pathLst>
                              <a:path w="36576">
                                <a:moveTo>
                                  <a:pt x="0" y="0"/>
                                </a:moveTo>
                                <a:lnTo>
                                  <a:pt x="36576"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43" name="Shape 243"/>
                        <wps:cNvSpPr/>
                        <wps:spPr>
                          <a:xfrm>
                            <a:off x="2873604" y="1309116"/>
                            <a:ext cx="136906" cy="127381"/>
                          </a:xfrm>
                          <a:custGeom>
                            <a:avLst/>
                            <a:gdLst/>
                            <a:ahLst/>
                            <a:cxnLst/>
                            <a:rect l="0" t="0" r="0" b="0"/>
                            <a:pathLst>
                              <a:path w="136906" h="127381">
                                <a:moveTo>
                                  <a:pt x="4572" y="50292"/>
                                </a:moveTo>
                                <a:lnTo>
                                  <a:pt x="4572" y="113919"/>
                                </a:lnTo>
                                <a:lnTo>
                                  <a:pt x="0" y="113919"/>
                                </a:lnTo>
                                <a:lnTo>
                                  <a:pt x="0" y="127381"/>
                                </a:lnTo>
                                <a:lnTo>
                                  <a:pt x="0" y="81915"/>
                                </a:lnTo>
                                <a:lnTo>
                                  <a:pt x="4572" y="81915"/>
                                </a:lnTo>
                                <a:lnTo>
                                  <a:pt x="4572" y="59055"/>
                                </a:lnTo>
                                <a:lnTo>
                                  <a:pt x="9144" y="59055"/>
                                </a:lnTo>
                                <a:lnTo>
                                  <a:pt x="9144" y="45720"/>
                                </a:lnTo>
                                <a:lnTo>
                                  <a:pt x="13716" y="45720"/>
                                </a:lnTo>
                                <a:lnTo>
                                  <a:pt x="13716" y="41148"/>
                                </a:lnTo>
                                <a:lnTo>
                                  <a:pt x="18288" y="41148"/>
                                </a:lnTo>
                                <a:lnTo>
                                  <a:pt x="18288" y="36576"/>
                                </a:lnTo>
                                <a:lnTo>
                                  <a:pt x="22860" y="32004"/>
                                </a:lnTo>
                                <a:lnTo>
                                  <a:pt x="22860" y="27432"/>
                                </a:lnTo>
                                <a:lnTo>
                                  <a:pt x="27432" y="27432"/>
                                </a:lnTo>
                                <a:lnTo>
                                  <a:pt x="27432" y="22860"/>
                                </a:lnTo>
                                <a:lnTo>
                                  <a:pt x="32004" y="22860"/>
                                </a:lnTo>
                                <a:lnTo>
                                  <a:pt x="36576" y="18288"/>
                                </a:lnTo>
                                <a:lnTo>
                                  <a:pt x="41148" y="18288"/>
                                </a:lnTo>
                                <a:lnTo>
                                  <a:pt x="41148" y="77343"/>
                                </a:lnTo>
                                <a:lnTo>
                                  <a:pt x="45720" y="81915"/>
                                </a:lnTo>
                                <a:lnTo>
                                  <a:pt x="45720" y="91059"/>
                                </a:lnTo>
                                <a:lnTo>
                                  <a:pt x="54610" y="91059"/>
                                </a:lnTo>
                                <a:lnTo>
                                  <a:pt x="54610" y="95631"/>
                                </a:lnTo>
                                <a:lnTo>
                                  <a:pt x="77724" y="95631"/>
                                </a:lnTo>
                                <a:lnTo>
                                  <a:pt x="77724" y="91059"/>
                                </a:lnTo>
                                <a:lnTo>
                                  <a:pt x="82042" y="91059"/>
                                </a:lnTo>
                                <a:lnTo>
                                  <a:pt x="82042" y="86487"/>
                                </a:lnTo>
                                <a:lnTo>
                                  <a:pt x="86868" y="86487"/>
                                </a:lnTo>
                                <a:lnTo>
                                  <a:pt x="86868" y="81915"/>
                                </a:lnTo>
                                <a:lnTo>
                                  <a:pt x="91186" y="81915"/>
                                </a:lnTo>
                                <a:lnTo>
                                  <a:pt x="91186" y="68199"/>
                                </a:lnTo>
                                <a:lnTo>
                                  <a:pt x="96012" y="68199"/>
                                </a:lnTo>
                                <a:lnTo>
                                  <a:pt x="96012" y="54864"/>
                                </a:lnTo>
                                <a:lnTo>
                                  <a:pt x="100330" y="50292"/>
                                </a:lnTo>
                                <a:lnTo>
                                  <a:pt x="100330" y="32004"/>
                                </a:lnTo>
                                <a:lnTo>
                                  <a:pt x="104902" y="32004"/>
                                </a:lnTo>
                                <a:lnTo>
                                  <a:pt x="104902" y="22860"/>
                                </a:lnTo>
                                <a:lnTo>
                                  <a:pt x="109474" y="18288"/>
                                </a:lnTo>
                                <a:lnTo>
                                  <a:pt x="109474" y="9144"/>
                                </a:lnTo>
                                <a:lnTo>
                                  <a:pt x="114046" y="4572"/>
                                </a:lnTo>
                                <a:lnTo>
                                  <a:pt x="114046" y="0"/>
                                </a:lnTo>
                                <a:lnTo>
                                  <a:pt x="118618" y="0"/>
                                </a:lnTo>
                                <a:lnTo>
                                  <a:pt x="118618" y="77343"/>
                                </a:lnTo>
                                <a:lnTo>
                                  <a:pt x="123190" y="81915"/>
                                </a:lnTo>
                                <a:lnTo>
                                  <a:pt x="123190" y="91059"/>
                                </a:lnTo>
                                <a:lnTo>
                                  <a:pt x="127762" y="91059"/>
                                </a:lnTo>
                                <a:lnTo>
                                  <a:pt x="127762" y="100203"/>
                                </a:lnTo>
                                <a:lnTo>
                                  <a:pt x="132334" y="100203"/>
                                </a:lnTo>
                                <a:lnTo>
                                  <a:pt x="132334" y="104775"/>
                                </a:lnTo>
                                <a:lnTo>
                                  <a:pt x="136906" y="104775"/>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44" name="Shape 244"/>
                        <wps:cNvSpPr/>
                        <wps:spPr>
                          <a:xfrm>
                            <a:off x="3060802" y="1391031"/>
                            <a:ext cx="59436" cy="91186"/>
                          </a:xfrm>
                          <a:custGeom>
                            <a:avLst/>
                            <a:gdLst/>
                            <a:ahLst/>
                            <a:cxnLst/>
                            <a:rect l="0" t="0" r="0" b="0"/>
                            <a:pathLst>
                              <a:path w="59436" h="91186">
                                <a:moveTo>
                                  <a:pt x="22860" y="36322"/>
                                </a:moveTo>
                                <a:lnTo>
                                  <a:pt x="18288" y="41148"/>
                                </a:lnTo>
                                <a:lnTo>
                                  <a:pt x="13716" y="41148"/>
                                </a:lnTo>
                                <a:lnTo>
                                  <a:pt x="13716" y="36322"/>
                                </a:lnTo>
                                <a:lnTo>
                                  <a:pt x="9144" y="36322"/>
                                </a:lnTo>
                                <a:lnTo>
                                  <a:pt x="9144" y="0"/>
                                </a:lnTo>
                                <a:lnTo>
                                  <a:pt x="32004" y="0"/>
                                </a:lnTo>
                                <a:lnTo>
                                  <a:pt x="32004" y="4572"/>
                                </a:lnTo>
                                <a:lnTo>
                                  <a:pt x="36322" y="4572"/>
                                </a:lnTo>
                                <a:lnTo>
                                  <a:pt x="36322" y="9144"/>
                                </a:lnTo>
                                <a:lnTo>
                                  <a:pt x="45466" y="9144"/>
                                </a:lnTo>
                                <a:lnTo>
                                  <a:pt x="45466" y="27432"/>
                                </a:lnTo>
                                <a:lnTo>
                                  <a:pt x="41148" y="27432"/>
                                </a:lnTo>
                                <a:lnTo>
                                  <a:pt x="41148" y="36322"/>
                                </a:lnTo>
                                <a:lnTo>
                                  <a:pt x="36322" y="36322"/>
                                </a:lnTo>
                                <a:lnTo>
                                  <a:pt x="36322" y="45466"/>
                                </a:lnTo>
                                <a:lnTo>
                                  <a:pt x="32004" y="45466"/>
                                </a:lnTo>
                                <a:lnTo>
                                  <a:pt x="32004" y="50292"/>
                                </a:lnTo>
                                <a:lnTo>
                                  <a:pt x="27178" y="50292"/>
                                </a:lnTo>
                                <a:lnTo>
                                  <a:pt x="27178" y="63753"/>
                                </a:lnTo>
                                <a:lnTo>
                                  <a:pt x="22860" y="63753"/>
                                </a:lnTo>
                                <a:lnTo>
                                  <a:pt x="22860" y="91186"/>
                                </a:lnTo>
                                <a:lnTo>
                                  <a:pt x="54610" y="91186"/>
                                </a:lnTo>
                                <a:lnTo>
                                  <a:pt x="54610" y="77724"/>
                                </a:lnTo>
                                <a:lnTo>
                                  <a:pt x="59436" y="72898"/>
                                </a:lnTo>
                                <a:lnTo>
                                  <a:pt x="59436" y="54610"/>
                                </a:lnTo>
                                <a:lnTo>
                                  <a:pt x="54610" y="54610"/>
                                </a:lnTo>
                                <a:lnTo>
                                  <a:pt x="54610" y="50292"/>
                                </a:lnTo>
                                <a:lnTo>
                                  <a:pt x="45466" y="50292"/>
                                </a:lnTo>
                                <a:lnTo>
                                  <a:pt x="45466" y="45466"/>
                                </a:lnTo>
                                <a:lnTo>
                                  <a:pt x="36322" y="45466"/>
                                </a:lnTo>
                                <a:lnTo>
                                  <a:pt x="36322" y="36322"/>
                                </a:lnTo>
                                <a:lnTo>
                                  <a:pt x="18288" y="36322"/>
                                </a:lnTo>
                                <a:lnTo>
                                  <a:pt x="18288" y="45466"/>
                                </a:lnTo>
                                <a:lnTo>
                                  <a:pt x="9144" y="45466"/>
                                </a:lnTo>
                                <a:lnTo>
                                  <a:pt x="9144" y="50292"/>
                                </a:lnTo>
                                <a:lnTo>
                                  <a:pt x="4572" y="50292"/>
                                </a:lnTo>
                                <a:lnTo>
                                  <a:pt x="4572" y="54610"/>
                                </a:lnTo>
                                <a:lnTo>
                                  <a:pt x="0" y="5461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45" name="Shape 245"/>
                        <wps:cNvSpPr/>
                        <wps:spPr>
                          <a:xfrm>
                            <a:off x="3174467" y="1267968"/>
                            <a:ext cx="520065" cy="200787"/>
                          </a:xfrm>
                          <a:custGeom>
                            <a:avLst/>
                            <a:gdLst/>
                            <a:ahLst/>
                            <a:cxnLst/>
                            <a:rect l="0" t="0" r="0" b="0"/>
                            <a:pathLst>
                              <a:path w="520065" h="200787">
                                <a:moveTo>
                                  <a:pt x="0" y="59436"/>
                                </a:moveTo>
                                <a:lnTo>
                                  <a:pt x="0" y="96012"/>
                                </a:lnTo>
                                <a:lnTo>
                                  <a:pt x="4953" y="100203"/>
                                </a:lnTo>
                                <a:lnTo>
                                  <a:pt x="4953" y="195961"/>
                                </a:lnTo>
                                <a:lnTo>
                                  <a:pt x="9144" y="195961"/>
                                </a:lnTo>
                                <a:lnTo>
                                  <a:pt x="9144" y="200787"/>
                                </a:lnTo>
                                <a:lnTo>
                                  <a:pt x="9144" y="195961"/>
                                </a:lnTo>
                                <a:lnTo>
                                  <a:pt x="14097" y="195961"/>
                                </a:lnTo>
                                <a:lnTo>
                                  <a:pt x="14097" y="186817"/>
                                </a:lnTo>
                                <a:lnTo>
                                  <a:pt x="18288" y="186817"/>
                                </a:lnTo>
                                <a:lnTo>
                                  <a:pt x="18288" y="168529"/>
                                </a:lnTo>
                                <a:lnTo>
                                  <a:pt x="22860" y="164211"/>
                                </a:lnTo>
                                <a:lnTo>
                                  <a:pt x="22860" y="150495"/>
                                </a:lnTo>
                                <a:lnTo>
                                  <a:pt x="27432" y="145923"/>
                                </a:lnTo>
                                <a:lnTo>
                                  <a:pt x="27432" y="136779"/>
                                </a:lnTo>
                                <a:lnTo>
                                  <a:pt x="32004" y="136779"/>
                                </a:lnTo>
                                <a:lnTo>
                                  <a:pt x="32004" y="118491"/>
                                </a:lnTo>
                                <a:lnTo>
                                  <a:pt x="36576" y="118491"/>
                                </a:lnTo>
                                <a:lnTo>
                                  <a:pt x="36576" y="91440"/>
                                </a:lnTo>
                                <a:lnTo>
                                  <a:pt x="41148" y="91440"/>
                                </a:lnTo>
                                <a:lnTo>
                                  <a:pt x="41148" y="22860"/>
                                </a:lnTo>
                                <a:lnTo>
                                  <a:pt x="50292" y="22860"/>
                                </a:lnTo>
                                <a:lnTo>
                                  <a:pt x="50292" y="13716"/>
                                </a:lnTo>
                                <a:lnTo>
                                  <a:pt x="442849" y="13716"/>
                                </a:lnTo>
                                <a:lnTo>
                                  <a:pt x="442849" y="9144"/>
                                </a:lnTo>
                                <a:lnTo>
                                  <a:pt x="451993" y="9144"/>
                                </a:lnTo>
                                <a:lnTo>
                                  <a:pt x="451993" y="4572"/>
                                </a:lnTo>
                                <a:lnTo>
                                  <a:pt x="465455" y="4572"/>
                                </a:lnTo>
                                <a:lnTo>
                                  <a:pt x="470027" y="0"/>
                                </a:lnTo>
                                <a:lnTo>
                                  <a:pt x="520065" y="0"/>
                                </a:lnTo>
                                <a:lnTo>
                                  <a:pt x="520065" y="4572"/>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46" name="Shape 246"/>
                        <wps:cNvSpPr/>
                        <wps:spPr>
                          <a:xfrm>
                            <a:off x="3293339" y="1377315"/>
                            <a:ext cx="77470" cy="91440"/>
                          </a:xfrm>
                          <a:custGeom>
                            <a:avLst/>
                            <a:gdLst/>
                            <a:ahLst/>
                            <a:cxnLst/>
                            <a:rect l="0" t="0" r="0" b="0"/>
                            <a:pathLst>
                              <a:path w="77470" h="91440">
                                <a:moveTo>
                                  <a:pt x="0" y="0"/>
                                </a:moveTo>
                                <a:lnTo>
                                  <a:pt x="18288" y="0"/>
                                </a:lnTo>
                                <a:lnTo>
                                  <a:pt x="18288" y="18288"/>
                                </a:lnTo>
                                <a:lnTo>
                                  <a:pt x="22606" y="18288"/>
                                </a:lnTo>
                                <a:lnTo>
                                  <a:pt x="22606" y="77470"/>
                                </a:lnTo>
                                <a:lnTo>
                                  <a:pt x="18288" y="77470"/>
                                </a:lnTo>
                                <a:lnTo>
                                  <a:pt x="18288" y="86614"/>
                                </a:lnTo>
                                <a:lnTo>
                                  <a:pt x="9144" y="86614"/>
                                </a:lnTo>
                                <a:lnTo>
                                  <a:pt x="9144" y="91440"/>
                                </a:lnTo>
                                <a:lnTo>
                                  <a:pt x="9144" y="54864"/>
                                </a:lnTo>
                                <a:lnTo>
                                  <a:pt x="13462" y="54864"/>
                                </a:lnTo>
                                <a:lnTo>
                                  <a:pt x="13462" y="50038"/>
                                </a:lnTo>
                                <a:lnTo>
                                  <a:pt x="18288" y="45720"/>
                                </a:lnTo>
                                <a:lnTo>
                                  <a:pt x="22606" y="41148"/>
                                </a:lnTo>
                                <a:lnTo>
                                  <a:pt x="27432" y="36576"/>
                                </a:lnTo>
                                <a:lnTo>
                                  <a:pt x="31750" y="36576"/>
                                </a:lnTo>
                                <a:lnTo>
                                  <a:pt x="31750" y="32004"/>
                                </a:lnTo>
                                <a:lnTo>
                                  <a:pt x="40894" y="32004"/>
                                </a:lnTo>
                                <a:lnTo>
                                  <a:pt x="40894" y="27432"/>
                                </a:lnTo>
                                <a:lnTo>
                                  <a:pt x="50038" y="27432"/>
                                </a:lnTo>
                                <a:lnTo>
                                  <a:pt x="50038" y="22860"/>
                                </a:lnTo>
                                <a:lnTo>
                                  <a:pt x="59182" y="22860"/>
                                </a:lnTo>
                                <a:lnTo>
                                  <a:pt x="59182" y="18288"/>
                                </a:lnTo>
                                <a:lnTo>
                                  <a:pt x="63754" y="18288"/>
                                </a:lnTo>
                                <a:lnTo>
                                  <a:pt x="63754" y="13716"/>
                                </a:lnTo>
                                <a:lnTo>
                                  <a:pt x="68326" y="9144"/>
                                </a:lnTo>
                                <a:lnTo>
                                  <a:pt x="72898" y="9144"/>
                                </a:lnTo>
                                <a:lnTo>
                                  <a:pt x="72898" y="4572"/>
                                </a:lnTo>
                                <a:lnTo>
                                  <a:pt x="77470" y="4572"/>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47" name="Shape 247"/>
                        <wps:cNvSpPr/>
                        <wps:spPr>
                          <a:xfrm>
                            <a:off x="3439389" y="1368172"/>
                            <a:ext cx="40767" cy="77470"/>
                          </a:xfrm>
                          <a:custGeom>
                            <a:avLst/>
                            <a:gdLst/>
                            <a:ahLst/>
                            <a:cxnLst/>
                            <a:rect l="0" t="0" r="0" b="0"/>
                            <a:pathLst>
                              <a:path w="40767" h="77470">
                                <a:moveTo>
                                  <a:pt x="4572" y="4952"/>
                                </a:moveTo>
                                <a:lnTo>
                                  <a:pt x="4572" y="45720"/>
                                </a:lnTo>
                                <a:lnTo>
                                  <a:pt x="0" y="45720"/>
                                </a:lnTo>
                                <a:lnTo>
                                  <a:pt x="0" y="77470"/>
                                </a:lnTo>
                                <a:lnTo>
                                  <a:pt x="0" y="27432"/>
                                </a:lnTo>
                                <a:lnTo>
                                  <a:pt x="4572" y="27432"/>
                                </a:lnTo>
                                <a:lnTo>
                                  <a:pt x="4572" y="9144"/>
                                </a:lnTo>
                                <a:lnTo>
                                  <a:pt x="9144" y="9144"/>
                                </a:lnTo>
                                <a:lnTo>
                                  <a:pt x="9144" y="4952"/>
                                </a:lnTo>
                                <a:lnTo>
                                  <a:pt x="13716" y="4952"/>
                                </a:lnTo>
                                <a:lnTo>
                                  <a:pt x="13716" y="0"/>
                                </a:lnTo>
                                <a:lnTo>
                                  <a:pt x="36195" y="0"/>
                                </a:lnTo>
                                <a:lnTo>
                                  <a:pt x="36195" y="13715"/>
                                </a:lnTo>
                                <a:lnTo>
                                  <a:pt x="40767" y="13715"/>
                                </a:lnTo>
                                <a:lnTo>
                                  <a:pt x="40767" y="32003"/>
                                </a:lnTo>
                                <a:lnTo>
                                  <a:pt x="36195" y="32003"/>
                                </a:lnTo>
                                <a:lnTo>
                                  <a:pt x="36195" y="36576"/>
                                </a:lnTo>
                                <a:lnTo>
                                  <a:pt x="31623" y="36576"/>
                                </a:lnTo>
                                <a:lnTo>
                                  <a:pt x="31623" y="41148"/>
                                </a:lnTo>
                                <a:lnTo>
                                  <a:pt x="27432" y="41148"/>
                                </a:lnTo>
                                <a:lnTo>
                                  <a:pt x="27432" y="50292"/>
                                </a:lnTo>
                                <a:lnTo>
                                  <a:pt x="22860" y="50292"/>
                                </a:lnTo>
                                <a:lnTo>
                                  <a:pt x="22860" y="54863"/>
                                </a:lnTo>
                                <a:lnTo>
                                  <a:pt x="36195" y="54863"/>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48" name="Shape 248"/>
                        <wps:cNvSpPr/>
                        <wps:spPr>
                          <a:xfrm>
                            <a:off x="3471012" y="1445641"/>
                            <a:ext cx="41148" cy="4826"/>
                          </a:xfrm>
                          <a:custGeom>
                            <a:avLst/>
                            <a:gdLst/>
                            <a:ahLst/>
                            <a:cxnLst/>
                            <a:rect l="0" t="0" r="0" b="0"/>
                            <a:pathLst>
                              <a:path w="41148" h="4826">
                                <a:moveTo>
                                  <a:pt x="0" y="0"/>
                                </a:moveTo>
                                <a:lnTo>
                                  <a:pt x="0" y="0"/>
                                </a:lnTo>
                                <a:lnTo>
                                  <a:pt x="36576" y="0"/>
                                </a:lnTo>
                                <a:lnTo>
                                  <a:pt x="36576" y="4826"/>
                                </a:lnTo>
                                <a:lnTo>
                                  <a:pt x="41148" y="4826"/>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49" name="Shape 249"/>
                        <wps:cNvSpPr/>
                        <wps:spPr>
                          <a:xfrm>
                            <a:off x="3462249" y="1450467"/>
                            <a:ext cx="59055" cy="9144"/>
                          </a:xfrm>
                          <a:custGeom>
                            <a:avLst/>
                            <a:gdLst/>
                            <a:ahLst/>
                            <a:cxnLst/>
                            <a:rect l="0" t="0" r="0" b="0"/>
                            <a:pathLst>
                              <a:path w="59055" h="9144">
                                <a:moveTo>
                                  <a:pt x="0" y="0"/>
                                </a:moveTo>
                                <a:lnTo>
                                  <a:pt x="27051" y="0"/>
                                </a:lnTo>
                                <a:lnTo>
                                  <a:pt x="31623" y="4318"/>
                                </a:lnTo>
                                <a:lnTo>
                                  <a:pt x="59055" y="4318"/>
                                </a:lnTo>
                                <a:lnTo>
                                  <a:pt x="59055" y="9144"/>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50" name="Shape 250"/>
                        <wps:cNvSpPr/>
                        <wps:spPr>
                          <a:xfrm>
                            <a:off x="3644494" y="1354836"/>
                            <a:ext cx="13716" cy="99949"/>
                          </a:xfrm>
                          <a:custGeom>
                            <a:avLst/>
                            <a:gdLst/>
                            <a:ahLst/>
                            <a:cxnLst/>
                            <a:rect l="0" t="0" r="0" b="0"/>
                            <a:pathLst>
                              <a:path w="13716" h="99949">
                                <a:moveTo>
                                  <a:pt x="13716" y="0"/>
                                </a:moveTo>
                                <a:lnTo>
                                  <a:pt x="13716" y="77343"/>
                                </a:lnTo>
                                <a:lnTo>
                                  <a:pt x="9144" y="77343"/>
                                </a:lnTo>
                                <a:lnTo>
                                  <a:pt x="9144" y="86487"/>
                                </a:lnTo>
                                <a:lnTo>
                                  <a:pt x="4572" y="86487"/>
                                </a:lnTo>
                                <a:lnTo>
                                  <a:pt x="4572" y="99949"/>
                                </a:lnTo>
                                <a:lnTo>
                                  <a:pt x="0" y="99949"/>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51" name="Shape 251"/>
                        <wps:cNvSpPr/>
                        <wps:spPr>
                          <a:xfrm>
                            <a:off x="3594202" y="1368172"/>
                            <a:ext cx="109474" cy="0"/>
                          </a:xfrm>
                          <a:custGeom>
                            <a:avLst/>
                            <a:gdLst/>
                            <a:ahLst/>
                            <a:cxnLst/>
                            <a:rect l="0" t="0" r="0" b="0"/>
                            <a:pathLst>
                              <a:path w="109474">
                                <a:moveTo>
                                  <a:pt x="4826" y="0"/>
                                </a:moveTo>
                                <a:lnTo>
                                  <a:pt x="0" y="0"/>
                                </a:lnTo>
                                <a:lnTo>
                                  <a:pt x="109474"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52" name="Shape 252"/>
                        <wps:cNvSpPr/>
                        <wps:spPr>
                          <a:xfrm>
                            <a:off x="3685642" y="1445641"/>
                            <a:ext cx="40894" cy="64008"/>
                          </a:xfrm>
                          <a:custGeom>
                            <a:avLst/>
                            <a:gdLst/>
                            <a:ahLst/>
                            <a:cxnLst/>
                            <a:rect l="0" t="0" r="0" b="0"/>
                            <a:pathLst>
                              <a:path w="40894" h="64008">
                                <a:moveTo>
                                  <a:pt x="8890" y="23114"/>
                                </a:moveTo>
                                <a:lnTo>
                                  <a:pt x="4318" y="23114"/>
                                </a:lnTo>
                                <a:lnTo>
                                  <a:pt x="4318" y="0"/>
                                </a:lnTo>
                                <a:lnTo>
                                  <a:pt x="27178" y="0"/>
                                </a:lnTo>
                                <a:lnTo>
                                  <a:pt x="27178" y="4826"/>
                                </a:lnTo>
                                <a:lnTo>
                                  <a:pt x="31750" y="4826"/>
                                </a:lnTo>
                                <a:lnTo>
                                  <a:pt x="31750" y="27432"/>
                                </a:lnTo>
                                <a:lnTo>
                                  <a:pt x="27178" y="27432"/>
                                </a:lnTo>
                                <a:lnTo>
                                  <a:pt x="27178" y="32004"/>
                                </a:lnTo>
                                <a:lnTo>
                                  <a:pt x="22606" y="32004"/>
                                </a:lnTo>
                                <a:lnTo>
                                  <a:pt x="22606" y="41148"/>
                                </a:lnTo>
                                <a:lnTo>
                                  <a:pt x="18034" y="41148"/>
                                </a:lnTo>
                                <a:lnTo>
                                  <a:pt x="18034" y="45720"/>
                                </a:lnTo>
                                <a:lnTo>
                                  <a:pt x="13462" y="45720"/>
                                </a:lnTo>
                                <a:lnTo>
                                  <a:pt x="13462" y="50292"/>
                                </a:lnTo>
                                <a:lnTo>
                                  <a:pt x="4318" y="50292"/>
                                </a:lnTo>
                                <a:lnTo>
                                  <a:pt x="4318" y="54864"/>
                                </a:lnTo>
                                <a:lnTo>
                                  <a:pt x="0" y="54864"/>
                                </a:lnTo>
                                <a:lnTo>
                                  <a:pt x="0" y="64008"/>
                                </a:lnTo>
                                <a:lnTo>
                                  <a:pt x="40894" y="64008"/>
                                </a:lnTo>
                                <a:lnTo>
                                  <a:pt x="40894" y="45720"/>
                                </a:lnTo>
                                <a:lnTo>
                                  <a:pt x="31750" y="45720"/>
                                </a:lnTo>
                                <a:lnTo>
                                  <a:pt x="31750" y="32004"/>
                                </a:lnTo>
                                <a:lnTo>
                                  <a:pt x="27178" y="32004"/>
                                </a:lnTo>
                                <a:lnTo>
                                  <a:pt x="22606" y="27432"/>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53" name="Shape 253"/>
                        <wps:cNvSpPr/>
                        <wps:spPr>
                          <a:xfrm>
                            <a:off x="2422246" y="1747139"/>
                            <a:ext cx="100330" cy="95377"/>
                          </a:xfrm>
                          <a:custGeom>
                            <a:avLst/>
                            <a:gdLst/>
                            <a:ahLst/>
                            <a:cxnLst/>
                            <a:rect l="0" t="0" r="0" b="0"/>
                            <a:pathLst>
                              <a:path w="100330" h="95377">
                                <a:moveTo>
                                  <a:pt x="4572" y="0"/>
                                </a:moveTo>
                                <a:lnTo>
                                  <a:pt x="4572" y="22479"/>
                                </a:lnTo>
                                <a:lnTo>
                                  <a:pt x="0" y="22479"/>
                                </a:lnTo>
                                <a:lnTo>
                                  <a:pt x="0" y="77089"/>
                                </a:lnTo>
                                <a:lnTo>
                                  <a:pt x="4572" y="77089"/>
                                </a:lnTo>
                                <a:lnTo>
                                  <a:pt x="4572" y="81661"/>
                                </a:lnTo>
                                <a:lnTo>
                                  <a:pt x="8890" y="81661"/>
                                </a:lnTo>
                                <a:lnTo>
                                  <a:pt x="13716" y="86233"/>
                                </a:lnTo>
                                <a:lnTo>
                                  <a:pt x="32004" y="86233"/>
                                </a:lnTo>
                                <a:lnTo>
                                  <a:pt x="32004" y="90805"/>
                                </a:lnTo>
                                <a:lnTo>
                                  <a:pt x="36322" y="90805"/>
                                </a:lnTo>
                                <a:lnTo>
                                  <a:pt x="36322" y="95377"/>
                                </a:lnTo>
                                <a:lnTo>
                                  <a:pt x="54610" y="95377"/>
                                </a:lnTo>
                                <a:lnTo>
                                  <a:pt x="54610" y="90805"/>
                                </a:lnTo>
                                <a:lnTo>
                                  <a:pt x="59182" y="90805"/>
                                </a:lnTo>
                                <a:lnTo>
                                  <a:pt x="59182" y="81661"/>
                                </a:lnTo>
                                <a:lnTo>
                                  <a:pt x="67945" y="81661"/>
                                </a:lnTo>
                                <a:lnTo>
                                  <a:pt x="67945" y="72517"/>
                                </a:lnTo>
                                <a:lnTo>
                                  <a:pt x="72898" y="67945"/>
                                </a:lnTo>
                                <a:lnTo>
                                  <a:pt x="72898" y="58801"/>
                                </a:lnTo>
                                <a:lnTo>
                                  <a:pt x="77089" y="58801"/>
                                </a:lnTo>
                                <a:lnTo>
                                  <a:pt x="77089" y="45339"/>
                                </a:lnTo>
                                <a:lnTo>
                                  <a:pt x="82042" y="45339"/>
                                </a:lnTo>
                                <a:lnTo>
                                  <a:pt x="82042" y="36195"/>
                                </a:lnTo>
                                <a:lnTo>
                                  <a:pt x="86233" y="36195"/>
                                </a:lnTo>
                                <a:lnTo>
                                  <a:pt x="86233" y="8763"/>
                                </a:lnTo>
                                <a:lnTo>
                                  <a:pt x="82042" y="8763"/>
                                </a:lnTo>
                                <a:lnTo>
                                  <a:pt x="82042" y="0"/>
                                </a:lnTo>
                                <a:lnTo>
                                  <a:pt x="82042" y="49911"/>
                                </a:lnTo>
                                <a:lnTo>
                                  <a:pt x="86233" y="54483"/>
                                </a:lnTo>
                                <a:lnTo>
                                  <a:pt x="86233" y="63627"/>
                                </a:lnTo>
                                <a:lnTo>
                                  <a:pt x="91186" y="63627"/>
                                </a:lnTo>
                                <a:lnTo>
                                  <a:pt x="91186" y="72517"/>
                                </a:lnTo>
                                <a:lnTo>
                                  <a:pt x="95377" y="72517"/>
                                </a:lnTo>
                                <a:lnTo>
                                  <a:pt x="95377" y="81661"/>
                                </a:lnTo>
                                <a:lnTo>
                                  <a:pt x="100330" y="86233"/>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54" name="Shape 254"/>
                        <wps:cNvSpPr/>
                        <wps:spPr>
                          <a:xfrm>
                            <a:off x="2558771" y="1810766"/>
                            <a:ext cx="36576" cy="54610"/>
                          </a:xfrm>
                          <a:custGeom>
                            <a:avLst/>
                            <a:gdLst/>
                            <a:ahLst/>
                            <a:cxnLst/>
                            <a:rect l="0" t="0" r="0" b="0"/>
                            <a:pathLst>
                              <a:path w="36576" h="54610">
                                <a:moveTo>
                                  <a:pt x="22860" y="8890"/>
                                </a:moveTo>
                                <a:lnTo>
                                  <a:pt x="9144" y="8890"/>
                                </a:lnTo>
                                <a:lnTo>
                                  <a:pt x="9144" y="22606"/>
                                </a:lnTo>
                                <a:lnTo>
                                  <a:pt x="4572" y="22606"/>
                                </a:lnTo>
                                <a:lnTo>
                                  <a:pt x="4572" y="45466"/>
                                </a:lnTo>
                                <a:lnTo>
                                  <a:pt x="0" y="45466"/>
                                </a:lnTo>
                                <a:lnTo>
                                  <a:pt x="0" y="50038"/>
                                </a:lnTo>
                                <a:lnTo>
                                  <a:pt x="4572" y="50038"/>
                                </a:lnTo>
                                <a:lnTo>
                                  <a:pt x="4572" y="54610"/>
                                </a:lnTo>
                                <a:lnTo>
                                  <a:pt x="32004" y="54610"/>
                                </a:lnTo>
                                <a:lnTo>
                                  <a:pt x="32004" y="45466"/>
                                </a:lnTo>
                                <a:lnTo>
                                  <a:pt x="36576" y="45466"/>
                                </a:lnTo>
                                <a:lnTo>
                                  <a:pt x="36576" y="8890"/>
                                </a:lnTo>
                                <a:lnTo>
                                  <a:pt x="32004" y="8890"/>
                                </a:lnTo>
                                <a:lnTo>
                                  <a:pt x="32004" y="0"/>
                                </a:lnTo>
                                <a:lnTo>
                                  <a:pt x="32004" y="4318"/>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55" name="Shape 255"/>
                        <wps:cNvSpPr/>
                        <wps:spPr>
                          <a:xfrm>
                            <a:off x="2700249" y="1783334"/>
                            <a:ext cx="27432" cy="4572"/>
                          </a:xfrm>
                          <a:custGeom>
                            <a:avLst/>
                            <a:gdLst/>
                            <a:ahLst/>
                            <a:cxnLst/>
                            <a:rect l="0" t="0" r="0" b="0"/>
                            <a:pathLst>
                              <a:path w="27432" h="4572">
                                <a:moveTo>
                                  <a:pt x="0" y="4572"/>
                                </a:moveTo>
                                <a:lnTo>
                                  <a:pt x="0" y="0"/>
                                </a:lnTo>
                                <a:lnTo>
                                  <a:pt x="27432"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56" name="Shape 256"/>
                        <wps:cNvSpPr/>
                        <wps:spPr>
                          <a:xfrm>
                            <a:off x="2709393" y="1801622"/>
                            <a:ext cx="18288" cy="0"/>
                          </a:xfrm>
                          <a:custGeom>
                            <a:avLst/>
                            <a:gdLst/>
                            <a:ahLst/>
                            <a:cxnLst/>
                            <a:rect l="0" t="0" r="0" b="0"/>
                            <a:pathLst>
                              <a:path w="18288">
                                <a:moveTo>
                                  <a:pt x="0" y="0"/>
                                </a:moveTo>
                                <a:lnTo>
                                  <a:pt x="18288"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57" name="Shape 257"/>
                        <wps:cNvSpPr/>
                        <wps:spPr>
                          <a:xfrm>
                            <a:off x="2850744" y="1669415"/>
                            <a:ext cx="114046" cy="123063"/>
                          </a:xfrm>
                          <a:custGeom>
                            <a:avLst/>
                            <a:gdLst/>
                            <a:ahLst/>
                            <a:cxnLst/>
                            <a:rect l="0" t="0" r="0" b="0"/>
                            <a:pathLst>
                              <a:path w="114046" h="123063">
                                <a:moveTo>
                                  <a:pt x="9144" y="63627"/>
                                </a:moveTo>
                                <a:lnTo>
                                  <a:pt x="9144" y="100203"/>
                                </a:lnTo>
                                <a:lnTo>
                                  <a:pt x="4572" y="100203"/>
                                </a:lnTo>
                                <a:lnTo>
                                  <a:pt x="4572" y="109347"/>
                                </a:lnTo>
                                <a:lnTo>
                                  <a:pt x="0" y="109347"/>
                                </a:lnTo>
                                <a:lnTo>
                                  <a:pt x="0" y="123063"/>
                                </a:lnTo>
                                <a:lnTo>
                                  <a:pt x="0" y="104775"/>
                                </a:lnTo>
                                <a:lnTo>
                                  <a:pt x="4572" y="104775"/>
                                </a:lnTo>
                                <a:lnTo>
                                  <a:pt x="4572" y="91059"/>
                                </a:lnTo>
                                <a:lnTo>
                                  <a:pt x="9144" y="81915"/>
                                </a:lnTo>
                                <a:lnTo>
                                  <a:pt x="9144" y="68580"/>
                                </a:lnTo>
                                <a:lnTo>
                                  <a:pt x="13716" y="68580"/>
                                </a:lnTo>
                                <a:lnTo>
                                  <a:pt x="13716" y="63627"/>
                                </a:lnTo>
                                <a:lnTo>
                                  <a:pt x="18288" y="59436"/>
                                </a:lnTo>
                                <a:lnTo>
                                  <a:pt x="18288" y="45339"/>
                                </a:lnTo>
                                <a:lnTo>
                                  <a:pt x="22860" y="45339"/>
                                </a:lnTo>
                                <a:lnTo>
                                  <a:pt x="22860" y="27432"/>
                                </a:lnTo>
                                <a:lnTo>
                                  <a:pt x="45720" y="27432"/>
                                </a:lnTo>
                                <a:lnTo>
                                  <a:pt x="45720" y="36576"/>
                                </a:lnTo>
                                <a:lnTo>
                                  <a:pt x="50292" y="36576"/>
                                </a:lnTo>
                                <a:lnTo>
                                  <a:pt x="50292" y="45339"/>
                                </a:lnTo>
                                <a:lnTo>
                                  <a:pt x="54864" y="45339"/>
                                </a:lnTo>
                                <a:lnTo>
                                  <a:pt x="54864" y="81915"/>
                                </a:lnTo>
                                <a:lnTo>
                                  <a:pt x="68580" y="81915"/>
                                </a:lnTo>
                                <a:lnTo>
                                  <a:pt x="68580" y="77724"/>
                                </a:lnTo>
                                <a:lnTo>
                                  <a:pt x="73152" y="77724"/>
                                </a:lnTo>
                                <a:lnTo>
                                  <a:pt x="73152" y="68580"/>
                                </a:lnTo>
                                <a:lnTo>
                                  <a:pt x="77470" y="68580"/>
                                </a:lnTo>
                                <a:lnTo>
                                  <a:pt x="77470" y="59436"/>
                                </a:lnTo>
                                <a:lnTo>
                                  <a:pt x="82296" y="54483"/>
                                </a:lnTo>
                                <a:lnTo>
                                  <a:pt x="82296" y="36576"/>
                                </a:lnTo>
                                <a:lnTo>
                                  <a:pt x="86614" y="32004"/>
                                </a:lnTo>
                                <a:lnTo>
                                  <a:pt x="86614" y="22860"/>
                                </a:lnTo>
                                <a:lnTo>
                                  <a:pt x="91440" y="22860"/>
                                </a:lnTo>
                                <a:lnTo>
                                  <a:pt x="91440" y="4572"/>
                                </a:lnTo>
                                <a:lnTo>
                                  <a:pt x="95758" y="4572"/>
                                </a:lnTo>
                                <a:lnTo>
                                  <a:pt x="95758" y="0"/>
                                </a:lnTo>
                                <a:lnTo>
                                  <a:pt x="100584" y="0"/>
                                </a:lnTo>
                                <a:lnTo>
                                  <a:pt x="100584" y="113919"/>
                                </a:lnTo>
                                <a:lnTo>
                                  <a:pt x="114046" y="113919"/>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58" name="Shape 258"/>
                        <wps:cNvSpPr/>
                        <wps:spPr>
                          <a:xfrm>
                            <a:off x="3010510" y="1737995"/>
                            <a:ext cx="27432" cy="36195"/>
                          </a:xfrm>
                          <a:custGeom>
                            <a:avLst/>
                            <a:gdLst/>
                            <a:ahLst/>
                            <a:cxnLst/>
                            <a:rect l="0" t="0" r="0" b="0"/>
                            <a:pathLst>
                              <a:path w="27432" h="36195">
                                <a:moveTo>
                                  <a:pt x="9144" y="17907"/>
                                </a:moveTo>
                                <a:lnTo>
                                  <a:pt x="0" y="17907"/>
                                </a:lnTo>
                                <a:lnTo>
                                  <a:pt x="0" y="31623"/>
                                </a:lnTo>
                                <a:lnTo>
                                  <a:pt x="4572" y="31623"/>
                                </a:lnTo>
                                <a:lnTo>
                                  <a:pt x="4572" y="36195"/>
                                </a:lnTo>
                                <a:lnTo>
                                  <a:pt x="27432" y="36195"/>
                                </a:lnTo>
                                <a:lnTo>
                                  <a:pt x="27432" y="0"/>
                                </a:lnTo>
                                <a:lnTo>
                                  <a:pt x="9144" y="0"/>
                                </a:lnTo>
                                <a:lnTo>
                                  <a:pt x="9144" y="13335"/>
                                </a:lnTo>
                                <a:lnTo>
                                  <a:pt x="4572" y="13335"/>
                                </a:lnTo>
                                <a:lnTo>
                                  <a:pt x="4572" y="17907"/>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59" name="Shape 259"/>
                        <wps:cNvSpPr/>
                        <wps:spPr>
                          <a:xfrm>
                            <a:off x="3124556" y="1619123"/>
                            <a:ext cx="547370" cy="155067"/>
                          </a:xfrm>
                          <a:custGeom>
                            <a:avLst/>
                            <a:gdLst/>
                            <a:ahLst/>
                            <a:cxnLst/>
                            <a:rect l="0" t="0" r="0" b="0"/>
                            <a:pathLst>
                              <a:path w="547370" h="155067">
                                <a:moveTo>
                                  <a:pt x="0" y="104775"/>
                                </a:moveTo>
                                <a:lnTo>
                                  <a:pt x="0" y="155067"/>
                                </a:lnTo>
                                <a:lnTo>
                                  <a:pt x="13716" y="155067"/>
                                </a:lnTo>
                                <a:lnTo>
                                  <a:pt x="13716" y="150495"/>
                                </a:lnTo>
                                <a:lnTo>
                                  <a:pt x="18288" y="145923"/>
                                </a:lnTo>
                                <a:lnTo>
                                  <a:pt x="18288" y="141351"/>
                                </a:lnTo>
                                <a:lnTo>
                                  <a:pt x="22479" y="141351"/>
                                </a:lnTo>
                                <a:lnTo>
                                  <a:pt x="22479" y="136779"/>
                                </a:lnTo>
                                <a:lnTo>
                                  <a:pt x="27432" y="132207"/>
                                </a:lnTo>
                                <a:lnTo>
                                  <a:pt x="27432" y="118872"/>
                                </a:lnTo>
                                <a:lnTo>
                                  <a:pt x="31623" y="118872"/>
                                </a:lnTo>
                                <a:lnTo>
                                  <a:pt x="31623" y="0"/>
                                </a:lnTo>
                                <a:lnTo>
                                  <a:pt x="232537" y="0"/>
                                </a:lnTo>
                                <a:lnTo>
                                  <a:pt x="237109" y="4572"/>
                                </a:lnTo>
                                <a:lnTo>
                                  <a:pt x="305689" y="4572"/>
                                </a:lnTo>
                                <a:lnTo>
                                  <a:pt x="314833" y="9144"/>
                                </a:lnTo>
                                <a:lnTo>
                                  <a:pt x="337693" y="9144"/>
                                </a:lnTo>
                                <a:lnTo>
                                  <a:pt x="342265" y="13716"/>
                                </a:lnTo>
                                <a:lnTo>
                                  <a:pt x="369316" y="13716"/>
                                </a:lnTo>
                                <a:lnTo>
                                  <a:pt x="378460" y="18288"/>
                                </a:lnTo>
                                <a:lnTo>
                                  <a:pt x="383032" y="18288"/>
                                </a:lnTo>
                                <a:lnTo>
                                  <a:pt x="387604" y="22860"/>
                                </a:lnTo>
                                <a:lnTo>
                                  <a:pt x="405892" y="22860"/>
                                </a:lnTo>
                                <a:lnTo>
                                  <a:pt x="410464" y="27051"/>
                                </a:lnTo>
                                <a:lnTo>
                                  <a:pt x="437896" y="27051"/>
                                </a:lnTo>
                                <a:lnTo>
                                  <a:pt x="442468" y="32004"/>
                                </a:lnTo>
                                <a:lnTo>
                                  <a:pt x="547370" y="32004"/>
                                </a:lnTo>
                                <a:lnTo>
                                  <a:pt x="542798" y="32004"/>
                                </a:lnTo>
                                <a:lnTo>
                                  <a:pt x="542798" y="41148"/>
                                </a:lnTo>
                                <a:lnTo>
                                  <a:pt x="533654" y="41148"/>
                                </a:lnTo>
                                <a:lnTo>
                                  <a:pt x="533654" y="45339"/>
                                </a:lnTo>
                                <a:lnTo>
                                  <a:pt x="529082" y="45339"/>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60" name="Shape 260"/>
                        <wps:cNvSpPr/>
                        <wps:spPr>
                          <a:xfrm>
                            <a:off x="3247619" y="1696847"/>
                            <a:ext cx="77470" cy="81915"/>
                          </a:xfrm>
                          <a:custGeom>
                            <a:avLst/>
                            <a:gdLst/>
                            <a:ahLst/>
                            <a:cxnLst/>
                            <a:rect l="0" t="0" r="0" b="0"/>
                            <a:pathLst>
                              <a:path w="77470" h="81915">
                                <a:moveTo>
                                  <a:pt x="0" y="0"/>
                                </a:moveTo>
                                <a:lnTo>
                                  <a:pt x="27432" y="0"/>
                                </a:lnTo>
                                <a:lnTo>
                                  <a:pt x="27432" y="4572"/>
                                </a:lnTo>
                                <a:lnTo>
                                  <a:pt x="32004" y="4572"/>
                                </a:lnTo>
                                <a:lnTo>
                                  <a:pt x="32004" y="13716"/>
                                </a:lnTo>
                                <a:lnTo>
                                  <a:pt x="36576" y="13716"/>
                                </a:lnTo>
                                <a:lnTo>
                                  <a:pt x="36576" y="22860"/>
                                </a:lnTo>
                                <a:lnTo>
                                  <a:pt x="41148" y="22860"/>
                                </a:lnTo>
                                <a:lnTo>
                                  <a:pt x="41148" y="63627"/>
                                </a:lnTo>
                                <a:lnTo>
                                  <a:pt x="36576" y="63627"/>
                                </a:lnTo>
                                <a:lnTo>
                                  <a:pt x="36576" y="72771"/>
                                </a:lnTo>
                                <a:lnTo>
                                  <a:pt x="32004" y="72771"/>
                                </a:lnTo>
                                <a:lnTo>
                                  <a:pt x="32004" y="77343"/>
                                </a:lnTo>
                                <a:lnTo>
                                  <a:pt x="27432" y="77343"/>
                                </a:lnTo>
                                <a:lnTo>
                                  <a:pt x="27432" y="81915"/>
                                </a:lnTo>
                                <a:lnTo>
                                  <a:pt x="18288" y="81915"/>
                                </a:lnTo>
                                <a:lnTo>
                                  <a:pt x="18288" y="63627"/>
                                </a:lnTo>
                                <a:lnTo>
                                  <a:pt x="22860" y="63627"/>
                                </a:lnTo>
                                <a:lnTo>
                                  <a:pt x="22860" y="59055"/>
                                </a:lnTo>
                                <a:lnTo>
                                  <a:pt x="27432" y="54483"/>
                                </a:lnTo>
                                <a:lnTo>
                                  <a:pt x="27432" y="45339"/>
                                </a:lnTo>
                                <a:lnTo>
                                  <a:pt x="32004" y="45339"/>
                                </a:lnTo>
                                <a:lnTo>
                                  <a:pt x="32004" y="41148"/>
                                </a:lnTo>
                                <a:lnTo>
                                  <a:pt x="36576" y="41148"/>
                                </a:lnTo>
                                <a:lnTo>
                                  <a:pt x="36576" y="36195"/>
                                </a:lnTo>
                                <a:lnTo>
                                  <a:pt x="41148" y="32004"/>
                                </a:lnTo>
                                <a:lnTo>
                                  <a:pt x="41148" y="27051"/>
                                </a:lnTo>
                                <a:lnTo>
                                  <a:pt x="45720" y="27051"/>
                                </a:lnTo>
                                <a:lnTo>
                                  <a:pt x="45720" y="22860"/>
                                </a:lnTo>
                                <a:lnTo>
                                  <a:pt x="50292" y="22860"/>
                                </a:lnTo>
                                <a:lnTo>
                                  <a:pt x="50292" y="17907"/>
                                </a:lnTo>
                                <a:lnTo>
                                  <a:pt x="54864" y="17907"/>
                                </a:lnTo>
                                <a:lnTo>
                                  <a:pt x="59182" y="13716"/>
                                </a:lnTo>
                                <a:lnTo>
                                  <a:pt x="59182" y="9144"/>
                                </a:lnTo>
                                <a:lnTo>
                                  <a:pt x="64008" y="9144"/>
                                </a:lnTo>
                                <a:lnTo>
                                  <a:pt x="64008" y="0"/>
                                </a:lnTo>
                                <a:lnTo>
                                  <a:pt x="77470"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61" name="Shape 261"/>
                        <wps:cNvSpPr/>
                        <wps:spPr>
                          <a:xfrm>
                            <a:off x="3375381" y="1723898"/>
                            <a:ext cx="32004" cy="68580"/>
                          </a:xfrm>
                          <a:custGeom>
                            <a:avLst/>
                            <a:gdLst/>
                            <a:ahLst/>
                            <a:cxnLst/>
                            <a:rect l="0" t="0" r="0" b="0"/>
                            <a:pathLst>
                              <a:path w="32004" h="68580">
                                <a:moveTo>
                                  <a:pt x="32004" y="0"/>
                                </a:moveTo>
                                <a:lnTo>
                                  <a:pt x="27432" y="0"/>
                                </a:lnTo>
                                <a:lnTo>
                                  <a:pt x="27432" y="9144"/>
                                </a:lnTo>
                                <a:lnTo>
                                  <a:pt x="22860" y="9144"/>
                                </a:lnTo>
                                <a:lnTo>
                                  <a:pt x="22860" y="18288"/>
                                </a:lnTo>
                                <a:lnTo>
                                  <a:pt x="18288" y="23241"/>
                                </a:lnTo>
                                <a:lnTo>
                                  <a:pt x="18288" y="36576"/>
                                </a:lnTo>
                                <a:lnTo>
                                  <a:pt x="13716" y="41148"/>
                                </a:lnTo>
                                <a:lnTo>
                                  <a:pt x="13716" y="54864"/>
                                </a:lnTo>
                                <a:lnTo>
                                  <a:pt x="9144" y="59436"/>
                                </a:lnTo>
                                <a:lnTo>
                                  <a:pt x="9144" y="64008"/>
                                </a:lnTo>
                                <a:lnTo>
                                  <a:pt x="4572" y="64008"/>
                                </a:lnTo>
                                <a:lnTo>
                                  <a:pt x="4572" y="68580"/>
                                </a:lnTo>
                                <a:lnTo>
                                  <a:pt x="0" y="68580"/>
                                </a:lnTo>
                                <a:lnTo>
                                  <a:pt x="0" y="64008"/>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62" name="Shape 262"/>
                        <wps:cNvSpPr/>
                        <wps:spPr>
                          <a:xfrm>
                            <a:off x="3379953" y="1719707"/>
                            <a:ext cx="68580" cy="72771"/>
                          </a:xfrm>
                          <a:custGeom>
                            <a:avLst/>
                            <a:gdLst/>
                            <a:ahLst/>
                            <a:cxnLst/>
                            <a:rect l="0" t="0" r="0" b="0"/>
                            <a:pathLst>
                              <a:path w="68580" h="72771">
                                <a:moveTo>
                                  <a:pt x="0" y="9144"/>
                                </a:moveTo>
                                <a:lnTo>
                                  <a:pt x="4572" y="9144"/>
                                </a:lnTo>
                                <a:lnTo>
                                  <a:pt x="4572" y="4191"/>
                                </a:lnTo>
                                <a:lnTo>
                                  <a:pt x="18288" y="4191"/>
                                </a:lnTo>
                                <a:lnTo>
                                  <a:pt x="22860" y="0"/>
                                </a:lnTo>
                                <a:lnTo>
                                  <a:pt x="50292" y="0"/>
                                </a:lnTo>
                                <a:lnTo>
                                  <a:pt x="50292" y="18288"/>
                                </a:lnTo>
                                <a:lnTo>
                                  <a:pt x="45720" y="18288"/>
                                </a:lnTo>
                                <a:lnTo>
                                  <a:pt x="45720" y="22479"/>
                                </a:lnTo>
                                <a:lnTo>
                                  <a:pt x="41148" y="22479"/>
                                </a:lnTo>
                                <a:lnTo>
                                  <a:pt x="41148" y="27432"/>
                                </a:lnTo>
                                <a:lnTo>
                                  <a:pt x="36576" y="31623"/>
                                </a:lnTo>
                                <a:lnTo>
                                  <a:pt x="32004" y="31623"/>
                                </a:lnTo>
                                <a:lnTo>
                                  <a:pt x="45720" y="31623"/>
                                </a:lnTo>
                                <a:lnTo>
                                  <a:pt x="45720" y="36195"/>
                                </a:lnTo>
                                <a:lnTo>
                                  <a:pt x="59436" y="36195"/>
                                </a:lnTo>
                                <a:lnTo>
                                  <a:pt x="59436" y="40767"/>
                                </a:lnTo>
                                <a:lnTo>
                                  <a:pt x="64008" y="40767"/>
                                </a:lnTo>
                                <a:lnTo>
                                  <a:pt x="64008" y="72771"/>
                                </a:lnTo>
                                <a:lnTo>
                                  <a:pt x="68580" y="72771"/>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63" name="Shape 263"/>
                        <wps:cNvSpPr/>
                        <wps:spPr>
                          <a:xfrm>
                            <a:off x="3493872" y="1728851"/>
                            <a:ext cx="18288" cy="63627"/>
                          </a:xfrm>
                          <a:custGeom>
                            <a:avLst/>
                            <a:gdLst/>
                            <a:ahLst/>
                            <a:cxnLst/>
                            <a:rect l="0" t="0" r="0" b="0"/>
                            <a:pathLst>
                              <a:path w="18288" h="63627">
                                <a:moveTo>
                                  <a:pt x="4572" y="0"/>
                                </a:moveTo>
                                <a:lnTo>
                                  <a:pt x="4572" y="0"/>
                                </a:lnTo>
                                <a:lnTo>
                                  <a:pt x="0" y="0"/>
                                </a:lnTo>
                                <a:lnTo>
                                  <a:pt x="0" y="18288"/>
                                </a:lnTo>
                                <a:lnTo>
                                  <a:pt x="4572" y="22479"/>
                                </a:lnTo>
                                <a:lnTo>
                                  <a:pt x="4572" y="31623"/>
                                </a:lnTo>
                                <a:lnTo>
                                  <a:pt x="9144" y="31623"/>
                                </a:lnTo>
                                <a:lnTo>
                                  <a:pt x="9144" y="63627"/>
                                </a:lnTo>
                                <a:lnTo>
                                  <a:pt x="13716" y="63627"/>
                                </a:lnTo>
                                <a:lnTo>
                                  <a:pt x="13716" y="59055"/>
                                </a:lnTo>
                                <a:lnTo>
                                  <a:pt x="18288" y="59055"/>
                                </a:lnTo>
                                <a:lnTo>
                                  <a:pt x="18288" y="54483"/>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64" name="Shape 264"/>
                        <wps:cNvSpPr/>
                        <wps:spPr>
                          <a:xfrm>
                            <a:off x="3484728" y="1714754"/>
                            <a:ext cx="50292" cy="0"/>
                          </a:xfrm>
                          <a:custGeom>
                            <a:avLst/>
                            <a:gdLst/>
                            <a:ahLst/>
                            <a:cxnLst/>
                            <a:rect l="0" t="0" r="0" b="0"/>
                            <a:pathLst>
                              <a:path w="50292">
                                <a:moveTo>
                                  <a:pt x="0" y="0"/>
                                </a:moveTo>
                                <a:lnTo>
                                  <a:pt x="50292"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65" name="Shape 265"/>
                        <wps:cNvSpPr/>
                        <wps:spPr>
                          <a:xfrm>
                            <a:off x="3580740" y="1783334"/>
                            <a:ext cx="54610" cy="27432"/>
                          </a:xfrm>
                          <a:custGeom>
                            <a:avLst/>
                            <a:gdLst/>
                            <a:ahLst/>
                            <a:cxnLst/>
                            <a:rect l="0" t="0" r="0" b="0"/>
                            <a:pathLst>
                              <a:path w="54610" h="27432">
                                <a:moveTo>
                                  <a:pt x="13462" y="0"/>
                                </a:moveTo>
                                <a:lnTo>
                                  <a:pt x="13462" y="0"/>
                                </a:lnTo>
                                <a:lnTo>
                                  <a:pt x="4318" y="0"/>
                                </a:lnTo>
                                <a:lnTo>
                                  <a:pt x="4318" y="4572"/>
                                </a:lnTo>
                                <a:lnTo>
                                  <a:pt x="0" y="4572"/>
                                </a:lnTo>
                                <a:lnTo>
                                  <a:pt x="0" y="22606"/>
                                </a:lnTo>
                                <a:lnTo>
                                  <a:pt x="4318" y="22606"/>
                                </a:lnTo>
                                <a:lnTo>
                                  <a:pt x="4318" y="27432"/>
                                </a:lnTo>
                                <a:lnTo>
                                  <a:pt x="54610" y="27432"/>
                                </a:lnTo>
                                <a:lnTo>
                                  <a:pt x="54610" y="18288"/>
                                </a:lnTo>
                                <a:lnTo>
                                  <a:pt x="50038" y="18288"/>
                                </a:lnTo>
                                <a:lnTo>
                                  <a:pt x="50038" y="13716"/>
                                </a:lnTo>
                                <a:lnTo>
                                  <a:pt x="45720" y="13716"/>
                                </a:lnTo>
                                <a:lnTo>
                                  <a:pt x="45720" y="4572"/>
                                </a:lnTo>
                                <a:lnTo>
                                  <a:pt x="40894" y="0"/>
                                </a:lnTo>
                                <a:lnTo>
                                  <a:pt x="0" y="0"/>
                                </a:lnTo>
                                <a:lnTo>
                                  <a:pt x="0" y="4572"/>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66" name="Shape 266"/>
                        <wps:cNvSpPr/>
                        <wps:spPr>
                          <a:xfrm>
                            <a:off x="4328770" y="164211"/>
                            <a:ext cx="0" cy="77724"/>
                          </a:xfrm>
                          <a:custGeom>
                            <a:avLst/>
                            <a:gdLst/>
                            <a:ahLst/>
                            <a:cxnLst/>
                            <a:rect l="0" t="0" r="0" b="0"/>
                            <a:pathLst>
                              <a:path h="77724">
                                <a:moveTo>
                                  <a:pt x="0" y="4573"/>
                                </a:moveTo>
                                <a:lnTo>
                                  <a:pt x="0" y="0"/>
                                </a:lnTo>
                                <a:lnTo>
                                  <a:pt x="0" y="77724"/>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67" name="Shape 267"/>
                        <wps:cNvSpPr/>
                        <wps:spPr>
                          <a:xfrm>
                            <a:off x="4337914" y="132207"/>
                            <a:ext cx="59182" cy="68580"/>
                          </a:xfrm>
                          <a:custGeom>
                            <a:avLst/>
                            <a:gdLst/>
                            <a:ahLst/>
                            <a:cxnLst/>
                            <a:rect l="0" t="0" r="0" b="0"/>
                            <a:pathLst>
                              <a:path w="59182" h="68580">
                                <a:moveTo>
                                  <a:pt x="4572" y="22860"/>
                                </a:moveTo>
                                <a:lnTo>
                                  <a:pt x="4572" y="18288"/>
                                </a:lnTo>
                                <a:lnTo>
                                  <a:pt x="13462" y="18288"/>
                                </a:lnTo>
                                <a:lnTo>
                                  <a:pt x="13462" y="13715"/>
                                </a:lnTo>
                                <a:lnTo>
                                  <a:pt x="18034" y="13715"/>
                                </a:lnTo>
                                <a:lnTo>
                                  <a:pt x="22606" y="9144"/>
                                </a:lnTo>
                                <a:lnTo>
                                  <a:pt x="50038" y="9144"/>
                                </a:lnTo>
                                <a:lnTo>
                                  <a:pt x="54610" y="4952"/>
                                </a:lnTo>
                                <a:lnTo>
                                  <a:pt x="59182" y="4952"/>
                                </a:lnTo>
                                <a:lnTo>
                                  <a:pt x="59182" y="0"/>
                                </a:lnTo>
                                <a:lnTo>
                                  <a:pt x="59182" y="22860"/>
                                </a:lnTo>
                                <a:lnTo>
                                  <a:pt x="54610" y="22860"/>
                                </a:lnTo>
                                <a:lnTo>
                                  <a:pt x="54610" y="27432"/>
                                </a:lnTo>
                                <a:lnTo>
                                  <a:pt x="50038" y="27432"/>
                                </a:lnTo>
                                <a:lnTo>
                                  <a:pt x="45466" y="32003"/>
                                </a:lnTo>
                                <a:lnTo>
                                  <a:pt x="40894" y="32003"/>
                                </a:lnTo>
                                <a:lnTo>
                                  <a:pt x="40894" y="36576"/>
                                </a:lnTo>
                                <a:lnTo>
                                  <a:pt x="36322" y="36576"/>
                                </a:lnTo>
                                <a:lnTo>
                                  <a:pt x="36322" y="45720"/>
                                </a:lnTo>
                                <a:lnTo>
                                  <a:pt x="31750" y="45720"/>
                                </a:lnTo>
                                <a:lnTo>
                                  <a:pt x="31750" y="50292"/>
                                </a:lnTo>
                                <a:lnTo>
                                  <a:pt x="27178" y="50292"/>
                                </a:lnTo>
                                <a:lnTo>
                                  <a:pt x="27178" y="59436"/>
                                </a:lnTo>
                                <a:lnTo>
                                  <a:pt x="18034" y="59436"/>
                                </a:lnTo>
                                <a:lnTo>
                                  <a:pt x="18034" y="64008"/>
                                </a:lnTo>
                                <a:lnTo>
                                  <a:pt x="13462" y="64008"/>
                                </a:lnTo>
                                <a:lnTo>
                                  <a:pt x="13462" y="68580"/>
                                </a:lnTo>
                                <a:lnTo>
                                  <a:pt x="0" y="6858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68" name="Shape 268"/>
                        <wps:cNvSpPr/>
                        <wps:spPr>
                          <a:xfrm>
                            <a:off x="4474820" y="196215"/>
                            <a:ext cx="9144" cy="86614"/>
                          </a:xfrm>
                          <a:custGeom>
                            <a:avLst/>
                            <a:gdLst/>
                            <a:ahLst/>
                            <a:cxnLst/>
                            <a:rect l="0" t="0" r="0" b="0"/>
                            <a:pathLst>
                              <a:path w="9144" h="86614">
                                <a:moveTo>
                                  <a:pt x="0" y="0"/>
                                </a:moveTo>
                                <a:lnTo>
                                  <a:pt x="9144" y="0"/>
                                </a:lnTo>
                                <a:lnTo>
                                  <a:pt x="9144" y="54864"/>
                                </a:lnTo>
                                <a:lnTo>
                                  <a:pt x="4191" y="54864"/>
                                </a:lnTo>
                                <a:lnTo>
                                  <a:pt x="4191" y="86614"/>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69" name="Shape 269"/>
                        <wps:cNvSpPr/>
                        <wps:spPr>
                          <a:xfrm>
                            <a:off x="4465676" y="232791"/>
                            <a:ext cx="36576" cy="13716"/>
                          </a:xfrm>
                          <a:custGeom>
                            <a:avLst/>
                            <a:gdLst/>
                            <a:ahLst/>
                            <a:cxnLst/>
                            <a:rect l="0" t="0" r="0" b="0"/>
                            <a:pathLst>
                              <a:path w="36576" h="13716">
                                <a:moveTo>
                                  <a:pt x="4191" y="13716"/>
                                </a:moveTo>
                                <a:lnTo>
                                  <a:pt x="0" y="13716"/>
                                </a:lnTo>
                                <a:lnTo>
                                  <a:pt x="13335" y="13716"/>
                                </a:lnTo>
                                <a:lnTo>
                                  <a:pt x="18288" y="9144"/>
                                </a:lnTo>
                                <a:lnTo>
                                  <a:pt x="22479" y="4572"/>
                                </a:lnTo>
                                <a:lnTo>
                                  <a:pt x="31623" y="4572"/>
                                </a:lnTo>
                                <a:lnTo>
                                  <a:pt x="31623" y="0"/>
                                </a:lnTo>
                                <a:lnTo>
                                  <a:pt x="36576"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70" name="Shape 270"/>
                        <wps:cNvSpPr/>
                        <wps:spPr>
                          <a:xfrm>
                            <a:off x="4520159" y="219075"/>
                            <a:ext cx="13716" cy="9144"/>
                          </a:xfrm>
                          <a:custGeom>
                            <a:avLst/>
                            <a:gdLst/>
                            <a:ahLst/>
                            <a:cxnLst/>
                            <a:rect l="0" t="0" r="0" b="0"/>
                            <a:pathLst>
                              <a:path w="13716" h="9144">
                                <a:moveTo>
                                  <a:pt x="0" y="9144"/>
                                </a:moveTo>
                                <a:lnTo>
                                  <a:pt x="0" y="9144"/>
                                </a:lnTo>
                                <a:lnTo>
                                  <a:pt x="4572" y="4573"/>
                                </a:lnTo>
                                <a:lnTo>
                                  <a:pt x="13716" y="4573"/>
                                </a:lnTo>
                                <a:lnTo>
                                  <a:pt x="13716"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71" name="Shape 271"/>
                        <wps:cNvSpPr/>
                        <wps:spPr>
                          <a:xfrm>
                            <a:off x="4552163" y="187072"/>
                            <a:ext cx="77470" cy="64008"/>
                          </a:xfrm>
                          <a:custGeom>
                            <a:avLst/>
                            <a:gdLst/>
                            <a:ahLst/>
                            <a:cxnLst/>
                            <a:rect l="0" t="0" r="0" b="0"/>
                            <a:pathLst>
                              <a:path w="77470" h="64008">
                                <a:moveTo>
                                  <a:pt x="0" y="0"/>
                                </a:moveTo>
                                <a:lnTo>
                                  <a:pt x="0" y="64008"/>
                                </a:lnTo>
                                <a:lnTo>
                                  <a:pt x="27432" y="64008"/>
                                </a:lnTo>
                                <a:lnTo>
                                  <a:pt x="27432" y="59436"/>
                                </a:lnTo>
                                <a:lnTo>
                                  <a:pt x="32004" y="59436"/>
                                </a:lnTo>
                                <a:lnTo>
                                  <a:pt x="36576" y="54863"/>
                                </a:lnTo>
                                <a:lnTo>
                                  <a:pt x="77470" y="54863"/>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72" name="Shape 272"/>
                        <wps:cNvSpPr/>
                        <wps:spPr>
                          <a:xfrm>
                            <a:off x="4616171" y="182499"/>
                            <a:ext cx="9144" cy="77724"/>
                          </a:xfrm>
                          <a:custGeom>
                            <a:avLst/>
                            <a:gdLst/>
                            <a:ahLst/>
                            <a:cxnLst/>
                            <a:rect l="0" t="0" r="0" b="0"/>
                            <a:pathLst>
                              <a:path w="9144" h="77724">
                                <a:moveTo>
                                  <a:pt x="9144" y="0"/>
                                </a:moveTo>
                                <a:lnTo>
                                  <a:pt x="9144" y="50292"/>
                                </a:lnTo>
                                <a:lnTo>
                                  <a:pt x="4318" y="50292"/>
                                </a:lnTo>
                                <a:lnTo>
                                  <a:pt x="4318" y="64008"/>
                                </a:lnTo>
                                <a:lnTo>
                                  <a:pt x="0" y="64008"/>
                                </a:lnTo>
                                <a:lnTo>
                                  <a:pt x="0" y="77724"/>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73" name="Shape 273"/>
                        <wps:cNvSpPr/>
                        <wps:spPr>
                          <a:xfrm>
                            <a:off x="4611599" y="232791"/>
                            <a:ext cx="13716" cy="82042"/>
                          </a:xfrm>
                          <a:custGeom>
                            <a:avLst/>
                            <a:gdLst/>
                            <a:ahLst/>
                            <a:cxnLst/>
                            <a:rect l="0" t="0" r="0" b="0"/>
                            <a:pathLst>
                              <a:path w="13716" h="82042">
                                <a:moveTo>
                                  <a:pt x="13716" y="0"/>
                                </a:moveTo>
                                <a:lnTo>
                                  <a:pt x="13716" y="50038"/>
                                </a:lnTo>
                                <a:lnTo>
                                  <a:pt x="8890" y="50038"/>
                                </a:lnTo>
                                <a:lnTo>
                                  <a:pt x="8890" y="54610"/>
                                </a:lnTo>
                                <a:lnTo>
                                  <a:pt x="4572" y="54610"/>
                                </a:lnTo>
                                <a:lnTo>
                                  <a:pt x="4572" y="72898"/>
                                </a:lnTo>
                                <a:lnTo>
                                  <a:pt x="0" y="72898"/>
                                </a:lnTo>
                                <a:lnTo>
                                  <a:pt x="0" y="82042"/>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74" name="Shape 274"/>
                        <wps:cNvSpPr/>
                        <wps:spPr>
                          <a:xfrm>
                            <a:off x="4693641" y="205360"/>
                            <a:ext cx="68580" cy="0"/>
                          </a:xfrm>
                          <a:custGeom>
                            <a:avLst/>
                            <a:gdLst/>
                            <a:ahLst/>
                            <a:cxnLst/>
                            <a:rect l="0" t="0" r="0" b="0"/>
                            <a:pathLst>
                              <a:path w="68580">
                                <a:moveTo>
                                  <a:pt x="4572" y="0"/>
                                </a:moveTo>
                                <a:lnTo>
                                  <a:pt x="0" y="0"/>
                                </a:lnTo>
                                <a:lnTo>
                                  <a:pt x="68580"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75" name="Shape 275"/>
                        <wps:cNvSpPr/>
                        <wps:spPr>
                          <a:xfrm>
                            <a:off x="4711929" y="237363"/>
                            <a:ext cx="100203" cy="4572"/>
                          </a:xfrm>
                          <a:custGeom>
                            <a:avLst/>
                            <a:gdLst/>
                            <a:ahLst/>
                            <a:cxnLst/>
                            <a:rect l="0" t="0" r="0" b="0"/>
                            <a:pathLst>
                              <a:path w="100203" h="4572">
                                <a:moveTo>
                                  <a:pt x="0" y="4572"/>
                                </a:moveTo>
                                <a:lnTo>
                                  <a:pt x="32004" y="4572"/>
                                </a:lnTo>
                                <a:lnTo>
                                  <a:pt x="41148" y="0"/>
                                </a:lnTo>
                                <a:lnTo>
                                  <a:pt x="100203"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76" name="Shape 276"/>
                        <wps:cNvSpPr/>
                        <wps:spPr>
                          <a:xfrm>
                            <a:off x="5053940" y="159639"/>
                            <a:ext cx="54864" cy="100584"/>
                          </a:xfrm>
                          <a:custGeom>
                            <a:avLst/>
                            <a:gdLst/>
                            <a:ahLst/>
                            <a:cxnLst/>
                            <a:rect l="0" t="0" r="0" b="0"/>
                            <a:pathLst>
                              <a:path w="54864" h="100584">
                                <a:moveTo>
                                  <a:pt x="0" y="9144"/>
                                </a:moveTo>
                                <a:lnTo>
                                  <a:pt x="0" y="100584"/>
                                </a:lnTo>
                                <a:lnTo>
                                  <a:pt x="0" y="22860"/>
                                </a:lnTo>
                                <a:lnTo>
                                  <a:pt x="4572" y="22860"/>
                                </a:lnTo>
                                <a:lnTo>
                                  <a:pt x="4572" y="18288"/>
                                </a:lnTo>
                                <a:lnTo>
                                  <a:pt x="9144" y="18288"/>
                                </a:lnTo>
                                <a:lnTo>
                                  <a:pt x="9144" y="13716"/>
                                </a:lnTo>
                                <a:lnTo>
                                  <a:pt x="13716" y="13716"/>
                                </a:lnTo>
                                <a:lnTo>
                                  <a:pt x="13716" y="9144"/>
                                </a:lnTo>
                                <a:lnTo>
                                  <a:pt x="22860" y="9144"/>
                                </a:lnTo>
                                <a:lnTo>
                                  <a:pt x="22860" y="4572"/>
                                </a:lnTo>
                                <a:lnTo>
                                  <a:pt x="54864" y="4572"/>
                                </a:lnTo>
                                <a:lnTo>
                                  <a:pt x="54864" y="0"/>
                                </a:lnTo>
                                <a:lnTo>
                                  <a:pt x="54864" y="22860"/>
                                </a:lnTo>
                                <a:lnTo>
                                  <a:pt x="50292" y="22860"/>
                                </a:lnTo>
                                <a:lnTo>
                                  <a:pt x="50292" y="27432"/>
                                </a:lnTo>
                                <a:lnTo>
                                  <a:pt x="45720" y="27432"/>
                                </a:lnTo>
                                <a:lnTo>
                                  <a:pt x="45720" y="32004"/>
                                </a:lnTo>
                                <a:lnTo>
                                  <a:pt x="41148" y="32004"/>
                                </a:lnTo>
                                <a:lnTo>
                                  <a:pt x="41148" y="36576"/>
                                </a:lnTo>
                                <a:lnTo>
                                  <a:pt x="36576" y="36576"/>
                                </a:lnTo>
                                <a:lnTo>
                                  <a:pt x="36576" y="45720"/>
                                </a:lnTo>
                                <a:lnTo>
                                  <a:pt x="32004" y="45720"/>
                                </a:lnTo>
                                <a:lnTo>
                                  <a:pt x="32004" y="59436"/>
                                </a:lnTo>
                                <a:lnTo>
                                  <a:pt x="27432" y="59436"/>
                                </a:lnTo>
                                <a:lnTo>
                                  <a:pt x="27432" y="64008"/>
                                </a:lnTo>
                                <a:lnTo>
                                  <a:pt x="18288" y="64008"/>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77" name="Shape 277"/>
                        <wps:cNvSpPr/>
                        <wps:spPr>
                          <a:xfrm>
                            <a:off x="5195291" y="214503"/>
                            <a:ext cx="4572" cy="72898"/>
                          </a:xfrm>
                          <a:custGeom>
                            <a:avLst/>
                            <a:gdLst/>
                            <a:ahLst/>
                            <a:cxnLst/>
                            <a:rect l="0" t="0" r="0" b="0"/>
                            <a:pathLst>
                              <a:path w="4572" h="72898">
                                <a:moveTo>
                                  <a:pt x="4572" y="0"/>
                                </a:moveTo>
                                <a:lnTo>
                                  <a:pt x="4572" y="4572"/>
                                </a:lnTo>
                                <a:lnTo>
                                  <a:pt x="0" y="4572"/>
                                </a:lnTo>
                                <a:lnTo>
                                  <a:pt x="0" y="72898"/>
                                </a:lnTo>
                                <a:lnTo>
                                  <a:pt x="4572" y="72898"/>
                                </a:lnTo>
                                <a:lnTo>
                                  <a:pt x="4572" y="68326"/>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78" name="Shape 278"/>
                        <wps:cNvSpPr/>
                        <wps:spPr>
                          <a:xfrm>
                            <a:off x="5167859" y="255651"/>
                            <a:ext cx="64008" cy="9144"/>
                          </a:xfrm>
                          <a:custGeom>
                            <a:avLst/>
                            <a:gdLst/>
                            <a:ahLst/>
                            <a:cxnLst/>
                            <a:rect l="0" t="0" r="0" b="0"/>
                            <a:pathLst>
                              <a:path w="64008" h="9144">
                                <a:moveTo>
                                  <a:pt x="0" y="9144"/>
                                </a:moveTo>
                                <a:lnTo>
                                  <a:pt x="22860" y="9144"/>
                                </a:lnTo>
                                <a:lnTo>
                                  <a:pt x="22860" y="4572"/>
                                </a:lnTo>
                                <a:lnTo>
                                  <a:pt x="50292" y="4572"/>
                                </a:lnTo>
                                <a:lnTo>
                                  <a:pt x="50292" y="0"/>
                                </a:lnTo>
                                <a:lnTo>
                                  <a:pt x="64008"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79" name="Shape 279"/>
                        <wps:cNvSpPr/>
                        <wps:spPr>
                          <a:xfrm>
                            <a:off x="5273015" y="214503"/>
                            <a:ext cx="68326" cy="59182"/>
                          </a:xfrm>
                          <a:custGeom>
                            <a:avLst/>
                            <a:gdLst/>
                            <a:ahLst/>
                            <a:cxnLst/>
                            <a:rect l="0" t="0" r="0" b="0"/>
                            <a:pathLst>
                              <a:path w="68326" h="59182">
                                <a:moveTo>
                                  <a:pt x="0" y="4572"/>
                                </a:moveTo>
                                <a:lnTo>
                                  <a:pt x="31750" y="4572"/>
                                </a:lnTo>
                                <a:lnTo>
                                  <a:pt x="31750" y="0"/>
                                </a:lnTo>
                                <a:lnTo>
                                  <a:pt x="36576" y="0"/>
                                </a:lnTo>
                                <a:lnTo>
                                  <a:pt x="36576" y="4572"/>
                                </a:lnTo>
                                <a:lnTo>
                                  <a:pt x="40894" y="4572"/>
                                </a:lnTo>
                                <a:lnTo>
                                  <a:pt x="40894" y="18288"/>
                                </a:lnTo>
                                <a:lnTo>
                                  <a:pt x="36576" y="18288"/>
                                </a:lnTo>
                                <a:lnTo>
                                  <a:pt x="36576" y="32004"/>
                                </a:lnTo>
                                <a:lnTo>
                                  <a:pt x="54864" y="32004"/>
                                </a:lnTo>
                                <a:lnTo>
                                  <a:pt x="54864" y="36576"/>
                                </a:lnTo>
                                <a:lnTo>
                                  <a:pt x="68326" y="36576"/>
                                </a:lnTo>
                                <a:lnTo>
                                  <a:pt x="68326" y="41148"/>
                                </a:lnTo>
                                <a:lnTo>
                                  <a:pt x="63754" y="41148"/>
                                </a:lnTo>
                                <a:lnTo>
                                  <a:pt x="63754" y="45720"/>
                                </a:lnTo>
                                <a:lnTo>
                                  <a:pt x="59182" y="45720"/>
                                </a:lnTo>
                                <a:lnTo>
                                  <a:pt x="59182" y="50292"/>
                                </a:lnTo>
                                <a:lnTo>
                                  <a:pt x="54864" y="50292"/>
                                </a:lnTo>
                                <a:lnTo>
                                  <a:pt x="50038" y="54610"/>
                                </a:lnTo>
                                <a:lnTo>
                                  <a:pt x="40894" y="54610"/>
                                </a:lnTo>
                                <a:lnTo>
                                  <a:pt x="40894" y="59182"/>
                                </a:lnTo>
                                <a:lnTo>
                                  <a:pt x="31750" y="59182"/>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80" name="Shape 280"/>
                        <wps:cNvSpPr/>
                        <wps:spPr>
                          <a:xfrm>
                            <a:off x="4401668" y="588518"/>
                            <a:ext cx="64008" cy="86614"/>
                          </a:xfrm>
                          <a:custGeom>
                            <a:avLst/>
                            <a:gdLst/>
                            <a:ahLst/>
                            <a:cxnLst/>
                            <a:rect l="0" t="0" r="0" b="0"/>
                            <a:pathLst>
                              <a:path w="64008" h="86614">
                                <a:moveTo>
                                  <a:pt x="0" y="0"/>
                                </a:moveTo>
                                <a:lnTo>
                                  <a:pt x="0" y="86614"/>
                                </a:lnTo>
                                <a:lnTo>
                                  <a:pt x="0" y="27432"/>
                                </a:lnTo>
                                <a:lnTo>
                                  <a:pt x="4572" y="27432"/>
                                </a:lnTo>
                                <a:lnTo>
                                  <a:pt x="4572" y="18288"/>
                                </a:lnTo>
                                <a:lnTo>
                                  <a:pt x="9144" y="18288"/>
                                </a:lnTo>
                                <a:lnTo>
                                  <a:pt x="9144" y="9144"/>
                                </a:lnTo>
                                <a:lnTo>
                                  <a:pt x="13716" y="9144"/>
                                </a:lnTo>
                                <a:lnTo>
                                  <a:pt x="13716" y="4572"/>
                                </a:lnTo>
                                <a:lnTo>
                                  <a:pt x="18288" y="4572"/>
                                </a:lnTo>
                                <a:lnTo>
                                  <a:pt x="18288" y="0"/>
                                </a:lnTo>
                                <a:lnTo>
                                  <a:pt x="64008" y="0"/>
                                </a:lnTo>
                                <a:lnTo>
                                  <a:pt x="64008" y="18288"/>
                                </a:lnTo>
                                <a:lnTo>
                                  <a:pt x="59436" y="18288"/>
                                </a:lnTo>
                                <a:lnTo>
                                  <a:pt x="59436" y="22606"/>
                                </a:lnTo>
                                <a:lnTo>
                                  <a:pt x="54864" y="22606"/>
                                </a:lnTo>
                                <a:lnTo>
                                  <a:pt x="50292" y="27432"/>
                                </a:lnTo>
                                <a:lnTo>
                                  <a:pt x="50292" y="31750"/>
                                </a:lnTo>
                                <a:lnTo>
                                  <a:pt x="45720" y="31750"/>
                                </a:lnTo>
                                <a:lnTo>
                                  <a:pt x="45720" y="36576"/>
                                </a:lnTo>
                                <a:lnTo>
                                  <a:pt x="32004" y="36576"/>
                                </a:lnTo>
                                <a:lnTo>
                                  <a:pt x="32004" y="40894"/>
                                </a:lnTo>
                                <a:lnTo>
                                  <a:pt x="22860" y="40894"/>
                                </a:lnTo>
                                <a:lnTo>
                                  <a:pt x="22860" y="4572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81" name="Shape 281"/>
                        <wps:cNvSpPr/>
                        <wps:spPr>
                          <a:xfrm>
                            <a:off x="4552163" y="638556"/>
                            <a:ext cx="9144" cy="36576"/>
                          </a:xfrm>
                          <a:custGeom>
                            <a:avLst/>
                            <a:gdLst/>
                            <a:ahLst/>
                            <a:cxnLst/>
                            <a:rect l="0" t="0" r="0" b="0"/>
                            <a:pathLst>
                              <a:path w="9144" h="36576">
                                <a:moveTo>
                                  <a:pt x="0" y="0"/>
                                </a:moveTo>
                                <a:lnTo>
                                  <a:pt x="0" y="4826"/>
                                </a:lnTo>
                                <a:lnTo>
                                  <a:pt x="4572" y="4826"/>
                                </a:lnTo>
                                <a:lnTo>
                                  <a:pt x="4572" y="27432"/>
                                </a:lnTo>
                                <a:lnTo>
                                  <a:pt x="9144" y="27432"/>
                                </a:lnTo>
                                <a:lnTo>
                                  <a:pt x="9144" y="36576"/>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82" name="Shape 282"/>
                        <wps:cNvSpPr/>
                        <wps:spPr>
                          <a:xfrm>
                            <a:off x="4547591" y="661416"/>
                            <a:ext cx="32004" cy="9144"/>
                          </a:xfrm>
                          <a:custGeom>
                            <a:avLst/>
                            <a:gdLst/>
                            <a:ahLst/>
                            <a:cxnLst/>
                            <a:rect l="0" t="0" r="0" b="0"/>
                            <a:pathLst>
                              <a:path w="32004" h="9144">
                                <a:moveTo>
                                  <a:pt x="0" y="9144"/>
                                </a:moveTo>
                                <a:lnTo>
                                  <a:pt x="0" y="4572"/>
                                </a:lnTo>
                                <a:lnTo>
                                  <a:pt x="22860" y="4572"/>
                                </a:lnTo>
                                <a:lnTo>
                                  <a:pt x="22860" y="0"/>
                                </a:lnTo>
                                <a:lnTo>
                                  <a:pt x="32004"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83" name="Shape 283"/>
                        <wps:cNvSpPr/>
                        <wps:spPr>
                          <a:xfrm>
                            <a:off x="4638777" y="606806"/>
                            <a:ext cx="36576" cy="13462"/>
                          </a:xfrm>
                          <a:custGeom>
                            <a:avLst/>
                            <a:gdLst/>
                            <a:ahLst/>
                            <a:cxnLst/>
                            <a:rect l="0" t="0" r="0" b="0"/>
                            <a:pathLst>
                              <a:path w="36576" h="13462">
                                <a:moveTo>
                                  <a:pt x="0" y="13462"/>
                                </a:moveTo>
                                <a:lnTo>
                                  <a:pt x="13970" y="13462"/>
                                </a:lnTo>
                                <a:lnTo>
                                  <a:pt x="13970" y="9144"/>
                                </a:lnTo>
                                <a:lnTo>
                                  <a:pt x="18288" y="9144"/>
                                </a:lnTo>
                                <a:lnTo>
                                  <a:pt x="18288" y="4318"/>
                                </a:lnTo>
                                <a:lnTo>
                                  <a:pt x="27432" y="4318"/>
                                </a:lnTo>
                                <a:lnTo>
                                  <a:pt x="27432" y="0"/>
                                </a:lnTo>
                                <a:lnTo>
                                  <a:pt x="36576"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84" name="Shape 284"/>
                        <wps:cNvSpPr/>
                        <wps:spPr>
                          <a:xfrm>
                            <a:off x="4643603" y="620268"/>
                            <a:ext cx="18288" cy="82296"/>
                          </a:xfrm>
                          <a:custGeom>
                            <a:avLst/>
                            <a:gdLst/>
                            <a:ahLst/>
                            <a:cxnLst/>
                            <a:rect l="0" t="0" r="0" b="0"/>
                            <a:pathLst>
                              <a:path w="18288" h="82296">
                                <a:moveTo>
                                  <a:pt x="4318" y="0"/>
                                </a:moveTo>
                                <a:lnTo>
                                  <a:pt x="4318" y="9144"/>
                                </a:lnTo>
                                <a:lnTo>
                                  <a:pt x="0" y="13970"/>
                                </a:lnTo>
                                <a:lnTo>
                                  <a:pt x="0" y="32258"/>
                                </a:lnTo>
                                <a:lnTo>
                                  <a:pt x="18288" y="32258"/>
                                </a:lnTo>
                                <a:lnTo>
                                  <a:pt x="18288" y="82296"/>
                                </a:lnTo>
                                <a:lnTo>
                                  <a:pt x="4318" y="82296"/>
                                </a:lnTo>
                                <a:lnTo>
                                  <a:pt x="4318" y="6858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85" name="Shape 285"/>
                        <wps:cNvSpPr/>
                        <wps:spPr>
                          <a:xfrm>
                            <a:off x="4771365" y="615950"/>
                            <a:ext cx="17907" cy="0"/>
                          </a:xfrm>
                          <a:custGeom>
                            <a:avLst/>
                            <a:gdLst/>
                            <a:ahLst/>
                            <a:cxnLst/>
                            <a:rect l="0" t="0" r="0" b="0"/>
                            <a:pathLst>
                              <a:path w="17907">
                                <a:moveTo>
                                  <a:pt x="0" y="0"/>
                                </a:moveTo>
                                <a:lnTo>
                                  <a:pt x="17907"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86" name="Shape 286"/>
                        <wps:cNvSpPr/>
                        <wps:spPr>
                          <a:xfrm>
                            <a:off x="4780509" y="634238"/>
                            <a:ext cx="27051" cy="0"/>
                          </a:xfrm>
                          <a:custGeom>
                            <a:avLst/>
                            <a:gdLst/>
                            <a:ahLst/>
                            <a:cxnLst/>
                            <a:rect l="0" t="0" r="0" b="0"/>
                            <a:pathLst>
                              <a:path w="27051">
                                <a:moveTo>
                                  <a:pt x="0" y="0"/>
                                </a:moveTo>
                                <a:lnTo>
                                  <a:pt x="27051"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87" name="Shape 287"/>
                        <wps:cNvSpPr/>
                        <wps:spPr>
                          <a:xfrm>
                            <a:off x="4976470" y="561086"/>
                            <a:ext cx="13716" cy="91440"/>
                          </a:xfrm>
                          <a:custGeom>
                            <a:avLst/>
                            <a:gdLst/>
                            <a:ahLst/>
                            <a:cxnLst/>
                            <a:rect l="0" t="0" r="0" b="0"/>
                            <a:pathLst>
                              <a:path w="13716" h="91440">
                                <a:moveTo>
                                  <a:pt x="0" y="50038"/>
                                </a:moveTo>
                                <a:lnTo>
                                  <a:pt x="0" y="91440"/>
                                </a:lnTo>
                                <a:lnTo>
                                  <a:pt x="0" y="86614"/>
                                </a:lnTo>
                                <a:lnTo>
                                  <a:pt x="4572" y="86614"/>
                                </a:lnTo>
                                <a:lnTo>
                                  <a:pt x="4572" y="77470"/>
                                </a:lnTo>
                                <a:lnTo>
                                  <a:pt x="9144" y="77470"/>
                                </a:lnTo>
                                <a:lnTo>
                                  <a:pt x="9144" y="64008"/>
                                </a:lnTo>
                                <a:lnTo>
                                  <a:pt x="13716" y="64008"/>
                                </a:lnTo>
                                <a:lnTo>
                                  <a:pt x="13716" y="13716"/>
                                </a:lnTo>
                                <a:lnTo>
                                  <a:pt x="9144" y="13716"/>
                                </a:lnTo>
                                <a:lnTo>
                                  <a:pt x="9144"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88" name="Shape 288"/>
                        <wps:cNvSpPr/>
                        <wps:spPr>
                          <a:xfrm>
                            <a:off x="5053940" y="551942"/>
                            <a:ext cx="9144" cy="82296"/>
                          </a:xfrm>
                          <a:custGeom>
                            <a:avLst/>
                            <a:gdLst/>
                            <a:ahLst/>
                            <a:cxnLst/>
                            <a:rect l="0" t="0" r="0" b="0"/>
                            <a:pathLst>
                              <a:path w="9144" h="82296">
                                <a:moveTo>
                                  <a:pt x="9144" y="0"/>
                                </a:moveTo>
                                <a:lnTo>
                                  <a:pt x="9144" y="45720"/>
                                </a:lnTo>
                                <a:lnTo>
                                  <a:pt x="4572" y="50292"/>
                                </a:lnTo>
                                <a:lnTo>
                                  <a:pt x="4572" y="59182"/>
                                </a:lnTo>
                                <a:lnTo>
                                  <a:pt x="0" y="64008"/>
                                </a:lnTo>
                                <a:lnTo>
                                  <a:pt x="0" y="82296"/>
                                </a:lnTo>
                                <a:lnTo>
                                  <a:pt x="4572" y="82296"/>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89" name="Shape 289"/>
                        <wps:cNvSpPr/>
                        <wps:spPr>
                          <a:xfrm>
                            <a:off x="4958182" y="529082"/>
                            <a:ext cx="136906" cy="22860"/>
                          </a:xfrm>
                          <a:custGeom>
                            <a:avLst/>
                            <a:gdLst/>
                            <a:ahLst/>
                            <a:cxnLst/>
                            <a:rect l="0" t="0" r="0" b="0"/>
                            <a:pathLst>
                              <a:path w="136906" h="22860">
                                <a:moveTo>
                                  <a:pt x="0" y="22860"/>
                                </a:moveTo>
                                <a:lnTo>
                                  <a:pt x="18288" y="22860"/>
                                </a:lnTo>
                                <a:lnTo>
                                  <a:pt x="18288" y="18288"/>
                                </a:lnTo>
                                <a:lnTo>
                                  <a:pt x="63754" y="18288"/>
                                </a:lnTo>
                                <a:lnTo>
                                  <a:pt x="68326" y="13715"/>
                                </a:lnTo>
                                <a:lnTo>
                                  <a:pt x="72898" y="13715"/>
                                </a:lnTo>
                                <a:lnTo>
                                  <a:pt x="77470" y="9144"/>
                                </a:lnTo>
                                <a:lnTo>
                                  <a:pt x="91186" y="9144"/>
                                </a:lnTo>
                                <a:lnTo>
                                  <a:pt x="91186" y="4572"/>
                                </a:lnTo>
                                <a:lnTo>
                                  <a:pt x="109474" y="4572"/>
                                </a:lnTo>
                                <a:lnTo>
                                  <a:pt x="114046" y="0"/>
                                </a:lnTo>
                                <a:lnTo>
                                  <a:pt x="136906"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90" name="Shape 290"/>
                        <wps:cNvSpPr/>
                        <wps:spPr>
                          <a:xfrm>
                            <a:off x="5117948" y="634238"/>
                            <a:ext cx="49911" cy="18288"/>
                          </a:xfrm>
                          <a:custGeom>
                            <a:avLst/>
                            <a:gdLst/>
                            <a:ahLst/>
                            <a:cxnLst/>
                            <a:rect l="0" t="0" r="0" b="0"/>
                            <a:pathLst>
                              <a:path w="49911" h="18288">
                                <a:moveTo>
                                  <a:pt x="0" y="18288"/>
                                </a:moveTo>
                                <a:lnTo>
                                  <a:pt x="0" y="13462"/>
                                </a:lnTo>
                                <a:lnTo>
                                  <a:pt x="17907" y="13462"/>
                                </a:lnTo>
                                <a:lnTo>
                                  <a:pt x="22860" y="9144"/>
                                </a:lnTo>
                                <a:lnTo>
                                  <a:pt x="36195" y="9144"/>
                                </a:lnTo>
                                <a:lnTo>
                                  <a:pt x="36195" y="4318"/>
                                </a:lnTo>
                                <a:lnTo>
                                  <a:pt x="41148" y="4318"/>
                                </a:lnTo>
                                <a:lnTo>
                                  <a:pt x="41148" y="0"/>
                                </a:lnTo>
                                <a:lnTo>
                                  <a:pt x="49911"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91" name="Shape 291"/>
                        <wps:cNvSpPr/>
                        <wps:spPr>
                          <a:xfrm>
                            <a:off x="5135855" y="606806"/>
                            <a:ext cx="4953" cy="54610"/>
                          </a:xfrm>
                          <a:custGeom>
                            <a:avLst/>
                            <a:gdLst/>
                            <a:ahLst/>
                            <a:cxnLst/>
                            <a:rect l="0" t="0" r="0" b="0"/>
                            <a:pathLst>
                              <a:path w="4953" h="54610">
                                <a:moveTo>
                                  <a:pt x="0" y="0"/>
                                </a:moveTo>
                                <a:lnTo>
                                  <a:pt x="4953" y="4318"/>
                                </a:lnTo>
                                <a:lnTo>
                                  <a:pt x="4953" y="54610"/>
                                </a:lnTo>
                                <a:lnTo>
                                  <a:pt x="0" y="5461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92" name="Shape 292"/>
                        <wps:cNvSpPr/>
                        <wps:spPr>
                          <a:xfrm>
                            <a:off x="5259299" y="556514"/>
                            <a:ext cx="13716" cy="82042"/>
                          </a:xfrm>
                          <a:custGeom>
                            <a:avLst/>
                            <a:gdLst/>
                            <a:ahLst/>
                            <a:cxnLst/>
                            <a:rect l="0" t="0" r="0" b="0"/>
                            <a:pathLst>
                              <a:path w="13716" h="82042">
                                <a:moveTo>
                                  <a:pt x="13716" y="0"/>
                                </a:moveTo>
                                <a:lnTo>
                                  <a:pt x="13716" y="22860"/>
                                </a:lnTo>
                                <a:lnTo>
                                  <a:pt x="9144" y="27432"/>
                                </a:lnTo>
                                <a:lnTo>
                                  <a:pt x="9144" y="41148"/>
                                </a:lnTo>
                                <a:lnTo>
                                  <a:pt x="4572" y="45720"/>
                                </a:lnTo>
                                <a:lnTo>
                                  <a:pt x="4572" y="54610"/>
                                </a:lnTo>
                                <a:lnTo>
                                  <a:pt x="0" y="54610"/>
                                </a:lnTo>
                                <a:lnTo>
                                  <a:pt x="0" y="82042"/>
                                </a:lnTo>
                                <a:lnTo>
                                  <a:pt x="4572" y="82042"/>
                                </a:lnTo>
                                <a:lnTo>
                                  <a:pt x="4572" y="77724"/>
                                </a:lnTo>
                                <a:lnTo>
                                  <a:pt x="9144" y="77724"/>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93" name="Shape 293"/>
                        <wps:cNvSpPr/>
                        <wps:spPr>
                          <a:xfrm>
                            <a:off x="5268443" y="556514"/>
                            <a:ext cx="32004" cy="50292"/>
                          </a:xfrm>
                          <a:custGeom>
                            <a:avLst/>
                            <a:gdLst/>
                            <a:ahLst/>
                            <a:cxnLst/>
                            <a:rect l="0" t="0" r="0" b="0"/>
                            <a:pathLst>
                              <a:path w="32004" h="50292">
                                <a:moveTo>
                                  <a:pt x="0" y="18288"/>
                                </a:moveTo>
                                <a:lnTo>
                                  <a:pt x="0" y="13716"/>
                                </a:lnTo>
                                <a:lnTo>
                                  <a:pt x="4572" y="13716"/>
                                </a:lnTo>
                                <a:lnTo>
                                  <a:pt x="4572" y="9144"/>
                                </a:lnTo>
                                <a:lnTo>
                                  <a:pt x="8890" y="9144"/>
                                </a:lnTo>
                                <a:lnTo>
                                  <a:pt x="8890" y="4572"/>
                                </a:lnTo>
                                <a:lnTo>
                                  <a:pt x="13716" y="4572"/>
                                </a:lnTo>
                                <a:lnTo>
                                  <a:pt x="13716" y="0"/>
                                </a:lnTo>
                                <a:lnTo>
                                  <a:pt x="32004" y="0"/>
                                </a:lnTo>
                                <a:lnTo>
                                  <a:pt x="32004" y="32004"/>
                                </a:lnTo>
                                <a:lnTo>
                                  <a:pt x="27178" y="32004"/>
                                </a:lnTo>
                                <a:lnTo>
                                  <a:pt x="27178" y="36576"/>
                                </a:lnTo>
                                <a:lnTo>
                                  <a:pt x="22860" y="36576"/>
                                </a:lnTo>
                                <a:lnTo>
                                  <a:pt x="22860" y="41148"/>
                                </a:lnTo>
                                <a:lnTo>
                                  <a:pt x="18034" y="41148"/>
                                </a:lnTo>
                                <a:lnTo>
                                  <a:pt x="18034" y="45720"/>
                                </a:lnTo>
                                <a:lnTo>
                                  <a:pt x="8890" y="45720"/>
                                </a:lnTo>
                                <a:lnTo>
                                  <a:pt x="8890" y="50292"/>
                                </a:lnTo>
                                <a:lnTo>
                                  <a:pt x="0" y="50292"/>
                                </a:lnTo>
                                <a:lnTo>
                                  <a:pt x="8890" y="50292"/>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94" name="Shape 294"/>
                        <wps:cNvSpPr/>
                        <wps:spPr>
                          <a:xfrm>
                            <a:off x="5364201" y="597662"/>
                            <a:ext cx="0" cy="59182"/>
                          </a:xfrm>
                          <a:custGeom>
                            <a:avLst/>
                            <a:gdLst/>
                            <a:ahLst/>
                            <a:cxnLst/>
                            <a:rect l="0" t="0" r="0" b="0"/>
                            <a:pathLst>
                              <a:path h="59182">
                                <a:moveTo>
                                  <a:pt x="0" y="0"/>
                                </a:moveTo>
                                <a:lnTo>
                                  <a:pt x="0" y="59182"/>
                                </a:lnTo>
                                <a:lnTo>
                                  <a:pt x="0" y="54864"/>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95" name="Shape 295"/>
                        <wps:cNvSpPr/>
                        <wps:spPr>
                          <a:xfrm>
                            <a:off x="5341341" y="615950"/>
                            <a:ext cx="54864" cy="22606"/>
                          </a:xfrm>
                          <a:custGeom>
                            <a:avLst/>
                            <a:gdLst/>
                            <a:ahLst/>
                            <a:cxnLst/>
                            <a:rect l="0" t="0" r="0" b="0"/>
                            <a:pathLst>
                              <a:path w="54864" h="22606">
                                <a:moveTo>
                                  <a:pt x="0" y="22606"/>
                                </a:moveTo>
                                <a:lnTo>
                                  <a:pt x="4572" y="22606"/>
                                </a:lnTo>
                                <a:lnTo>
                                  <a:pt x="4572" y="18288"/>
                                </a:lnTo>
                                <a:lnTo>
                                  <a:pt x="18288" y="18288"/>
                                </a:lnTo>
                                <a:lnTo>
                                  <a:pt x="18288" y="13462"/>
                                </a:lnTo>
                                <a:lnTo>
                                  <a:pt x="27432" y="13462"/>
                                </a:lnTo>
                                <a:lnTo>
                                  <a:pt x="27432" y="9144"/>
                                </a:lnTo>
                                <a:lnTo>
                                  <a:pt x="41148" y="9144"/>
                                </a:lnTo>
                                <a:lnTo>
                                  <a:pt x="41148" y="4318"/>
                                </a:lnTo>
                                <a:lnTo>
                                  <a:pt x="45720" y="4318"/>
                                </a:lnTo>
                                <a:lnTo>
                                  <a:pt x="45720" y="0"/>
                                </a:lnTo>
                                <a:lnTo>
                                  <a:pt x="54864"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96" name="Shape 296"/>
                        <wps:cNvSpPr/>
                        <wps:spPr>
                          <a:xfrm>
                            <a:off x="5419065" y="583947"/>
                            <a:ext cx="40767" cy="45465"/>
                          </a:xfrm>
                          <a:custGeom>
                            <a:avLst/>
                            <a:gdLst/>
                            <a:ahLst/>
                            <a:cxnLst/>
                            <a:rect l="0" t="0" r="0" b="0"/>
                            <a:pathLst>
                              <a:path w="40767" h="45465">
                                <a:moveTo>
                                  <a:pt x="4572" y="0"/>
                                </a:moveTo>
                                <a:lnTo>
                                  <a:pt x="4572" y="22860"/>
                                </a:lnTo>
                                <a:lnTo>
                                  <a:pt x="0" y="22860"/>
                                </a:lnTo>
                                <a:lnTo>
                                  <a:pt x="0" y="45465"/>
                                </a:lnTo>
                                <a:lnTo>
                                  <a:pt x="13716" y="45465"/>
                                </a:lnTo>
                                <a:lnTo>
                                  <a:pt x="18288" y="41148"/>
                                </a:lnTo>
                                <a:lnTo>
                                  <a:pt x="22860" y="41148"/>
                                </a:lnTo>
                                <a:lnTo>
                                  <a:pt x="27051" y="36322"/>
                                </a:lnTo>
                                <a:lnTo>
                                  <a:pt x="36195" y="36322"/>
                                </a:lnTo>
                                <a:lnTo>
                                  <a:pt x="36195" y="32003"/>
                                </a:lnTo>
                                <a:lnTo>
                                  <a:pt x="40767" y="32003"/>
                                </a:lnTo>
                                <a:lnTo>
                                  <a:pt x="40767" y="27177"/>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97" name="Shape 297"/>
                        <wps:cNvSpPr/>
                        <wps:spPr>
                          <a:xfrm>
                            <a:off x="5464404" y="574802"/>
                            <a:ext cx="9144" cy="54610"/>
                          </a:xfrm>
                          <a:custGeom>
                            <a:avLst/>
                            <a:gdLst/>
                            <a:ahLst/>
                            <a:cxnLst/>
                            <a:rect l="0" t="0" r="0" b="0"/>
                            <a:pathLst>
                              <a:path w="9144" h="54610">
                                <a:moveTo>
                                  <a:pt x="4572" y="0"/>
                                </a:moveTo>
                                <a:lnTo>
                                  <a:pt x="0" y="0"/>
                                </a:lnTo>
                                <a:lnTo>
                                  <a:pt x="0" y="45466"/>
                                </a:lnTo>
                                <a:lnTo>
                                  <a:pt x="9144" y="45466"/>
                                </a:lnTo>
                                <a:lnTo>
                                  <a:pt x="9144" y="5461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98" name="Shape 298"/>
                        <wps:cNvSpPr/>
                        <wps:spPr>
                          <a:xfrm>
                            <a:off x="4533875" y="998855"/>
                            <a:ext cx="64008" cy="123063"/>
                          </a:xfrm>
                          <a:custGeom>
                            <a:avLst/>
                            <a:gdLst/>
                            <a:ahLst/>
                            <a:cxnLst/>
                            <a:rect l="0" t="0" r="0" b="0"/>
                            <a:pathLst>
                              <a:path w="64008" h="123063">
                                <a:moveTo>
                                  <a:pt x="13716" y="50292"/>
                                </a:moveTo>
                                <a:lnTo>
                                  <a:pt x="13716" y="95631"/>
                                </a:lnTo>
                                <a:lnTo>
                                  <a:pt x="9144" y="95631"/>
                                </a:lnTo>
                                <a:lnTo>
                                  <a:pt x="9144" y="109347"/>
                                </a:lnTo>
                                <a:lnTo>
                                  <a:pt x="4572" y="113919"/>
                                </a:lnTo>
                                <a:lnTo>
                                  <a:pt x="0" y="118491"/>
                                </a:lnTo>
                                <a:lnTo>
                                  <a:pt x="0" y="123063"/>
                                </a:lnTo>
                                <a:lnTo>
                                  <a:pt x="0" y="113919"/>
                                </a:lnTo>
                                <a:lnTo>
                                  <a:pt x="4572" y="113919"/>
                                </a:lnTo>
                                <a:lnTo>
                                  <a:pt x="4572" y="100203"/>
                                </a:lnTo>
                                <a:lnTo>
                                  <a:pt x="9144" y="100203"/>
                                </a:lnTo>
                                <a:lnTo>
                                  <a:pt x="9144" y="91440"/>
                                </a:lnTo>
                                <a:lnTo>
                                  <a:pt x="13716" y="86487"/>
                                </a:lnTo>
                                <a:lnTo>
                                  <a:pt x="13716" y="68199"/>
                                </a:lnTo>
                                <a:lnTo>
                                  <a:pt x="18288" y="68199"/>
                                </a:lnTo>
                                <a:lnTo>
                                  <a:pt x="18288" y="59055"/>
                                </a:lnTo>
                                <a:lnTo>
                                  <a:pt x="22860" y="54864"/>
                                </a:lnTo>
                                <a:lnTo>
                                  <a:pt x="22860" y="41148"/>
                                </a:lnTo>
                                <a:lnTo>
                                  <a:pt x="27432" y="36576"/>
                                </a:lnTo>
                                <a:lnTo>
                                  <a:pt x="27432" y="13970"/>
                                </a:lnTo>
                                <a:lnTo>
                                  <a:pt x="32004" y="13970"/>
                                </a:lnTo>
                                <a:lnTo>
                                  <a:pt x="32004" y="4826"/>
                                </a:lnTo>
                                <a:lnTo>
                                  <a:pt x="36576" y="4826"/>
                                </a:lnTo>
                                <a:lnTo>
                                  <a:pt x="41148" y="0"/>
                                </a:lnTo>
                                <a:lnTo>
                                  <a:pt x="64008" y="0"/>
                                </a:lnTo>
                                <a:lnTo>
                                  <a:pt x="64008" y="27432"/>
                                </a:lnTo>
                                <a:lnTo>
                                  <a:pt x="59436" y="32258"/>
                                </a:lnTo>
                                <a:lnTo>
                                  <a:pt x="54864" y="32258"/>
                                </a:lnTo>
                                <a:lnTo>
                                  <a:pt x="54864" y="36576"/>
                                </a:lnTo>
                                <a:lnTo>
                                  <a:pt x="36576" y="36576"/>
                                </a:lnTo>
                                <a:lnTo>
                                  <a:pt x="36576" y="45720"/>
                                </a:lnTo>
                                <a:lnTo>
                                  <a:pt x="41148" y="4572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299" name="Shape 299"/>
                        <wps:cNvSpPr/>
                        <wps:spPr>
                          <a:xfrm>
                            <a:off x="4657065" y="1053719"/>
                            <a:ext cx="4826" cy="59055"/>
                          </a:xfrm>
                          <a:custGeom>
                            <a:avLst/>
                            <a:gdLst/>
                            <a:ahLst/>
                            <a:cxnLst/>
                            <a:rect l="0" t="0" r="0" b="0"/>
                            <a:pathLst>
                              <a:path w="4826" h="59055">
                                <a:moveTo>
                                  <a:pt x="4826" y="0"/>
                                </a:moveTo>
                                <a:lnTo>
                                  <a:pt x="4826" y="4190"/>
                                </a:lnTo>
                                <a:lnTo>
                                  <a:pt x="0" y="4190"/>
                                </a:lnTo>
                                <a:lnTo>
                                  <a:pt x="0" y="59055"/>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00" name="Shape 300"/>
                        <wps:cNvSpPr/>
                        <wps:spPr>
                          <a:xfrm>
                            <a:off x="4647921" y="1076198"/>
                            <a:ext cx="41148" cy="9144"/>
                          </a:xfrm>
                          <a:custGeom>
                            <a:avLst/>
                            <a:gdLst/>
                            <a:ahLst/>
                            <a:cxnLst/>
                            <a:rect l="0" t="0" r="0" b="0"/>
                            <a:pathLst>
                              <a:path w="41148" h="9144">
                                <a:moveTo>
                                  <a:pt x="9144" y="9144"/>
                                </a:moveTo>
                                <a:lnTo>
                                  <a:pt x="0" y="9144"/>
                                </a:lnTo>
                                <a:lnTo>
                                  <a:pt x="27432" y="9144"/>
                                </a:lnTo>
                                <a:lnTo>
                                  <a:pt x="27432" y="4953"/>
                                </a:lnTo>
                                <a:lnTo>
                                  <a:pt x="36576" y="4953"/>
                                </a:lnTo>
                                <a:lnTo>
                                  <a:pt x="36576" y="0"/>
                                </a:lnTo>
                                <a:lnTo>
                                  <a:pt x="41148"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01" name="Shape 301"/>
                        <wps:cNvSpPr/>
                        <wps:spPr>
                          <a:xfrm>
                            <a:off x="4716501" y="1035431"/>
                            <a:ext cx="27432" cy="72771"/>
                          </a:xfrm>
                          <a:custGeom>
                            <a:avLst/>
                            <a:gdLst/>
                            <a:ahLst/>
                            <a:cxnLst/>
                            <a:rect l="0" t="0" r="0" b="0"/>
                            <a:pathLst>
                              <a:path w="27432" h="72771">
                                <a:moveTo>
                                  <a:pt x="4572" y="36576"/>
                                </a:moveTo>
                                <a:lnTo>
                                  <a:pt x="4572" y="27432"/>
                                </a:lnTo>
                                <a:lnTo>
                                  <a:pt x="0" y="27432"/>
                                </a:lnTo>
                                <a:lnTo>
                                  <a:pt x="0" y="0"/>
                                </a:lnTo>
                                <a:lnTo>
                                  <a:pt x="13716" y="0"/>
                                </a:lnTo>
                                <a:lnTo>
                                  <a:pt x="13716" y="4572"/>
                                </a:lnTo>
                                <a:lnTo>
                                  <a:pt x="18288" y="4572"/>
                                </a:lnTo>
                                <a:lnTo>
                                  <a:pt x="18288" y="31623"/>
                                </a:lnTo>
                                <a:lnTo>
                                  <a:pt x="13716" y="31623"/>
                                </a:lnTo>
                                <a:lnTo>
                                  <a:pt x="13716" y="45720"/>
                                </a:lnTo>
                                <a:lnTo>
                                  <a:pt x="9144" y="49911"/>
                                </a:lnTo>
                                <a:lnTo>
                                  <a:pt x="4572" y="49911"/>
                                </a:lnTo>
                                <a:lnTo>
                                  <a:pt x="4572" y="59055"/>
                                </a:lnTo>
                                <a:lnTo>
                                  <a:pt x="0" y="59055"/>
                                </a:lnTo>
                                <a:lnTo>
                                  <a:pt x="0" y="72771"/>
                                </a:lnTo>
                                <a:lnTo>
                                  <a:pt x="27432" y="72771"/>
                                </a:lnTo>
                                <a:lnTo>
                                  <a:pt x="27432" y="40767"/>
                                </a:lnTo>
                                <a:lnTo>
                                  <a:pt x="22860" y="40767"/>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02" name="Shape 302"/>
                        <wps:cNvSpPr/>
                        <wps:spPr>
                          <a:xfrm>
                            <a:off x="4839310" y="1026287"/>
                            <a:ext cx="68834" cy="9144"/>
                          </a:xfrm>
                          <a:custGeom>
                            <a:avLst/>
                            <a:gdLst/>
                            <a:ahLst/>
                            <a:cxnLst/>
                            <a:rect l="0" t="0" r="0" b="0"/>
                            <a:pathLst>
                              <a:path w="68834" h="9144">
                                <a:moveTo>
                                  <a:pt x="4826" y="4826"/>
                                </a:moveTo>
                                <a:lnTo>
                                  <a:pt x="0" y="4826"/>
                                </a:lnTo>
                                <a:lnTo>
                                  <a:pt x="41402" y="4826"/>
                                </a:lnTo>
                                <a:lnTo>
                                  <a:pt x="45720" y="0"/>
                                </a:lnTo>
                                <a:lnTo>
                                  <a:pt x="68834" y="0"/>
                                </a:lnTo>
                                <a:lnTo>
                                  <a:pt x="68834" y="9144"/>
                                </a:lnTo>
                                <a:lnTo>
                                  <a:pt x="64262" y="9144"/>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03" name="Shape 303"/>
                        <wps:cNvSpPr/>
                        <wps:spPr>
                          <a:xfrm>
                            <a:off x="4853280" y="1053719"/>
                            <a:ext cx="45720" cy="13335"/>
                          </a:xfrm>
                          <a:custGeom>
                            <a:avLst/>
                            <a:gdLst/>
                            <a:ahLst/>
                            <a:cxnLst/>
                            <a:rect l="0" t="0" r="0" b="0"/>
                            <a:pathLst>
                              <a:path w="45720" h="13335">
                                <a:moveTo>
                                  <a:pt x="4318" y="13335"/>
                                </a:moveTo>
                                <a:lnTo>
                                  <a:pt x="0" y="13335"/>
                                </a:lnTo>
                                <a:lnTo>
                                  <a:pt x="0" y="9144"/>
                                </a:lnTo>
                                <a:lnTo>
                                  <a:pt x="22606" y="9144"/>
                                </a:lnTo>
                                <a:lnTo>
                                  <a:pt x="22606" y="4190"/>
                                </a:lnTo>
                                <a:lnTo>
                                  <a:pt x="31750" y="4190"/>
                                </a:lnTo>
                                <a:lnTo>
                                  <a:pt x="36576" y="0"/>
                                </a:lnTo>
                                <a:lnTo>
                                  <a:pt x="45720"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04" name="Shape 304"/>
                        <wps:cNvSpPr/>
                        <wps:spPr>
                          <a:xfrm>
                            <a:off x="4949038" y="1003681"/>
                            <a:ext cx="50292" cy="63373"/>
                          </a:xfrm>
                          <a:custGeom>
                            <a:avLst/>
                            <a:gdLst/>
                            <a:ahLst/>
                            <a:cxnLst/>
                            <a:rect l="0" t="0" r="0" b="0"/>
                            <a:pathLst>
                              <a:path w="50292" h="63373">
                                <a:moveTo>
                                  <a:pt x="4572" y="0"/>
                                </a:moveTo>
                                <a:lnTo>
                                  <a:pt x="36576" y="0"/>
                                </a:lnTo>
                                <a:lnTo>
                                  <a:pt x="41148" y="4318"/>
                                </a:lnTo>
                                <a:lnTo>
                                  <a:pt x="50292" y="4318"/>
                                </a:lnTo>
                                <a:lnTo>
                                  <a:pt x="50292" y="27432"/>
                                </a:lnTo>
                                <a:lnTo>
                                  <a:pt x="45720" y="27432"/>
                                </a:lnTo>
                                <a:lnTo>
                                  <a:pt x="45720" y="31750"/>
                                </a:lnTo>
                                <a:lnTo>
                                  <a:pt x="36576" y="31750"/>
                                </a:lnTo>
                                <a:lnTo>
                                  <a:pt x="36576" y="36322"/>
                                </a:lnTo>
                                <a:lnTo>
                                  <a:pt x="27432" y="36322"/>
                                </a:lnTo>
                                <a:lnTo>
                                  <a:pt x="27432" y="40894"/>
                                </a:lnTo>
                                <a:lnTo>
                                  <a:pt x="22860" y="45466"/>
                                </a:lnTo>
                                <a:lnTo>
                                  <a:pt x="18288" y="45466"/>
                                </a:lnTo>
                                <a:lnTo>
                                  <a:pt x="18288" y="50038"/>
                                </a:lnTo>
                                <a:lnTo>
                                  <a:pt x="13716" y="50038"/>
                                </a:lnTo>
                                <a:lnTo>
                                  <a:pt x="13716" y="54228"/>
                                </a:lnTo>
                                <a:lnTo>
                                  <a:pt x="4572" y="54228"/>
                                </a:lnTo>
                                <a:lnTo>
                                  <a:pt x="4572" y="59182"/>
                                </a:lnTo>
                                <a:lnTo>
                                  <a:pt x="0" y="59182"/>
                                </a:lnTo>
                                <a:lnTo>
                                  <a:pt x="0" y="63373"/>
                                </a:lnTo>
                                <a:lnTo>
                                  <a:pt x="9144" y="63373"/>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05" name="Shape 305"/>
                        <wps:cNvSpPr/>
                        <wps:spPr>
                          <a:xfrm>
                            <a:off x="5167859" y="971677"/>
                            <a:ext cx="73152" cy="113665"/>
                          </a:xfrm>
                          <a:custGeom>
                            <a:avLst/>
                            <a:gdLst/>
                            <a:ahLst/>
                            <a:cxnLst/>
                            <a:rect l="0" t="0" r="0" b="0"/>
                            <a:pathLst>
                              <a:path w="73152" h="113665">
                                <a:moveTo>
                                  <a:pt x="22860" y="41148"/>
                                </a:moveTo>
                                <a:lnTo>
                                  <a:pt x="18288" y="41148"/>
                                </a:lnTo>
                                <a:lnTo>
                                  <a:pt x="18288" y="68326"/>
                                </a:lnTo>
                                <a:lnTo>
                                  <a:pt x="13716" y="68326"/>
                                </a:lnTo>
                                <a:lnTo>
                                  <a:pt x="13716" y="77470"/>
                                </a:lnTo>
                                <a:lnTo>
                                  <a:pt x="9144" y="82042"/>
                                </a:lnTo>
                                <a:lnTo>
                                  <a:pt x="9144" y="91186"/>
                                </a:lnTo>
                                <a:lnTo>
                                  <a:pt x="4572" y="91186"/>
                                </a:lnTo>
                                <a:lnTo>
                                  <a:pt x="4572" y="104521"/>
                                </a:lnTo>
                                <a:lnTo>
                                  <a:pt x="0" y="104521"/>
                                </a:lnTo>
                                <a:lnTo>
                                  <a:pt x="0" y="113665"/>
                                </a:lnTo>
                                <a:lnTo>
                                  <a:pt x="0" y="91186"/>
                                </a:lnTo>
                                <a:lnTo>
                                  <a:pt x="4572" y="86233"/>
                                </a:lnTo>
                                <a:lnTo>
                                  <a:pt x="4572" y="77470"/>
                                </a:lnTo>
                                <a:lnTo>
                                  <a:pt x="9144" y="72898"/>
                                </a:lnTo>
                                <a:lnTo>
                                  <a:pt x="9144" y="68326"/>
                                </a:lnTo>
                                <a:lnTo>
                                  <a:pt x="13716" y="68326"/>
                                </a:lnTo>
                                <a:lnTo>
                                  <a:pt x="13716" y="54610"/>
                                </a:lnTo>
                                <a:lnTo>
                                  <a:pt x="18288" y="54610"/>
                                </a:lnTo>
                                <a:lnTo>
                                  <a:pt x="18288" y="36322"/>
                                </a:lnTo>
                                <a:lnTo>
                                  <a:pt x="22860" y="36322"/>
                                </a:lnTo>
                                <a:lnTo>
                                  <a:pt x="22860" y="27178"/>
                                </a:lnTo>
                                <a:lnTo>
                                  <a:pt x="27432" y="27178"/>
                                </a:lnTo>
                                <a:lnTo>
                                  <a:pt x="32004" y="22860"/>
                                </a:lnTo>
                                <a:lnTo>
                                  <a:pt x="32004" y="18034"/>
                                </a:lnTo>
                                <a:lnTo>
                                  <a:pt x="36576" y="13716"/>
                                </a:lnTo>
                                <a:lnTo>
                                  <a:pt x="36576" y="9144"/>
                                </a:lnTo>
                                <a:lnTo>
                                  <a:pt x="41148" y="9144"/>
                                </a:lnTo>
                                <a:lnTo>
                                  <a:pt x="41148" y="4572"/>
                                </a:lnTo>
                                <a:lnTo>
                                  <a:pt x="50292" y="4572"/>
                                </a:lnTo>
                                <a:lnTo>
                                  <a:pt x="50292" y="0"/>
                                </a:lnTo>
                                <a:lnTo>
                                  <a:pt x="73152" y="0"/>
                                </a:lnTo>
                                <a:lnTo>
                                  <a:pt x="73152" y="22860"/>
                                </a:lnTo>
                                <a:lnTo>
                                  <a:pt x="68580" y="22860"/>
                                </a:lnTo>
                                <a:lnTo>
                                  <a:pt x="64008" y="27178"/>
                                </a:lnTo>
                                <a:lnTo>
                                  <a:pt x="59436" y="27178"/>
                                </a:lnTo>
                                <a:lnTo>
                                  <a:pt x="59436" y="32004"/>
                                </a:lnTo>
                                <a:lnTo>
                                  <a:pt x="54864" y="36322"/>
                                </a:lnTo>
                                <a:lnTo>
                                  <a:pt x="50292" y="36322"/>
                                </a:lnTo>
                                <a:lnTo>
                                  <a:pt x="50292" y="41148"/>
                                </a:lnTo>
                                <a:lnTo>
                                  <a:pt x="45720" y="41148"/>
                                </a:lnTo>
                                <a:lnTo>
                                  <a:pt x="41148" y="45466"/>
                                </a:lnTo>
                                <a:lnTo>
                                  <a:pt x="36576" y="45466"/>
                                </a:lnTo>
                                <a:lnTo>
                                  <a:pt x="36576" y="50292"/>
                                </a:lnTo>
                                <a:lnTo>
                                  <a:pt x="32004" y="50292"/>
                                </a:lnTo>
                                <a:lnTo>
                                  <a:pt x="32004" y="54610"/>
                                </a:lnTo>
                                <a:lnTo>
                                  <a:pt x="27432" y="54610"/>
                                </a:lnTo>
                                <a:lnTo>
                                  <a:pt x="27432" y="59436"/>
                                </a:lnTo>
                                <a:lnTo>
                                  <a:pt x="22860" y="59436"/>
                                </a:lnTo>
                                <a:lnTo>
                                  <a:pt x="18288" y="63754"/>
                                </a:lnTo>
                                <a:lnTo>
                                  <a:pt x="13716" y="63754"/>
                                </a:lnTo>
                                <a:lnTo>
                                  <a:pt x="18288" y="63754"/>
                                </a:lnTo>
                                <a:lnTo>
                                  <a:pt x="18288" y="59436"/>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06" name="Shape 306"/>
                        <wps:cNvSpPr/>
                        <wps:spPr>
                          <a:xfrm>
                            <a:off x="5277333" y="1057910"/>
                            <a:ext cx="41402" cy="68580"/>
                          </a:xfrm>
                          <a:custGeom>
                            <a:avLst/>
                            <a:gdLst/>
                            <a:ahLst/>
                            <a:cxnLst/>
                            <a:rect l="0" t="0" r="0" b="0"/>
                            <a:pathLst>
                              <a:path w="41402" h="68580">
                                <a:moveTo>
                                  <a:pt x="9144" y="32386"/>
                                </a:moveTo>
                                <a:lnTo>
                                  <a:pt x="0" y="32386"/>
                                </a:lnTo>
                                <a:lnTo>
                                  <a:pt x="0" y="9144"/>
                                </a:lnTo>
                                <a:lnTo>
                                  <a:pt x="4826" y="9144"/>
                                </a:lnTo>
                                <a:lnTo>
                                  <a:pt x="4826" y="4953"/>
                                </a:lnTo>
                                <a:lnTo>
                                  <a:pt x="9144" y="4953"/>
                                </a:lnTo>
                                <a:lnTo>
                                  <a:pt x="9144" y="0"/>
                                </a:lnTo>
                                <a:lnTo>
                                  <a:pt x="41402" y="0"/>
                                </a:lnTo>
                                <a:lnTo>
                                  <a:pt x="41402" y="23241"/>
                                </a:lnTo>
                                <a:lnTo>
                                  <a:pt x="36576" y="27432"/>
                                </a:lnTo>
                                <a:lnTo>
                                  <a:pt x="27432" y="27432"/>
                                </a:lnTo>
                                <a:lnTo>
                                  <a:pt x="27432" y="32386"/>
                                </a:lnTo>
                                <a:lnTo>
                                  <a:pt x="23114" y="32386"/>
                                </a:lnTo>
                                <a:lnTo>
                                  <a:pt x="18288" y="36576"/>
                                </a:lnTo>
                                <a:lnTo>
                                  <a:pt x="18288" y="41149"/>
                                </a:lnTo>
                                <a:lnTo>
                                  <a:pt x="13970" y="41149"/>
                                </a:lnTo>
                                <a:lnTo>
                                  <a:pt x="9144" y="45720"/>
                                </a:lnTo>
                                <a:lnTo>
                                  <a:pt x="9144" y="50292"/>
                                </a:lnTo>
                                <a:lnTo>
                                  <a:pt x="4826" y="50292"/>
                                </a:lnTo>
                                <a:lnTo>
                                  <a:pt x="4826" y="68580"/>
                                </a:lnTo>
                                <a:lnTo>
                                  <a:pt x="36576" y="68580"/>
                                </a:lnTo>
                                <a:lnTo>
                                  <a:pt x="36576" y="64008"/>
                                </a:lnTo>
                                <a:lnTo>
                                  <a:pt x="41402" y="64008"/>
                                </a:lnTo>
                                <a:lnTo>
                                  <a:pt x="41402" y="45720"/>
                                </a:lnTo>
                                <a:lnTo>
                                  <a:pt x="27432" y="45720"/>
                                </a:lnTo>
                                <a:lnTo>
                                  <a:pt x="27432" y="36576"/>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07" name="Shape 307"/>
                        <wps:cNvSpPr/>
                        <wps:spPr>
                          <a:xfrm>
                            <a:off x="4474820" y="1341121"/>
                            <a:ext cx="104775" cy="127635"/>
                          </a:xfrm>
                          <a:custGeom>
                            <a:avLst/>
                            <a:gdLst/>
                            <a:ahLst/>
                            <a:cxnLst/>
                            <a:rect l="0" t="0" r="0" b="0"/>
                            <a:pathLst>
                              <a:path w="104775" h="127635">
                                <a:moveTo>
                                  <a:pt x="31623" y="27051"/>
                                </a:moveTo>
                                <a:lnTo>
                                  <a:pt x="27432" y="27051"/>
                                </a:lnTo>
                                <a:lnTo>
                                  <a:pt x="27432" y="59055"/>
                                </a:lnTo>
                                <a:lnTo>
                                  <a:pt x="22479" y="59055"/>
                                </a:lnTo>
                                <a:lnTo>
                                  <a:pt x="22479" y="72771"/>
                                </a:lnTo>
                                <a:lnTo>
                                  <a:pt x="18288" y="72771"/>
                                </a:lnTo>
                                <a:lnTo>
                                  <a:pt x="18288" y="81914"/>
                                </a:lnTo>
                                <a:lnTo>
                                  <a:pt x="13335" y="86233"/>
                                </a:lnTo>
                                <a:lnTo>
                                  <a:pt x="13335" y="91059"/>
                                </a:lnTo>
                                <a:lnTo>
                                  <a:pt x="9144" y="91059"/>
                                </a:lnTo>
                                <a:lnTo>
                                  <a:pt x="9144" y="100202"/>
                                </a:lnTo>
                                <a:lnTo>
                                  <a:pt x="4191" y="100202"/>
                                </a:lnTo>
                                <a:lnTo>
                                  <a:pt x="4191" y="109347"/>
                                </a:lnTo>
                                <a:lnTo>
                                  <a:pt x="0" y="109347"/>
                                </a:lnTo>
                                <a:lnTo>
                                  <a:pt x="0" y="127635"/>
                                </a:lnTo>
                                <a:lnTo>
                                  <a:pt x="0" y="113664"/>
                                </a:lnTo>
                                <a:lnTo>
                                  <a:pt x="4191" y="109347"/>
                                </a:lnTo>
                                <a:lnTo>
                                  <a:pt x="4191" y="100202"/>
                                </a:lnTo>
                                <a:lnTo>
                                  <a:pt x="9144" y="95377"/>
                                </a:lnTo>
                                <a:lnTo>
                                  <a:pt x="13335" y="91059"/>
                                </a:lnTo>
                                <a:lnTo>
                                  <a:pt x="13335" y="81914"/>
                                </a:lnTo>
                                <a:lnTo>
                                  <a:pt x="18288" y="77343"/>
                                </a:lnTo>
                                <a:lnTo>
                                  <a:pt x="18288" y="63627"/>
                                </a:lnTo>
                                <a:lnTo>
                                  <a:pt x="22479" y="63627"/>
                                </a:lnTo>
                                <a:lnTo>
                                  <a:pt x="22479" y="45339"/>
                                </a:lnTo>
                                <a:lnTo>
                                  <a:pt x="27432" y="45339"/>
                                </a:lnTo>
                                <a:lnTo>
                                  <a:pt x="27432" y="40767"/>
                                </a:lnTo>
                                <a:lnTo>
                                  <a:pt x="31623" y="40767"/>
                                </a:lnTo>
                                <a:lnTo>
                                  <a:pt x="31623" y="27051"/>
                                </a:lnTo>
                                <a:lnTo>
                                  <a:pt x="36195" y="27051"/>
                                </a:lnTo>
                                <a:lnTo>
                                  <a:pt x="36195" y="18288"/>
                                </a:lnTo>
                                <a:lnTo>
                                  <a:pt x="40767" y="13715"/>
                                </a:lnTo>
                                <a:lnTo>
                                  <a:pt x="40767" y="4572"/>
                                </a:lnTo>
                                <a:lnTo>
                                  <a:pt x="49911" y="4572"/>
                                </a:lnTo>
                                <a:lnTo>
                                  <a:pt x="49911" y="0"/>
                                </a:lnTo>
                                <a:lnTo>
                                  <a:pt x="63627" y="0"/>
                                </a:lnTo>
                                <a:lnTo>
                                  <a:pt x="63627" y="4572"/>
                                </a:lnTo>
                                <a:lnTo>
                                  <a:pt x="68199" y="4572"/>
                                </a:lnTo>
                                <a:lnTo>
                                  <a:pt x="68199" y="18288"/>
                                </a:lnTo>
                                <a:lnTo>
                                  <a:pt x="72771" y="22860"/>
                                </a:lnTo>
                                <a:lnTo>
                                  <a:pt x="72771" y="32003"/>
                                </a:lnTo>
                                <a:lnTo>
                                  <a:pt x="77343" y="36195"/>
                                </a:lnTo>
                                <a:lnTo>
                                  <a:pt x="77343" y="49911"/>
                                </a:lnTo>
                                <a:lnTo>
                                  <a:pt x="81915" y="54483"/>
                                </a:lnTo>
                                <a:lnTo>
                                  <a:pt x="81915" y="59055"/>
                                </a:lnTo>
                                <a:lnTo>
                                  <a:pt x="86487" y="63627"/>
                                </a:lnTo>
                                <a:lnTo>
                                  <a:pt x="86487" y="72771"/>
                                </a:lnTo>
                                <a:lnTo>
                                  <a:pt x="91059" y="77343"/>
                                </a:lnTo>
                                <a:lnTo>
                                  <a:pt x="91059" y="86233"/>
                                </a:lnTo>
                                <a:lnTo>
                                  <a:pt x="95631" y="86233"/>
                                </a:lnTo>
                                <a:lnTo>
                                  <a:pt x="95631" y="91059"/>
                                </a:lnTo>
                                <a:lnTo>
                                  <a:pt x="104775" y="91059"/>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08" name="Shape 308"/>
                        <wps:cNvSpPr/>
                        <wps:spPr>
                          <a:xfrm>
                            <a:off x="4524731" y="1400175"/>
                            <a:ext cx="36576" cy="9144"/>
                          </a:xfrm>
                          <a:custGeom>
                            <a:avLst/>
                            <a:gdLst/>
                            <a:ahLst/>
                            <a:cxnLst/>
                            <a:rect l="0" t="0" r="0" b="0"/>
                            <a:pathLst>
                              <a:path w="36576" h="9144">
                                <a:moveTo>
                                  <a:pt x="0" y="9144"/>
                                </a:moveTo>
                                <a:lnTo>
                                  <a:pt x="22860" y="9144"/>
                                </a:lnTo>
                                <a:lnTo>
                                  <a:pt x="22860" y="4573"/>
                                </a:lnTo>
                                <a:lnTo>
                                  <a:pt x="27432" y="4573"/>
                                </a:lnTo>
                                <a:lnTo>
                                  <a:pt x="27432" y="0"/>
                                </a:lnTo>
                                <a:lnTo>
                                  <a:pt x="36576"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09" name="Shape 309"/>
                        <wps:cNvSpPr/>
                        <wps:spPr>
                          <a:xfrm>
                            <a:off x="4634459" y="1377315"/>
                            <a:ext cx="31750" cy="123190"/>
                          </a:xfrm>
                          <a:custGeom>
                            <a:avLst/>
                            <a:gdLst/>
                            <a:ahLst/>
                            <a:cxnLst/>
                            <a:rect l="0" t="0" r="0" b="0"/>
                            <a:pathLst>
                              <a:path w="31750" h="123190">
                                <a:moveTo>
                                  <a:pt x="4318" y="54864"/>
                                </a:moveTo>
                                <a:lnTo>
                                  <a:pt x="4318" y="54864"/>
                                </a:lnTo>
                                <a:lnTo>
                                  <a:pt x="0" y="54864"/>
                                </a:lnTo>
                                <a:lnTo>
                                  <a:pt x="0" y="4572"/>
                                </a:lnTo>
                                <a:lnTo>
                                  <a:pt x="9144" y="4572"/>
                                </a:lnTo>
                                <a:lnTo>
                                  <a:pt x="9144" y="0"/>
                                </a:lnTo>
                                <a:lnTo>
                                  <a:pt x="22606" y="0"/>
                                </a:lnTo>
                                <a:lnTo>
                                  <a:pt x="22606" y="32004"/>
                                </a:lnTo>
                                <a:lnTo>
                                  <a:pt x="27432" y="36576"/>
                                </a:lnTo>
                                <a:lnTo>
                                  <a:pt x="31750" y="36576"/>
                                </a:lnTo>
                                <a:lnTo>
                                  <a:pt x="31750" y="59182"/>
                                </a:lnTo>
                                <a:lnTo>
                                  <a:pt x="27432" y="59182"/>
                                </a:lnTo>
                                <a:lnTo>
                                  <a:pt x="27432" y="68326"/>
                                </a:lnTo>
                                <a:lnTo>
                                  <a:pt x="22606" y="68326"/>
                                </a:lnTo>
                                <a:lnTo>
                                  <a:pt x="22606" y="73152"/>
                                </a:lnTo>
                                <a:lnTo>
                                  <a:pt x="18288" y="73152"/>
                                </a:lnTo>
                                <a:lnTo>
                                  <a:pt x="18288" y="86614"/>
                                </a:lnTo>
                                <a:lnTo>
                                  <a:pt x="13462" y="86614"/>
                                </a:lnTo>
                                <a:lnTo>
                                  <a:pt x="13462" y="95758"/>
                                </a:lnTo>
                                <a:lnTo>
                                  <a:pt x="9144" y="95758"/>
                                </a:lnTo>
                                <a:lnTo>
                                  <a:pt x="9144" y="104902"/>
                                </a:lnTo>
                                <a:lnTo>
                                  <a:pt x="4318" y="104902"/>
                                </a:lnTo>
                                <a:lnTo>
                                  <a:pt x="4318" y="123190"/>
                                </a:lnTo>
                                <a:lnTo>
                                  <a:pt x="22606" y="12319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10" name="Shape 310"/>
                        <wps:cNvSpPr/>
                        <wps:spPr>
                          <a:xfrm>
                            <a:off x="4643603" y="1436498"/>
                            <a:ext cx="36322" cy="64008"/>
                          </a:xfrm>
                          <a:custGeom>
                            <a:avLst/>
                            <a:gdLst/>
                            <a:ahLst/>
                            <a:cxnLst/>
                            <a:rect l="0" t="0" r="0" b="0"/>
                            <a:pathLst>
                              <a:path w="36322" h="64008">
                                <a:moveTo>
                                  <a:pt x="13462" y="64008"/>
                                </a:moveTo>
                                <a:lnTo>
                                  <a:pt x="22606" y="64008"/>
                                </a:lnTo>
                                <a:lnTo>
                                  <a:pt x="27432" y="59436"/>
                                </a:lnTo>
                                <a:lnTo>
                                  <a:pt x="31750" y="59436"/>
                                </a:lnTo>
                                <a:lnTo>
                                  <a:pt x="31750" y="54863"/>
                                </a:lnTo>
                                <a:lnTo>
                                  <a:pt x="36322" y="54863"/>
                                </a:lnTo>
                                <a:lnTo>
                                  <a:pt x="36322" y="41148"/>
                                </a:lnTo>
                                <a:lnTo>
                                  <a:pt x="31750" y="41148"/>
                                </a:lnTo>
                                <a:lnTo>
                                  <a:pt x="31750" y="4825"/>
                                </a:lnTo>
                                <a:lnTo>
                                  <a:pt x="9144" y="4825"/>
                                </a:lnTo>
                                <a:lnTo>
                                  <a:pt x="9144" y="0"/>
                                </a:lnTo>
                                <a:lnTo>
                                  <a:pt x="0"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11" name="Shape 311"/>
                        <wps:cNvSpPr/>
                        <wps:spPr>
                          <a:xfrm>
                            <a:off x="4839310" y="1413891"/>
                            <a:ext cx="18288" cy="40894"/>
                          </a:xfrm>
                          <a:custGeom>
                            <a:avLst/>
                            <a:gdLst/>
                            <a:ahLst/>
                            <a:cxnLst/>
                            <a:rect l="0" t="0" r="0" b="0"/>
                            <a:pathLst>
                              <a:path w="18288" h="40894">
                                <a:moveTo>
                                  <a:pt x="0" y="0"/>
                                </a:moveTo>
                                <a:lnTo>
                                  <a:pt x="18288" y="0"/>
                                </a:lnTo>
                                <a:lnTo>
                                  <a:pt x="18288" y="40894"/>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12" name="Shape 312"/>
                        <wps:cNvSpPr/>
                        <wps:spPr>
                          <a:xfrm>
                            <a:off x="4862424" y="1359409"/>
                            <a:ext cx="0" cy="4572"/>
                          </a:xfrm>
                          <a:custGeom>
                            <a:avLst/>
                            <a:gdLst/>
                            <a:ahLst/>
                            <a:cxnLst/>
                            <a:rect l="0" t="0" r="0" b="0"/>
                            <a:pathLst>
                              <a:path h="4572">
                                <a:moveTo>
                                  <a:pt x="0" y="4572"/>
                                </a:moveTo>
                                <a:lnTo>
                                  <a:pt x="0" y="4572"/>
                                </a:lnTo>
                                <a:lnTo>
                                  <a:pt x="0"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13" name="Shape 313"/>
                        <wps:cNvSpPr/>
                        <wps:spPr>
                          <a:xfrm>
                            <a:off x="4903572" y="1418463"/>
                            <a:ext cx="40894" cy="59182"/>
                          </a:xfrm>
                          <a:custGeom>
                            <a:avLst/>
                            <a:gdLst/>
                            <a:ahLst/>
                            <a:cxnLst/>
                            <a:rect l="0" t="0" r="0" b="0"/>
                            <a:pathLst>
                              <a:path w="40894" h="59182">
                                <a:moveTo>
                                  <a:pt x="27432" y="0"/>
                                </a:moveTo>
                                <a:lnTo>
                                  <a:pt x="18288" y="0"/>
                                </a:lnTo>
                                <a:lnTo>
                                  <a:pt x="18288" y="4572"/>
                                </a:lnTo>
                                <a:lnTo>
                                  <a:pt x="13462" y="4572"/>
                                </a:lnTo>
                                <a:lnTo>
                                  <a:pt x="13462" y="13716"/>
                                </a:lnTo>
                                <a:lnTo>
                                  <a:pt x="9144" y="13716"/>
                                </a:lnTo>
                                <a:lnTo>
                                  <a:pt x="9144" y="18035"/>
                                </a:lnTo>
                                <a:lnTo>
                                  <a:pt x="4572" y="18035"/>
                                </a:lnTo>
                                <a:lnTo>
                                  <a:pt x="4572" y="22860"/>
                                </a:lnTo>
                                <a:lnTo>
                                  <a:pt x="0" y="27178"/>
                                </a:lnTo>
                                <a:lnTo>
                                  <a:pt x="0" y="32004"/>
                                </a:lnTo>
                                <a:lnTo>
                                  <a:pt x="36576" y="32004"/>
                                </a:lnTo>
                                <a:lnTo>
                                  <a:pt x="36576" y="36322"/>
                                </a:lnTo>
                                <a:lnTo>
                                  <a:pt x="40894" y="36322"/>
                                </a:lnTo>
                                <a:lnTo>
                                  <a:pt x="40894" y="45466"/>
                                </a:lnTo>
                                <a:lnTo>
                                  <a:pt x="36576" y="45466"/>
                                </a:lnTo>
                                <a:lnTo>
                                  <a:pt x="36576" y="50292"/>
                                </a:lnTo>
                                <a:lnTo>
                                  <a:pt x="31750" y="50292"/>
                                </a:lnTo>
                                <a:lnTo>
                                  <a:pt x="31750" y="54610"/>
                                </a:lnTo>
                                <a:lnTo>
                                  <a:pt x="18288" y="54610"/>
                                </a:lnTo>
                                <a:lnTo>
                                  <a:pt x="13462" y="59182"/>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14" name="Shape 314"/>
                        <wps:cNvSpPr/>
                        <wps:spPr>
                          <a:xfrm>
                            <a:off x="5159096" y="1354836"/>
                            <a:ext cx="22479" cy="95631"/>
                          </a:xfrm>
                          <a:custGeom>
                            <a:avLst/>
                            <a:gdLst/>
                            <a:ahLst/>
                            <a:cxnLst/>
                            <a:rect l="0" t="0" r="0" b="0"/>
                            <a:pathLst>
                              <a:path w="22479" h="95631">
                                <a:moveTo>
                                  <a:pt x="22479" y="0"/>
                                </a:moveTo>
                                <a:lnTo>
                                  <a:pt x="22479" y="22479"/>
                                </a:lnTo>
                                <a:lnTo>
                                  <a:pt x="17907" y="22479"/>
                                </a:lnTo>
                                <a:lnTo>
                                  <a:pt x="17907" y="36195"/>
                                </a:lnTo>
                                <a:lnTo>
                                  <a:pt x="13335" y="45339"/>
                                </a:lnTo>
                                <a:lnTo>
                                  <a:pt x="13335" y="59055"/>
                                </a:lnTo>
                                <a:lnTo>
                                  <a:pt x="8763" y="63627"/>
                                </a:lnTo>
                                <a:lnTo>
                                  <a:pt x="4191" y="68199"/>
                                </a:lnTo>
                                <a:lnTo>
                                  <a:pt x="4191" y="86487"/>
                                </a:lnTo>
                                <a:lnTo>
                                  <a:pt x="0" y="86487"/>
                                </a:lnTo>
                                <a:lnTo>
                                  <a:pt x="0" y="95631"/>
                                </a:lnTo>
                                <a:lnTo>
                                  <a:pt x="13335" y="95631"/>
                                </a:lnTo>
                                <a:lnTo>
                                  <a:pt x="13335" y="90805"/>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15" name="Shape 315"/>
                        <wps:cNvSpPr/>
                        <wps:spPr>
                          <a:xfrm>
                            <a:off x="5177003" y="1368172"/>
                            <a:ext cx="68580" cy="45720"/>
                          </a:xfrm>
                          <a:custGeom>
                            <a:avLst/>
                            <a:gdLst/>
                            <a:ahLst/>
                            <a:cxnLst/>
                            <a:rect l="0" t="0" r="0" b="0"/>
                            <a:pathLst>
                              <a:path w="68580" h="45720">
                                <a:moveTo>
                                  <a:pt x="0" y="45720"/>
                                </a:moveTo>
                                <a:lnTo>
                                  <a:pt x="13716" y="45720"/>
                                </a:lnTo>
                                <a:lnTo>
                                  <a:pt x="13716" y="41148"/>
                                </a:lnTo>
                                <a:lnTo>
                                  <a:pt x="27432" y="41148"/>
                                </a:lnTo>
                                <a:lnTo>
                                  <a:pt x="27432" y="36576"/>
                                </a:lnTo>
                                <a:lnTo>
                                  <a:pt x="32004" y="36576"/>
                                </a:lnTo>
                                <a:lnTo>
                                  <a:pt x="36576" y="32003"/>
                                </a:lnTo>
                                <a:lnTo>
                                  <a:pt x="36576" y="27432"/>
                                </a:lnTo>
                                <a:lnTo>
                                  <a:pt x="41148" y="27432"/>
                                </a:lnTo>
                                <a:lnTo>
                                  <a:pt x="45720" y="22860"/>
                                </a:lnTo>
                                <a:lnTo>
                                  <a:pt x="50292" y="22860"/>
                                </a:lnTo>
                                <a:lnTo>
                                  <a:pt x="50292" y="18288"/>
                                </a:lnTo>
                                <a:lnTo>
                                  <a:pt x="54864" y="18288"/>
                                </a:lnTo>
                                <a:lnTo>
                                  <a:pt x="54864" y="13715"/>
                                </a:lnTo>
                                <a:lnTo>
                                  <a:pt x="59436" y="13715"/>
                                </a:lnTo>
                                <a:lnTo>
                                  <a:pt x="59436" y="4952"/>
                                </a:lnTo>
                                <a:lnTo>
                                  <a:pt x="68580" y="4952"/>
                                </a:lnTo>
                                <a:lnTo>
                                  <a:pt x="68580" y="0"/>
                                </a:lnTo>
                                <a:lnTo>
                                  <a:pt x="64008" y="4952"/>
                                </a:lnTo>
                                <a:lnTo>
                                  <a:pt x="64008" y="9144"/>
                                </a:lnTo>
                                <a:lnTo>
                                  <a:pt x="59436" y="9144"/>
                                </a:lnTo>
                                <a:lnTo>
                                  <a:pt x="59436" y="13715"/>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16" name="Shape 316"/>
                        <wps:cNvSpPr/>
                        <wps:spPr>
                          <a:xfrm>
                            <a:off x="5209007" y="1409319"/>
                            <a:ext cx="45720" cy="0"/>
                          </a:xfrm>
                          <a:custGeom>
                            <a:avLst/>
                            <a:gdLst/>
                            <a:ahLst/>
                            <a:cxnLst/>
                            <a:rect l="0" t="0" r="0" b="0"/>
                            <a:pathLst>
                              <a:path w="45720">
                                <a:moveTo>
                                  <a:pt x="0" y="0"/>
                                </a:moveTo>
                                <a:lnTo>
                                  <a:pt x="45720"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17" name="Shape 317"/>
                        <wps:cNvSpPr/>
                        <wps:spPr>
                          <a:xfrm>
                            <a:off x="5291303" y="1409319"/>
                            <a:ext cx="54610" cy="50292"/>
                          </a:xfrm>
                          <a:custGeom>
                            <a:avLst/>
                            <a:gdLst/>
                            <a:ahLst/>
                            <a:cxnLst/>
                            <a:rect l="0" t="0" r="0" b="0"/>
                            <a:pathLst>
                              <a:path w="54610" h="50292">
                                <a:moveTo>
                                  <a:pt x="4318" y="0"/>
                                </a:moveTo>
                                <a:lnTo>
                                  <a:pt x="4318" y="4572"/>
                                </a:lnTo>
                                <a:lnTo>
                                  <a:pt x="0" y="4572"/>
                                </a:lnTo>
                                <a:lnTo>
                                  <a:pt x="0" y="45465"/>
                                </a:lnTo>
                                <a:lnTo>
                                  <a:pt x="9144" y="45465"/>
                                </a:lnTo>
                                <a:lnTo>
                                  <a:pt x="9144" y="41148"/>
                                </a:lnTo>
                                <a:lnTo>
                                  <a:pt x="13462" y="41148"/>
                                </a:lnTo>
                                <a:lnTo>
                                  <a:pt x="18288" y="36322"/>
                                </a:lnTo>
                                <a:lnTo>
                                  <a:pt x="18288" y="32003"/>
                                </a:lnTo>
                                <a:lnTo>
                                  <a:pt x="22606" y="27178"/>
                                </a:lnTo>
                                <a:lnTo>
                                  <a:pt x="22606" y="18034"/>
                                </a:lnTo>
                                <a:lnTo>
                                  <a:pt x="27432" y="18034"/>
                                </a:lnTo>
                                <a:lnTo>
                                  <a:pt x="27432" y="13715"/>
                                </a:lnTo>
                                <a:lnTo>
                                  <a:pt x="31750" y="13715"/>
                                </a:lnTo>
                                <a:lnTo>
                                  <a:pt x="31750" y="9144"/>
                                </a:lnTo>
                                <a:lnTo>
                                  <a:pt x="50038" y="9144"/>
                                </a:lnTo>
                                <a:lnTo>
                                  <a:pt x="50038" y="13715"/>
                                </a:lnTo>
                                <a:lnTo>
                                  <a:pt x="54610" y="13715"/>
                                </a:lnTo>
                                <a:lnTo>
                                  <a:pt x="54610" y="50292"/>
                                </a:lnTo>
                                <a:lnTo>
                                  <a:pt x="54610" y="45465"/>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18" name="Shape 318"/>
                        <wps:cNvSpPr/>
                        <wps:spPr>
                          <a:xfrm>
                            <a:off x="5368773" y="1409319"/>
                            <a:ext cx="45720" cy="59436"/>
                          </a:xfrm>
                          <a:custGeom>
                            <a:avLst/>
                            <a:gdLst/>
                            <a:ahLst/>
                            <a:cxnLst/>
                            <a:rect l="0" t="0" r="0" b="0"/>
                            <a:pathLst>
                              <a:path w="45720" h="59436">
                                <a:moveTo>
                                  <a:pt x="32004" y="0"/>
                                </a:moveTo>
                                <a:lnTo>
                                  <a:pt x="27432" y="0"/>
                                </a:lnTo>
                                <a:lnTo>
                                  <a:pt x="27432" y="4572"/>
                                </a:lnTo>
                                <a:lnTo>
                                  <a:pt x="22860" y="4572"/>
                                </a:lnTo>
                                <a:lnTo>
                                  <a:pt x="18288" y="9144"/>
                                </a:lnTo>
                                <a:lnTo>
                                  <a:pt x="18288" y="18034"/>
                                </a:lnTo>
                                <a:lnTo>
                                  <a:pt x="13716" y="22860"/>
                                </a:lnTo>
                                <a:lnTo>
                                  <a:pt x="13716" y="32003"/>
                                </a:lnTo>
                                <a:lnTo>
                                  <a:pt x="9144" y="32003"/>
                                </a:lnTo>
                                <a:lnTo>
                                  <a:pt x="9144" y="41148"/>
                                </a:lnTo>
                                <a:lnTo>
                                  <a:pt x="4572" y="41148"/>
                                </a:lnTo>
                                <a:lnTo>
                                  <a:pt x="4572" y="50292"/>
                                </a:lnTo>
                                <a:lnTo>
                                  <a:pt x="0" y="50292"/>
                                </a:lnTo>
                                <a:lnTo>
                                  <a:pt x="0" y="59436"/>
                                </a:lnTo>
                                <a:lnTo>
                                  <a:pt x="22860" y="59436"/>
                                </a:lnTo>
                                <a:lnTo>
                                  <a:pt x="27432" y="54610"/>
                                </a:lnTo>
                                <a:lnTo>
                                  <a:pt x="32004" y="54610"/>
                                </a:lnTo>
                                <a:lnTo>
                                  <a:pt x="32004" y="45465"/>
                                </a:lnTo>
                                <a:lnTo>
                                  <a:pt x="41148" y="45465"/>
                                </a:lnTo>
                                <a:lnTo>
                                  <a:pt x="41148" y="27178"/>
                                </a:lnTo>
                                <a:lnTo>
                                  <a:pt x="45720" y="27178"/>
                                </a:lnTo>
                                <a:lnTo>
                                  <a:pt x="45720" y="9144"/>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19" name="Shape 319"/>
                        <wps:cNvSpPr/>
                        <wps:spPr>
                          <a:xfrm>
                            <a:off x="5482692" y="1409319"/>
                            <a:ext cx="95758" cy="45465"/>
                          </a:xfrm>
                          <a:custGeom>
                            <a:avLst/>
                            <a:gdLst/>
                            <a:ahLst/>
                            <a:cxnLst/>
                            <a:rect l="0" t="0" r="0" b="0"/>
                            <a:pathLst>
                              <a:path w="95758" h="45465">
                                <a:moveTo>
                                  <a:pt x="4572" y="4572"/>
                                </a:moveTo>
                                <a:lnTo>
                                  <a:pt x="4572" y="18034"/>
                                </a:lnTo>
                                <a:lnTo>
                                  <a:pt x="0" y="18034"/>
                                </a:lnTo>
                                <a:lnTo>
                                  <a:pt x="0" y="45465"/>
                                </a:lnTo>
                                <a:lnTo>
                                  <a:pt x="40894" y="45465"/>
                                </a:lnTo>
                                <a:lnTo>
                                  <a:pt x="40894" y="32003"/>
                                </a:lnTo>
                                <a:lnTo>
                                  <a:pt x="45720" y="32003"/>
                                </a:lnTo>
                                <a:lnTo>
                                  <a:pt x="45720" y="22860"/>
                                </a:lnTo>
                                <a:lnTo>
                                  <a:pt x="45720" y="32003"/>
                                </a:lnTo>
                                <a:lnTo>
                                  <a:pt x="50038" y="32003"/>
                                </a:lnTo>
                                <a:lnTo>
                                  <a:pt x="50038" y="36322"/>
                                </a:lnTo>
                                <a:lnTo>
                                  <a:pt x="64008" y="36322"/>
                                </a:lnTo>
                                <a:lnTo>
                                  <a:pt x="64008" y="41148"/>
                                </a:lnTo>
                                <a:lnTo>
                                  <a:pt x="82042" y="41148"/>
                                </a:lnTo>
                                <a:lnTo>
                                  <a:pt x="82042" y="36322"/>
                                </a:lnTo>
                                <a:lnTo>
                                  <a:pt x="86614" y="36322"/>
                                </a:lnTo>
                                <a:lnTo>
                                  <a:pt x="86614" y="32003"/>
                                </a:lnTo>
                                <a:lnTo>
                                  <a:pt x="91186" y="32003"/>
                                </a:lnTo>
                                <a:lnTo>
                                  <a:pt x="91186" y="27178"/>
                                </a:lnTo>
                                <a:lnTo>
                                  <a:pt x="95758" y="27178"/>
                                </a:lnTo>
                                <a:lnTo>
                                  <a:pt x="95758" y="4572"/>
                                </a:lnTo>
                                <a:lnTo>
                                  <a:pt x="91186" y="4572"/>
                                </a:lnTo>
                                <a:lnTo>
                                  <a:pt x="91186" y="0"/>
                                </a:lnTo>
                                <a:lnTo>
                                  <a:pt x="91186" y="4572"/>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20" name="Shape 320"/>
                        <wps:cNvSpPr/>
                        <wps:spPr>
                          <a:xfrm>
                            <a:off x="5615280" y="1409319"/>
                            <a:ext cx="49784" cy="36576"/>
                          </a:xfrm>
                          <a:custGeom>
                            <a:avLst/>
                            <a:gdLst/>
                            <a:ahLst/>
                            <a:cxnLst/>
                            <a:rect l="0" t="0" r="0" b="0"/>
                            <a:pathLst>
                              <a:path w="49784" h="36576">
                                <a:moveTo>
                                  <a:pt x="13716" y="0"/>
                                </a:moveTo>
                                <a:lnTo>
                                  <a:pt x="9144" y="0"/>
                                </a:lnTo>
                                <a:lnTo>
                                  <a:pt x="9144" y="9144"/>
                                </a:lnTo>
                                <a:lnTo>
                                  <a:pt x="4572" y="9144"/>
                                </a:lnTo>
                                <a:lnTo>
                                  <a:pt x="4572" y="22860"/>
                                </a:lnTo>
                                <a:lnTo>
                                  <a:pt x="0" y="27432"/>
                                </a:lnTo>
                                <a:lnTo>
                                  <a:pt x="0" y="36576"/>
                                </a:lnTo>
                                <a:lnTo>
                                  <a:pt x="4572" y="36576"/>
                                </a:lnTo>
                                <a:lnTo>
                                  <a:pt x="4572" y="32003"/>
                                </a:lnTo>
                                <a:lnTo>
                                  <a:pt x="9144" y="32003"/>
                                </a:lnTo>
                                <a:lnTo>
                                  <a:pt x="9144" y="27432"/>
                                </a:lnTo>
                                <a:lnTo>
                                  <a:pt x="13716" y="27432"/>
                                </a:lnTo>
                                <a:lnTo>
                                  <a:pt x="13716" y="22860"/>
                                </a:lnTo>
                                <a:lnTo>
                                  <a:pt x="18288" y="22860"/>
                                </a:lnTo>
                                <a:lnTo>
                                  <a:pt x="18288" y="13715"/>
                                </a:lnTo>
                                <a:lnTo>
                                  <a:pt x="22860" y="13715"/>
                                </a:lnTo>
                                <a:lnTo>
                                  <a:pt x="22860" y="9144"/>
                                </a:lnTo>
                                <a:lnTo>
                                  <a:pt x="49784" y="9144"/>
                                </a:lnTo>
                                <a:lnTo>
                                  <a:pt x="49784" y="32003"/>
                                </a:lnTo>
                                <a:lnTo>
                                  <a:pt x="45720" y="32003"/>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21" name="Shape 321"/>
                        <wps:cNvSpPr/>
                        <wps:spPr>
                          <a:xfrm>
                            <a:off x="4497299" y="1705991"/>
                            <a:ext cx="96012" cy="91059"/>
                          </a:xfrm>
                          <a:custGeom>
                            <a:avLst/>
                            <a:gdLst/>
                            <a:ahLst/>
                            <a:cxnLst/>
                            <a:rect l="0" t="0" r="0" b="0"/>
                            <a:pathLst>
                              <a:path w="96012" h="91059">
                                <a:moveTo>
                                  <a:pt x="4953" y="0"/>
                                </a:moveTo>
                                <a:lnTo>
                                  <a:pt x="4953" y="72771"/>
                                </a:lnTo>
                                <a:lnTo>
                                  <a:pt x="0" y="72771"/>
                                </a:lnTo>
                                <a:lnTo>
                                  <a:pt x="0" y="36195"/>
                                </a:lnTo>
                                <a:lnTo>
                                  <a:pt x="4953" y="32004"/>
                                </a:lnTo>
                                <a:lnTo>
                                  <a:pt x="9144" y="32004"/>
                                </a:lnTo>
                                <a:lnTo>
                                  <a:pt x="9144" y="27051"/>
                                </a:lnTo>
                                <a:lnTo>
                                  <a:pt x="27432" y="27051"/>
                                </a:lnTo>
                                <a:lnTo>
                                  <a:pt x="27432" y="36195"/>
                                </a:lnTo>
                                <a:lnTo>
                                  <a:pt x="36576" y="36195"/>
                                </a:lnTo>
                                <a:lnTo>
                                  <a:pt x="36576" y="49911"/>
                                </a:lnTo>
                                <a:lnTo>
                                  <a:pt x="41148" y="49911"/>
                                </a:lnTo>
                                <a:lnTo>
                                  <a:pt x="41148" y="59055"/>
                                </a:lnTo>
                                <a:lnTo>
                                  <a:pt x="45720" y="59055"/>
                                </a:lnTo>
                                <a:lnTo>
                                  <a:pt x="45720" y="63627"/>
                                </a:lnTo>
                                <a:lnTo>
                                  <a:pt x="54864" y="63627"/>
                                </a:lnTo>
                                <a:lnTo>
                                  <a:pt x="54864" y="59055"/>
                                </a:lnTo>
                                <a:lnTo>
                                  <a:pt x="59436" y="59055"/>
                                </a:lnTo>
                                <a:lnTo>
                                  <a:pt x="59436" y="54483"/>
                                </a:lnTo>
                                <a:lnTo>
                                  <a:pt x="64008" y="49911"/>
                                </a:lnTo>
                                <a:lnTo>
                                  <a:pt x="64008" y="45339"/>
                                </a:lnTo>
                                <a:lnTo>
                                  <a:pt x="68580" y="45339"/>
                                </a:lnTo>
                                <a:lnTo>
                                  <a:pt x="68580" y="36195"/>
                                </a:lnTo>
                                <a:lnTo>
                                  <a:pt x="73152" y="32004"/>
                                </a:lnTo>
                                <a:lnTo>
                                  <a:pt x="77724" y="32004"/>
                                </a:lnTo>
                                <a:lnTo>
                                  <a:pt x="77724" y="27051"/>
                                </a:lnTo>
                                <a:lnTo>
                                  <a:pt x="82296" y="27051"/>
                                </a:lnTo>
                                <a:lnTo>
                                  <a:pt x="82296" y="22860"/>
                                </a:lnTo>
                                <a:lnTo>
                                  <a:pt x="82296" y="91059"/>
                                </a:lnTo>
                                <a:lnTo>
                                  <a:pt x="96012" y="91059"/>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22" name="Shape 322"/>
                        <wps:cNvSpPr/>
                        <wps:spPr>
                          <a:xfrm>
                            <a:off x="4552163" y="1664462"/>
                            <a:ext cx="9144" cy="4953"/>
                          </a:xfrm>
                          <a:custGeom>
                            <a:avLst/>
                            <a:gdLst/>
                            <a:ahLst/>
                            <a:cxnLst/>
                            <a:rect l="0" t="0" r="0" b="0"/>
                            <a:pathLst>
                              <a:path w="9144" h="4953">
                                <a:moveTo>
                                  <a:pt x="0" y="4953"/>
                                </a:moveTo>
                                <a:lnTo>
                                  <a:pt x="0" y="0"/>
                                </a:lnTo>
                                <a:lnTo>
                                  <a:pt x="9144"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23" name="Shape 323"/>
                        <wps:cNvSpPr/>
                        <wps:spPr>
                          <a:xfrm>
                            <a:off x="4684497" y="1737995"/>
                            <a:ext cx="54864" cy="0"/>
                          </a:xfrm>
                          <a:custGeom>
                            <a:avLst/>
                            <a:gdLst/>
                            <a:ahLst/>
                            <a:cxnLst/>
                            <a:rect l="0" t="0" r="0" b="0"/>
                            <a:pathLst>
                              <a:path w="54864">
                                <a:moveTo>
                                  <a:pt x="0" y="0"/>
                                </a:moveTo>
                                <a:lnTo>
                                  <a:pt x="54864"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24" name="Shape 324"/>
                        <wps:cNvSpPr/>
                        <wps:spPr>
                          <a:xfrm>
                            <a:off x="4707357" y="1760474"/>
                            <a:ext cx="22860" cy="9144"/>
                          </a:xfrm>
                          <a:custGeom>
                            <a:avLst/>
                            <a:gdLst/>
                            <a:ahLst/>
                            <a:cxnLst/>
                            <a:rect l="0" t="0" r="0" b="0"/>
                            <a:pathLst>
                              <a:path w="22860" h="9144">
                                <a:moveTo>
                                  <a:pt x="0" y="0"/>
                                </a:moveTo>
                                <a:lnTo>
                                  <a:pt x="0" y="4572"/>
                                </a:lnTo>
                                <a:lnTo>
                                  <a:pt x="4572" y="4572"/>
                                </a:lnTo>
                                <a:lnTo>
                                  <a:pt x="4572" y="9144"/>
                                </a:lnTo>
                                <a:lnTo>
                                  <a:pt x="22860" y="9144"/>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25" name="Shape 325"/>
                        <wps:cNvSpPr/>
                        <wps:spPr>
                          <a:xfrm>
                            <a:off x="4853280" y="1733042"/>
                            <a:ext cx="114046" cy="95758"/>
                          </a:xfrm>
                          <a:custGeom>
                            <a:avLst/>
                            <a:gdLst/>
                            <a:ahLst/>
                            <a:cxnLst/>
                            <a:rect l="0" t="0" r="0" b="0"/>
                            <a:pathLst>
                              <a:path w="114046" h="95758">
                                <a:moveTo>
                                  <a:pt x="0" y="0"/>
                                </a:moveTo>
                                <a:lnTo>
                                  <a:pt x="0" y="95758"/>
                                </a:lnTo>
                                <a:lnTo>
                                  <a:pt x="0" y="91186"/>
                                </a:lnTo>
                                <a:lnTo>
                                  <a:pt x="4318" y="91186"/>
                                </a:lnTo>
                                <a:lnTo>
                                  <a:pt x="4318" y="68580"/>
                                </a:lnTo>
                                <a:lnTo>
                                  <a:pt x="9144" y="68580"/>
                                </a:lnTo>
                                <a:lnTo>
                                  <a:pt x="9144" y="45720"/>
                                </a:lnTo>
                                <a:lnTo>
                                  <a:pt x="18288" y="45720"/>
                                </a:lnTo>
                                <a:lnTo>
                                  <a:pt x="18288" y="41148"/>
                                </a:lnTo>
                                <a:lnTo>
                                  <a:pt x="22606" y="41148"/>
                                </a:lnTo>
                                <a:lnTo>
                                  <a:pt x="22606" y="36576"/>
                                </a:lnTo>
                                <a:lnTo>
                                  <a:pt x="27432" y="36576"/>
                                </a:lnTo>
                                <a:lnTo>
                                  <a:pt x="27432" y="32004"/>
                                </a:lnTo>
                                <a:lnTo>
                                  <a:pt x="31750" y="32004"/>
                                </a:lnTo>
                                <a:lnTo>
                                  <a:pt x="36576" y="27432"/>
                                </a:lnTo>
                                <a:lnTo>
                                  <a:pt x="45720" y="27432"/>
                                </a:lnTo>
                                <a:lnTo>
                                  <a:pt x="45720" y="54864"/>
                                </a:lnTo>
                                <a:lnTo>
                                  <a:pt x="50292" y="54864"/>
                                </a:lnTo>
                                <a:lnTo>
                                  <a:pt x="50292" y="59436"/>
                                </a:lnTo>
                                <a:lnTo>
                                  <a:pt x="54864" y="59436"/>
                                </a:lnTo>
                                <a:lnTo>
                                  <a:pt x="54864" y="64008"/>
                                </a:lnTo>
                                <a:lnTo>
                                  <a:pt x="59436" y="68580"/>
                                </a:lnTo>
                                <a:lnTo>
                                  <a:pt x="72898" y="68580"/>
                                </a:lnTo>
                                <a:lnTo>
                                  <a:pt x="72898" y="59436"/>
                                </a:lnTo>
                                <a:lnTo>
                                  <a:pt x="77724" y="59436"/>
                                </a:lnTo>
                                <a:lnTo>
                                  <a:pt x="82042" y="54864"/>
                                </a:lnTo>
                                <a:lnTo>
                                  <a:pt x="82042" y="50292"/>
                                </a:lnTo>
                                <a:lnTo>
                                  <a:pt x="91186" y="50292"/>
                                </a:lnTo>
                                <a:lnTo>
                                  <a:pt x="91186" y="45720"/>
                                </a:lnTo>
                                <a:lnTo>
                                  <a:pt x="95758" y="45720"/>
                                </a:lnTo>
                                <a:lnTo>
                                  <a:pt x="95758" y="41148"/>
                                </a:lnTo>
                                <a:lnTo>
                                  <a:pt x="100330" y="41148"/>
                                </a:lnTo>
                                <a:lnTo>
                                  <a:pt x="100330" y="36576"/>
                                </a:lnTo>
                                <a:lnTo>
                                  <a:pt x="109474" y="36576"/>
                                </a:lnTo>
                                <a:lnTo>
                                  <a:pt x="109474" y="45720"/>
                                </a:lnTo>
                                <a:lnTo>
                                  <a:pt x="114046" y="45720"/>
                                </a:lnTo>
                                <a:lnTo>
                                  <a:pt x="114046" y="72898"/>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26" name="Shape 326"/>
                        <wps:cNvSpPr/>
                        <wps:spPr>
                          <a:xfrm>
                            <a:off x="4931004" y="1673987"/>
                            <a:ext cx="0" cy="4572"/>
                          </a:xfrm>
                          <a:custGeom>
                            <a:avLst/>
                            <a:gdLst/>
                            <a:ahLst/>
                            <a:cxnLst/>
                            <a:rect l="0" t="0" r="0" b="0"/>
                            <a:pathLst>
                              <a:path h="4572">
                                <a:moveTo>
                                  <a:pt x="0" y="4572"/>
                                </a:moveTo>
                                <a:lnTo>
                                  <a:pt x="0"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27" name="Shape 327"/>
                        <wps:cNvSpPr/>
                        <wps:spPr>
                          <a:xfrm>
                            <a:off x="5017364" y="1815084"/>
                            <a:ext cx="68580" cy="59436"/>
                          </a:xfrm>
                          <a:custGeom>
                            <a:avLst/>
                            <a:gdLst/>
                            <a:ahLst/>
                            <a:cxnLst/>
                            <a:rect l="0" t="0" r="0" b="0"/>
                            <a:pathLst>
                              <a:path w="68580" h="59436">
                                <a:moveTo>
                                  <a:pt x="18288" y="0"/>
                                </a:moveTo>
                                <a:lnTo>
                                  <a:pt x="18288" y="4572"/>
                                </a:lnTo>
                                <a:lnTo>
                                  <a:pt x="13716" y="4572"/>
                                </a:lnTo>
                                <a:lnTo>
                                  <a:pt x="13716" y="9144"/>
                                </a:lnTo>
                                <a:lnTo>
                                  <a:pt x="4572" y="9144"/>
                                </a:lnTo>
                                <a:lnTo>
                                  <a:pt x="4572" y="18288"/>
                                </a:lnTo>
                                <a:lnTo>
                                  <a:pt x="0" y="18288"/>
                                </a:lnTo>
                                <a:lnTo>
                                  <a:pt x="0" y="41148"/>
                                </a:lnTo>
                                <a:lnTo>
                                  <a:pt x="4572" y="41148"/>
                                </a:lnTo>
                                <a:lnTo>
                                  <a:pt x="4572" y="45720"/>
                                </a:lnTo>
                                <a:lnTo>
                                  <a:pt x="13716" y="45720"/>
                                </a:lnTo>
                                <a:lnTo>
                                  <a:pt x="13716" y="50292"/>
                                </a:lnTo>
                                <a:lnTo>
                                  <a:pt x="18288" y="50292"/>
                                </a:lnTo>
                                <a:lnTo>
                                  <a:pt x="18288" y="54864"/>
                                </a:lnTo>
                                <a:lnTo>
                                  <a:pt x="22860" y="54864"/>
                                </a:lnTo>
                                <a:lnTo>
                                  <a:pt x="22860" y="59436"/>
                                </a:lnTo>
                                <a:lnTo>
                                  <a:pt x="68580" y="59436"/>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28" name="Shape 328"/>
                        <wps:cNvSpPr/>
                        <wps:spPr>
                          <a:xfrm>
                            <a:off x="5108804" y="1815084"/>
                            <a:ext cx="45339" cy="32004"/>
                          </a:xfrm>
                          <a:custGeom>
                            <a:avLst/>
                            <a:gdLst/>
                            <a:ahLst/>
                            <a:cxnLst/>
                            <a:rect l="0" t="0" r="0" b="0"/>
                            <a:pathLst>
                              <a:path w="45339" h="32004">
                                <a:moveTo>
                                  <a:pt x="22860" y="0"/>
                                </a:moveTo>
                                <a:lnTo>
                                  <a:pt x="13716" y="0"/>
                                </a:lnTo>
                                <a:lnTo>
                                  <a:pt x="9144" y="4572"/>
                                </a:lnTo>
                                <a:lnTo>
                                  <a:pt x="4572" y="4572"/>
                                </a:lnTo>
                                <a:lnTo>
                                  <a:pt x="4572" y="9144"/>
                                </a:lnTo>
                                <a:lnTo>
                                  <a:pt x="0" y="9144"/>
                                </a:lnTo>
                                <a:lnTo>
                                  <a:pt x="0" y="27432"/>
                                </a:lnTo>
                                <a:lnTo>
                                  <a:pt x="4572" y="27432"/>
                                </a:lnTo>
                                <a:lnTo>
                                  <a:pt x="4572" y="32004"/>
                                </a:lnTo>
                                <a:lnTo>
                                  <a:pt x="41148" y="32004"/>
                                </a:lnTo>
                                <a:lnTo>
                                  <a:pt x="41148" y="27432"/>
                                </a:lnTo>
                                <a:lnTo>
                                  <a:pt x="45339" y="27432"/>
                                </a:lnTo>
                                <a:lnTo>
                                  <a:pt x="45339" y="9144"/>
                                </a:lnTo>
                                <a:lnTo>
                                  <a:pt x="41148" y="9144"/>
                                </a:lnTo>
                                <a:lnTo>
                                  <a:pt x="41148" y="4572"/>
                                </a:lnTo>
                                <a:lnTo>
                                  <a:pt x="27051" y="4572"/>
                                </a:lnTo>
                                <a:lnTo>
                                  <a:pt x="27051" y="9144"/>
                                </a:lnTo>
                                <a:lnTo>
                                  <a:pt x="22860" y="9144"/>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29" name="Shape 329"/>
                        <wps:cNvSpPr/>
                        <wps:spPr>
                          <a:xfrm>
                            <a:off x="5199863" y="1828800"/>
                            <a:ext cx="36576" cy="27432"/>
                          </a:xfrm>
                          <a:custGeom>
                            <a:avLst/>
                            <a:gdLst/>
                            <a:ahLst/>
                            <a:cxnLst/>
                            <a:rect l="0" t="0" r="0" b="0"/>
                            <a:pathLst>
                              <a:path w="36576" h="27432">
                                <a:moveTo>
                                  <a:pt x="9144" y="0"/>
                                </a:moveTo>
                                <a:lnTo>
                                  <a:pt x="4572" y="4572"/>
                                </a:lnTo>
                                <a:lnTo>
                                  <a:pt x="4572" y="18288"/>
                                </a:lnTo>
                                <a:lnTo>
                                  <a:pt x="0" y="18288"/>
                                </a:lnTo>
                                <a:lnTo>
                                  <a:pt x="0" y="22860"/>
                                </a:lnTo>
                                <a:lnTo>
                                  <a:pt x="4572" y="22860"/>
                                </a:lnTo>
                                <a:lnTo>
                                  <a:pt x="4572" y="27432"/>
                                </a:lnTo>
                                <a:lnTo>
                                  <a:pt x="36576" y="27432"/>
                                </a:lnTo>
                                <a:lnTo>
                                  <a:pt x="36576" y="18288"/>
                                </a:lnTo>
                                <a:lnTo>
                                  <a:pt x="32004" y="18288"/>
                                </a:lnTo>
                                <a:lnTo>
                                  <a:pt x="32004" y="13716"/>
                                </a:lnTo>
                                <a:lnTo>
                                  <a:pt x="27432" y="9144"/>
                                </a:lnTo>
                                <a:lnTo>
                                  <a:pt x="22860" y="9144"/>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30" name="Shape 330"/>
                        <wps:cNvSpPr/>
                        <wps:spPr>
                          <a:xfrm>
                            <a:off x="5204435" y="1819656"/>
                            <a:ext cx="0" cy="36576"/>
                          </a:xfrm>
                          <a:custGeom>
                            <a:avLst/>
                            <a:gdLst/>
                            <a:ahLst/>
                            <a:cxnLst/>
                            <a:rect l="0" t="0" r="0" b="0"/>
                            <a:pathLst>
                              <a:path h="36576">
                                <a:moveTo>
                                  <a:pt x="0" y="0"/>
                                </a:moveTo>
                                <a:lnTo>
                                  <a:pt x="0" y="36576"/>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31" name="Shape 331"/>
                        <wps:cNvSpPr/>
                        <wps:spPr>
                          <a:xfrm>
                            <a:off x="5218151" y="1833372"/>
                            <a:ext cx="73152" cy="9144"/>
                          </a:xfrm>
                          <a:custGeom>
                            <a:avLst/>
                            <a:gdLst/>
                            <a:ahLst/>
                            <a:cxnLst/>
                            <a:rect l="0" t="0" r="0" b="0"/>
                            <a:pathLst>
                              <a:path w="73152" h="9144">
                                <a:moveTo>
                                  <a:pt x="0" y="9144"/>
                                </a:moveTo>
                                <a:lnTo>
                                  <a:pt x="4572" y="9144"/>
                                </a:lnTo>
                                <a:lnTo>
                                  <a:pt x="4572" y="4572"/>
                                </a:lnTo>
                                <a:lnTo>
                                  <a:pt x="22860" y="4572"/>
                                </a:lnTo>
                                <a:lnTo>
                                  <a:pt x="22860" y="0"/>
                                </a:lnTo>
                                <a:lnTo>
                                  <a:pt x="73152"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32" name="Shape 332"/>
                        <wps:cNvSpPr/>
                        <wps:spPr>
                          <a:xfrm>
                            <a:off x="5336769" y="1824228"/>
                            <a:ext cx="50292" cy="54864"/>
                          </a:xfrm>
                          <a:custGeom>
                            <a:avLst/>
                            <a:gdLst/>
                            <a:ahLst/>
                            <a:cxnLst/>
                            <a:rect l="0" t="0" r="0" b="0"/>
                            <a:pathLst>
                              <a:path w="50292" h="54864">
                                <a:moveTo>
                                  <a:pt x="0" y="9144"/>
                                </a:moveTo>
                                <a:lnTo>
                                  <a:pt x="0" y="54864"/>
                                </a:lnTo>
                                <a:lnTo>
                                  <a:pt x="0" y="50292"/>
                                </a:lnTo>
                                <a:lnTo>
                                  <a:pt x="4572" y="50292"/>
                                </a:lnTo>
                                <a:lnTo>
                                  <a:pt x="4572" y="41148"/>
                                </a:lnTo>
                                <a:lnTo>
                                  <a:pt x="9144" y="41148"/>
                                </a:lnTo>
                                <a:lnTo>
                                  <a:pt x="9144" y="18288"/>
                                </a:lnTo>
                                <a:lnTo>
                                  <a:pt x="13716" y="18288"/>
                                </a:lnTo>
                                <a:lnTo>
                                  <a:pt x="13716" y="13716"/>
                                </a:lnTo>
                                <a:lnTo>
                                  <a:pt x="18288" y="9144"/>
                                </a:lnTo>
                                <a:lnTo>
                                  <a:pt x="22860" y="4572"/>
                                </a:lnTo>
                                <a:lnTo>
                                  <a:pt x="22860" y="0"/>
                                </a:lnTo>
                                <a:lnTo>
                                  <a:pt x="50292"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33" name="Shape 333"/>
                        <wps:cNvSpPr/>
                        <wps:spPr>
                          <a:xfrm>
                            <a:off x="5473548" y="1828800"/>
                            <a:ext cx="45720" cy="36576"/>
                          </a:xfrm>
                          <a:custGeom>
                            <a:avLst/>
                            <a:gdLst/>
                            <a:ahLst/>
                            <a:cxnLst/>
                            <a:rect l="0" t="0" r="0" b="0"/>
                            <a:pathLst>
                              <a:path w="45720" h="36576">
                                <a:moveTo>
                                  <a:pt x="0" y="4572"/>
                                </a:moveTo>
                                <a:lnTo>
                                  <a:pt x="0" y="0"/>
                                </a:lnTo>
                                <a:lnTo>
                                  <a:pt x="22606" y="0"/>
                                </a:lnTo>
                                <a:lnTo>
                                  <a:pt x="22606" y="18288"/>
                                </a:lnTo>
                                <a:lnTo>
                                  <a:pt x="18288" y="18288"/>
                                </a:lnTo>
                                <a:lnTo>
                                  <a:pt x="18288" y="22860"/>
                                </a:lnTo>
                                <a:lnTo>
                                  <a:pt x="13716" y="22860"/>
                                </a:lnTo>
                                <a:lnTo>
                                  <a:pt x="13716" y="27432"/>
                                </a:lnTo>
                                <a:lnTo>
                                  <a:pt x="9144" y="27432"/>
                                </a:lnTo>
                                <a:lnTo>
                                  <a:pt x="9144" y="36576"/>
                                </a:lnTo>
                                <a:lnTo>
                                  <a:pt x="45720" y="36576"/>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34" name="Shape 334"/>
                        <wps:cNvSpPr/>
                        <wps:spPr>
                          <a:xfrm>
                            <a:off x="5656428" y="1701419"/>
                            <a:ext cx="77216" cy="136525"/>
                          </a:xfrm>
                          <a:custGeom>
                            <a:avLst/>
                            <a:gdLst/>
                            <a:ahLst/>
                            <a:cxnLst/>
                            <a:rect l="0" t="0" r="0" b="0"/>
                            <a:pathLst>
                              <a:path w="77216" h="136525">
                                <a:moveTo>
                                  <a:pt x="54356" y="13716"/>
                                </a:moveTo>
                                <a:lnTo>
                                  <a:pt x="54356" y="9144"/>
                                </a:lnTo>
                                <a:lnTo>
                                  <a:pt x="45212" y="9144"/>
                                </a:lnTo>
                                <a:lnTo>
                                  <a:pt x="45212" y="4572"/>
                                </a:lnTo>
                                <a:lnTo>
                                  <a:pt x="40640" y="4572"/>
                                </a:lnTo>
                                <a:lnTo>
                                  <a:pt x="36068" y="0"/>
                                </a:lnTo>
                                <a:lnTo>
                                  <a:pt x="17780" y="0"/>
                                </a:lnTo>
                                <a:lnTo>
                                  <a:pt x="17780" y="9144"/>
                                </a:lnTo>
                                <a:lnTo>
                                  <a:pt x="13716" y="9144"/>
                                </a:lnTo>
                                <a:lnTo>
                                  <a:pt x="13716" y="18288"/>
                                </a:lnTo>
                                <a:lnTo>
                                  <a:pt x="8636" y="18288"/>
                                </a:lnTo>
                                <a:lnTo>
                                  <a:pt x="8636" y="22860"/>
                                </a:lnTo>
                                <a:lnTo>
                                  <a:pt x="4572" y="22860"/>
                                </a:lnTo>
                                <a:lnTo>
                                  <a:pt x="4572" y="32004"/>
                                </a:lnTo>
                                <a:lnTo>
                                  <a:pt x="0" y="32004"/>
                                </a:lnTo>
                                <a:lnTo>
                                  <a:pt x="0" y="50292"/>
                                </a:lnTo>
                                <a:lnTo>
                                  <a:pt x="8636" y="50292"/>
                                </a:lnTo>
                                <a:lnTo>
                                  <a:pt x="8636" y="59436"/>
                                </a:lnTo>
                                <a:lnTo>
                                  <a:pt x="13716" y="59436"/>
                                </a:lnTo>
                                <a:lnTo>
                                  <a:pt x="17780" y="64008"/>
                                </a:lnTo>
                                <a:lnTo>
                                  <a:pt x="22352" y="68580"/>
                                </a:lnTo>
                                <a:lnTo>
                                  <a:pt x="26924" y="68580"/>
                                </a:lnTo>
                                <a:lnTo>
                                  <a:pt x="26924" y="73152"/>
                                </a:lnTo>
                                <a:lnTo>
                                  <a:pt x="31496" y="73152"/>
                                </a:lnTo>
                                <a:lnTo>
                                  <a:pt x="31496" y="77724"/>
                                </a:lnTo>
                                <a:lnTo>
                                  <a:pt x="40640" y="77724"/>
                                </a:lnTo>
                                <a:lnTo>
                                  <a:pt x="40640" y="82296"/>
                                </a:lnTo>
                                <a:lnTo>
                                  <a:pt x="49784" y="82296"/>
                                </a:lnTo>
                                <a:lnTo>
                                  <a:pt x="49784" y="86868"/>
                                </a:lnTo>
                                <a:lnTo>
                                  <a:pt x="54356" y="86868"/>
                                </a:lnTo>
                                <a:lnTo>
                                  <a:pt x="54356" y="91440"/>
                                </a:lnTo>
                                <a:lnTo>
                                  <a:pt x="63500" y="91440"/>
                                </a:lnTo>
                                <a:lnTo>
                                  <a:pt x="63500" y="96012"/>
                                </a:lnTo>
                                <a:lnTo>
                                  <a:pt x="68072" y="96012"/>
                                </a:lnTo>
                                <a:lnTo>
                                  <a:pt x="68072" y="100584"/>
                                </a:lnTo>
                                <a:lnTo>
                                  <a:pt x="72644" y="100584"/>
                                </a:lnTo>
                                <a:lnTo>
                                  <a:pt x="72644" y="109093"/>
                                </a:lnTo>
                                <a:lnTo>
                                  <a:pt x="77216" y="109093"/>
                                </a:lnTo>
                                <a:lnTo>
                                  <a:pt x="77216" y="118237"/>
                                </a:lnTo>
                                <a:lnTo>
                                  <a:pt x="72644" y="118237"/>
                                </a:lnTo>
                                <a:lnTo>
                                  <a:pt x="72644" y="122809"/>
                                </a:lnTo>
                                <a:lnTo>
                                  <a:pt x="68072" y="122809"/>
                                </a:lnTo>
                                <a:lnTo>
                                  <a:pt x="68072" y="127381"/>
                                </a:lnTo>
                                <a:lnTo>
                                  <a:pt x="63500" y="127381"/>
                                </a:lnTo>
                                <a:lnTo>
                                  <a:pt x="63500" y="131953"/>
                                </a:lnTo>
                                <a:lnTo>
                                  <a:pt x="58928" y="131953"/>
                                </a:lnTo>
                                <a:lnTo>
                                  <a:pt x="58928" y="136525"/>
                                </a:lnTo>
                                <a:lnTo>
                                  <a:pt x="45212" y="136525"/>
                                </a:lnTo>
                                <a:lnTo>
                                  <a:pt x="45212" y="131953"/>
                                </a:lnTo>
                                <a:lnTo>
                                  <a:pt x="40640" y="131953"/>
                                </a:lnTo>
                                <a:lnTo>
                                  <a:pt x="40640" y="100584"/>
                                </a:lnTo>
                                <a:lnTo>
                                  <a:pt x="45212" y="100584"/>
                                </a:lnTo>
                                <a:lnTo>
                                  <a:pt x="45212" y="96012"/>
                                </a:lnTo>
                                <a:lnTo>
                                  <a:pt x="49784" y="96012"/>
                                </a:lnTo>
                                <a:lnTo>
                                  <a:pt x="49784" y="91440"/>
                                </a:lnTo>
                                <a:lnTo>
                                  <a:pt x="54356" y="91440"/>
                                </a:lnTo>
                                <a:lnTo>
                                  <a:pt x="54356" y="82296"/>
                                </a:lnTo>
                                <a:lnTo>
                                  <a:pt x="63500" y="82296"/>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35" name="Shape 335"/>
                        <wps:cNvSpPr/>
                        <wps:spPr>
                          <a:xfrm>
                            <a:off x="5801843" y="1837944"/>
                            <a:ext cx="59436" cy="36576"/>
                          </a:xfrm>
                          <a:custGeom>
                            <a:avLst/>
                            <a:gdLst/>
                            <a:ahLst/>
                            <a:cxnLst/>
                            <a:rect l="0" t="0" r="0" b="0"/>
                            <a:pathLst>
                              <a:path w="59436" h="36576">
                                <a:moveTo>
                                  <a:pt x="0" y="13716"/>
                                </a:moveTo>
                                <a:lnTo>
                                  <a:pt x="0" y="9144"/>
                                </a:lnTo>
                                <a:lnTo>
                                  <a:pt x="4953" y="9144"/>
                                </a:lnTo>
                                <a:lnTo>
                                  <a:pt x="4953" y="4572"/>
                                </a:lnTo>
                                <a:lnTo>
                                  <a:pt x="14097" y="4572"/>
                                </a:lnTo>
                                <a:lnTo>
                                  <a:pt x="14097" y="0"/>
                                </a:lnTo>
                                <a:lnTo>
                                  <a:pt x="27432" y="0"/>
                                </a:lnTo>
                                <a:lnTo>
                                  <a:pt x="27432" y="13716"/>
                                </a:lnTo>
                                <a:lnTo>
                                  <a:pt x="22860" y="13716"/>
                                </a:lnTo>
                                <a:lnTo>
                                  <a:pt x="22860" y="18288"/>
                                </a:lnTo>
                                <a:lnTo>
                                  <a:pt x="18288" y="18288"/>
                                </a:lnTo>
                                <a:lnTo>
                                  <a:pt x="18288" y="27432"/>
                                </a:lnTo>
                                <a:lnTo>
                                  <a:pt x="14097" y="27432"/>
                                </a:lnTo>
                                <a:lnTo>
                                  <a:pt x="14097" y="36576"/>
                                </a:lnTo>
                                <a:lnTo>
                                  <a:pt x="41148" y="36576"/>
                                </a:lnTo>
                                <a:lnTo>
                                  <a:pt x="45720" y="32004"/>
                                </a:lnTo>
                                <a:lnTo>
                                  <a:pt x="59436" y="32004"/>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36" name="Shape 336"/>
                        <wps:cNvSpPr/>
                        <wps:spPr>
                          <a:xfrm>
                            <a:off x="5610708" y="1911096"/>
                            <a:ext cx="328295" cy="9144"/>
                          </a:xfrm>
                          <a:custGeom>
                            <a:avLst/>
                            <a:gdLst/>
                            <a:ahLst/>
                            <a:cxnLst/>
                            <a:rect l="0" t="0" r="0" b="0"/>
                            <a:pathLst>
                              <a:path w="328295" h="9144">
                                <a:moveTo>
                                  <a:pt x="0" y="0"/>
                                </a:moveTo>
                                <a:lnTo>
                                  <a:pt x="159512" y="0"/>
                                </a:lnTo>
                                <a:lnTo>
                                  <a:pt x="159512" y="4572"/>
                                </a:lnTo>
                                <a:lnTo>
                                  <a:pt x="328295" y="4572"/>
                                </a:lnTo>
                                <a:lnTo>
                                  <a:pt x="328295" y="9144"/>
                                </a:lnTo>
                                <a:lnTo>
                                  <a:pt x="305435" y="9144"/>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37" name="Shape 337"/>
                        <wps:cNvSpPr/>
                        <wps:spPr>
                          <a:xfrm>
                            <a:off x="5678780" y="1965960"/>
                            <a:ext cx="287655" cy="132207"/>
                          </a:xfrm>
                          <a:custGeom>
                            <a:avLst/>
                            <a:gdLst/>
                            <a:ahLst/>
                            <a:cxnLst/>
                            <a:rect l="0" t="0" r="0" b="0"/>
                            <a:pathLst>
                              <a:path w="287655" h="132207">
                                <a:moveTo>
                                  <a:pt x="0" y="49911"/>
                                </a:moveTo>
                                <a:lnTo>
                                  <a:pt x="0" y="54483"/>
                                </a:lnTo>
                                <a:lnTo>
                                  <a:pt x="4572" y="54483"/>
                                </a:lnTo>
                                <a:lnTo>
                                  <a:pt x="4572" y="59055"/>
                                </a:lnTo>
                                <a:lnTo>
                                  <a:pt x="9144" y="59055"/>
                                </a:lnTo>
                                <a:lnTo>
                                  <a:pt x="9144" y="123063"/>
                                </a:lnTo>
                                <a:lnTo>
                                  <a:pt x="4572" y="123063"/>
                                </a:lnTo>
                                <a:lnTo>
                                  <a:pt x="4572" y="132207"/>
                                </a:lnTo>
                                <a:lnTo>
                                  <a:pt x="18288" y="132207"/>
                                </a:lnTo>
                                <a:lnTo>
                                  <a:pt x="18288" y="127381"/>
                                </a:lnTo>
                                <a:lnTo>
                                  <a:pt x="22860" y="127381"/>
                                </a:lnTo>
                                <a:lnTo>
                                  <a:pt x="22860" y="123063"/>
                                </a:lnTo>
                                <a:lnTo>
                                  <a:pt x="27432" y="123063"/>
                                </a:lnTo>
                                <a:lnTo>
                                  <a:pt x="27432" y="118237"/>
                                </a:lnTo>
                                <a:lnTo>
                                  <a:pt x="32004" y="118237"/>
                                </a:lnTo>
                                <a:lnTo>
                                  <a:pt x="32004" y="113919"/>
                                </a:lnTo>
                                <a:lnTo>
                                  <a:pt x="36576" y="113919"/>
                                </a:lnTo>
                                <a:lnTo>
                                  <a:pt x="36576" y="109347"/>
                                </a:lnTo>
                                <a:lnTo>
                                  <a:pt x="41148" y="109347"/>
                                </a:lnTo>
                                <a:lnTo>
                                  <a:pt x="45720" y="104775"/>
                                </a:lnTo>
                                <a:lnTo>
                                  <a:pt x="45720" y="100203"/>
                                </a:lnTo>
                                <a:lnTo>
                                  <a:pt x="50292" y="100203"/>
                                </a:lnTo>
                                <a:lnTo>
                                  <a:pt x="50292" y="63627"/>
                                </a:lnTo>
                                <a:lnTo>
                                  <a:pt x="54864" y="63627"/>
                                </a:lnTo>
                                <a:lnTo>
                                  <a:pt x="54864" y="0"/>
                                </a:lnTo>
                                <a:lnTo>
                                  <a:pt x="96012" y="0"/>
                                </a:lnTo>
                                <a:lnTo>
                                  <a:pt x="100584" y="4191"/>
                                </a:lnTo>
                                <a:lnTo>
                                  <a:pt x="113919" y="4191"/>
                                </a:lnTo>
                                <a:lnTo>
                                  <a:pt x="118872" y="8763"/>
                                </a:lnTo>
                                <a:lnTo>
                                  <a:pt x="123063" y="13335"/>
                                </a:lnTo>
                                <a:lnTo>
                                  <a:pt x="128016" y="13335"/>
                                </a:lnTo>
                                <a:lnTo>
                                  <a:pt x="137160" y="17907"/>
                                </a:lnTo>
                                <a:lnTo>
                                  <a:pt x="141351" y="17907"/>
                                </a:lnTo>
                                <a:lnTo>
                                  <a:pt x="141351" y="22479"/>
                                </a:lnTo>
                                <a:lnTo>
                                  <a:pt x="150495" y="22479"/>
                                </a:lnTo>
                                <a:lnTo>
                                  <a:pt x="150495" y="27051"/>
                                </a:lnTo>
                                <a:lnTo>
                                  <a:pt x="196215" y="27051"/>
                                </a:lnTo>
                                <a:lnTo>
                                  <a:pt x="196215" y="31623"/>
                                </a:lnTo>
                                <a:lnTo>
                                  <a:pt x="228219" y="31623"/>
                                </a:lnTo>
                                <a:lnTo>
                                  <a:pt x="232791" y="36195"/>
                                </a:lnTo>
                                <a:lnTo>
                                  <a:pt x="269367" y="36195"/>
                                </a:lnTo>
                                <a:lnTo>
                                  <a:pt x="269367" y="40767"/>
                                </a:lnTo>
                                <a:lnTo>
                                  <a:pt x="282829" y="40767"/>
                                </a:lnTo>
                                <a:lnTo>
                                  <a:pt x="282829" y="45339"/>
                                </a:lnTo>
                                <a:lnTo>
                                  <a:pt x="287655" y="45339"/>
                                </a:lnTo>
                                <a:lnTo>
                                  <a:pt x="287655" y="49911"/>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38" name="Shape 338"/>
                        <wps:cNvSpPr/>
                        <wps:spPr>
                          <a:xfrm>
                            <a:off x="5806796" y="2025015"/>
                            <a:ext cx="81915" cy="109474"/>
                          </a:xfrm>
                          <a:custGeom>
                            <a:avLst/>
                            <a:gdLst/>
                            <a:ahLst/>
                            <a:cxnLst/>
                            <a:rect l="0" t="0" r="0" b="0"/>
                            <a:pathLst>
                              <a:path w="81915" h="109474">
                                <a:moveTo>
                                  <a:pt x="13335" y="36576"/>
                                </a:moveTo>
                                <a:lnTo>
                                  <a:pt x="9144" y="36576"/>
                                </a:lnTo>
                                <a:lnTo>
                                  <a:pt x="9144" y="50292"/>
                                </a:lnTo>
                                <a:lnTo>
                                  <a:pt x="4191" y="50292"/>
                                </a:lnTo>
                                <a:lnTo>
                                  <a:pt x="4191" y="64008"/>
                                </a:lnTo>
                                <a:lnTo>
                                  <a:pt x="0" y="68326"/>
                                </a:lnTo>
                                <a:lnTo>
                                  <a:pt x="0" y="95758"/>
                                </a:lnTo>
                                <a:lnTo>
                                  <a:pt x="4191" y="100584"/>
                                </a:lnTo>
                                <a:lnTo>
                                  <a:pt x="9144" y="100584"/>
                                </a:lnTo>
                                <a:lnTo>
                                  <a:pt x="13335" y="104902"/>
                                </a:lnTo>
                                <a:lnTo>
                                  <a:pt x="31623" y="104902"/>
                                </a:lnTo>
                                <a:lnTo>
                                  <a:pt x="36195" y="109474"/>
                                </a:lnTo>
                                <a:lnTo>
                                  <a:pt x="72771" y="109474"/>
                                </a:lnTo>
                                <a:lnTo>
                                  <a:pt x="72771" y="104902"/>
                                </a:lnTo>
                                <a:lnTo>
                                  <a:pt x="77343" y="100584"/>
                                </a:lnTo>
                                <a:lnTo>
                                  <a:pt x="77343" y="86614"/>
                                </a:lnTo>
                                <a:lnTo>
                                  <a:pt x="81915" y="86614"/>
                                </a:lnTo>
                                <a:lnTo>
                                  <a:pt x="81915" y="41148"/>
                                </a:lnTo>
                                <a:lnTo>
                                  <a:pt x="77343" y="41148"/>
                                </a:lnTo>
                                <a:lnTo>
                                  <a:pt x="77343" y="36576"/>
                                </a:lnTo>
                                <a:lnTo>
                                  <a:pt x="68199" y="36576"/>
                                </a:lnTo>
                                <a:lnTo>
                                  <a:pt x="68199" y="32004"/>
                                </a:lnTo>
                                <a:lnTo>
                                  <a:pt x="63627" y="32004"/>
                                </a:lnTo>
                                <a:lnTo>
                                  <a:pt x="63627" y="9144"/>
                                </a:lnTo>
                                <a:lnTo>
                                  <a:pt x="54483" y="9144"/>
                                </a:lnTo>
                                <a:lnTo>
                                  <a:pt x="54483" y="4572"/>
                                </a:lnTo>
                                <a:lnTo>
                                  <a:pt x="49911" y="4572"/>
                                </a:lnTo>
                                <a:lnTo>
                                  <a:pt x="45339" y="0"/>
                                </a:lnTo>
                                <a:lnTo>
                                  <a:pt x="27051" y="0"/>
                                </a:lnTo>
                                <a:lnTo>
                                  <a:pt x="27051" y="9144"/>
                                </a:lnTo>
                                <a:lnTo>
                                  <a:pt x="22479" y="9144"/>
                                </a:lnTo>
                                <a:lnTo>
                                  <a:pt x="22479" y="27432"/>
                                </a:lnTo>
                                <a:lnTo>
                                  <a:pt x="17907" y="27432"/>
                                </a:lnTo>
                                <a:lnTo>
                                  <a:pt x="17907" y="36576"/>
                                </a:lnTo>
                                <a:lnTo>
                                  <a:pt x="13335" y="41148"/>
                                </a:lnTo>
                                <a:lnTo>
                                  <a:pt x="13335" y="54864"/>
                                </a:lnTo>
                                <a:lnTo>
                                  <a:pt x="9144" y="59182"/>
                                </a:lnTo>
                                <a:lnTo>
                                  <a:pt x="9144" y="68326"/>
                                </a:lnTo>
                                <a:lnTo>
                                  <a:pt x="4191" y="73152"/>
                                </a:lnTo>
                                <a:lnTo>
                                  <a:pt x="4191" y="9144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39" name="Shape 339"/>
                        <wps:cNvSpPr/>
                        <wps:spPr>
                          <a:xfrm>
                            <a:off x="5820131" y="2079879"/>
                            <a:ext cx="54864" cy="18288"/>
                          </a:xfrm>
                          <a:custGeom>
                            <a:avLst/>
                            <a:gdLst/>
                            <a:ahLst/>
                            <a:cxnLst/>
                            <a:rect l="0" t="0" r="0" b="0"/>
                            <a:pathLst>
                              <a:path w="54864" h="18288">
                                <a:moveTo>
                                  <a:pt x="0" y="18288"/>
                                </a:moveTo>
                                <a:lnTo>
                                  <a:pt x="0" y="9144"/>
                                </a:lnTo>
                                <a:lnTo>
                                  <a:pt x="4572" y="9144"/>
                                </a:lnTo>
                                <a:lnTo>
                                  <a:pt x="4572" y="4318"/>
                                </a:lnTo>
                                <a:lnTo>
                                  <a:pt x="27432" y="4318"/>
                                </a:lnTo>
                                <a:lnTo>
                                  <a:pt x="27432" y="0"/>
                                </a:lnTo>
                                <a:lnTo>
                                  <a:pt x="54864"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40" name="Shape 340"/>
                        <wps:cNvSpPr/>
                        <wps:spPr>
                          <a:xfrm>
                            <a:off x="5925287" y="2120773"/>
                            <a:ext cx="50292" cy="41148"/>
                          </a:xfrm>
                          <a:custGeom>
                            <a:avLst/>
                            <a:gdLst/>
                            <a:ahLst/>
                            <a:cxnLst/>
                            <a:rect l="0" t="0" r="0" b="0"/>
                            <a:pathLst>
                              <a:path w="50292" h="41148">
                                <a:moveTo>
                                  <a:pt x="0" y="18288"/>
                                </a:moveTo>
                                <a:lnTo>
                                  <a:pt x="0" y="22860"/>
                                </a:lnTo>
                                <a:lnTo>
                                  <a:pt x="0" y="18288"/>
                                </a:lnTo>
                                <a:lnTo>
                                  <a:pt x="4573" y="18288"/>
                                </a:lnTo>
                                <a:lnTo>
                                  <a:pt x="4573" y="13716"/>
                                </a:lnTo>
                                <a:lnTo>
                                  <a:pt x="13716" y="13716"/>
                                </a:lnTo>
                                <a:lnTo>
                                  <a:pt x="13716" y="9144"/>
                                </a:lnTo>
                                <a:lnTo>
                                  <a:pt x="18035" y="9144"/>
                                </a:lnTo>
                                <a:lnTo>
                                  <a:pt x="18035" y="4826"/>
                                </a:lnTo>
                                <a:lnTo>
                                  <a:pt x="22861" y="4826"/>
                                </a:lnTo>
                                <a:lnTo>
                                  <a:pt x="27178" y="0"/>
                                </a:lnTo>
                                <a:lnTo>
                                  <a:pt x="32004" y="0"/>
                                </a:lnTo>
                                <a:lnTo>
                                  <a:pt x="32004" y="13716"/>
                                </a:lnTo>
                                <a:lnTo>
                                  <a:pt x="27178" y="13716"/>
                                </a:lnTo>
                                <a:lnTo>
                                  <a:pt x="27178" y="18288"/>
                                </a:lnTo>
                                <a:lnTo>
                                  <a:pt x="22861" y="18288"/>
                                </a:lnTo>
                                <a:lnTo>
                                  <a:pt x="22861" y="36576"/>
                                </a:lnTo>
                                <a:lnTo>
                                  <a:pt x="18035" y="36576"/>
                                </a:lnTo>
                                <a:lnTo>
                                  <a:pt x="18035" y="41148"/>
                                </a:lnTo>
                                <a:lnTo>
                                  <a:pt x="50292" y="41148"/>
                                </a:lnTo>
                              </a:path>
                            </a:pathLst>
                          </a:custGeom>
                          <a:ln w="17069" cap="rnd">
                            <a:round/>
                          </a:ln>
                        </wps:spPr>
                        <wps:style>
                          <a:lnRef idx="1">
                            <a:srgbClr val="FF8000"/>
                          </a:lnRef>
                          <a:fillRef idx="0">
                            <a:srgbClr val="000000">
                              <a:alpha val="0"/>
                            </a:srgbClr>
                          </a:fillRef>
                          <a:effectRef idx="0">
                            <a:scrgbClr r="0" g="0" b="0"/>
                          </a:effectRef>
                          <a:fontRef idx="none"/>
                        </wps:style>
                        <wps:bodyPr/>
                      </wps:wsp>
                    </wpg:wgp>
                  </a:graphicData>
                </a:graphic>
              </wp:inline>
            </w:drawing>
          </mc:Choice>
          <mc:Fallback>
            <w:pict>
              <v:group w14:anchorId="3C54D955" id="Group 2093" o:spid="_x0000_s1026" style="width:470.5pt;height:170.25pt;mso-position-horizontal-relative:char;mso-position-vertical-relative:line" coordsize="59755,21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">
                <v:shape id="Shape 104" o:spid="_x0000_s1027" style="position:absolute;left:137;top:1779;width:682;height:228;visibility:visible;mso-wrap-style:square;v-text-anchor:top" coordsize="68275,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" path="m,l,9144r8839,l8839,13716r13716,l22555,18288r18593,l45415,22860r22860,e" filled="f" strokecolor="#ff8000" strokeweight=".48261mm">
                  <v:stroke endcap="round"/>
                  <v:path arrowok="t" textboxrect="0,0,68275,22860"/>
                </v:shape>
                <v:shape id="Shape 105" o:spid="_x0000_s1028" style="position:absolute;left:957;top:822;width:637;height:1094;visibility:visible;mso-wrap-style:square;v-text-anchor:top" coordsize="63703,109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" path="m,l13716,r,9144l18288,9144r,4571l22860,13715r,4573l27432,22860r4572,l32004,27432r4572,4191l45720,31623r,4953l50292,36576r,4191l54559,40767r4877,4953l59436,49911r4267,l63703,72771r-4267,l59436,77343r-4877,l54559,86487r-4267,l50292,95631r-4572,4571l45720,109347r-4572,e" filled="f" strokecolor="#ff8000" strokeweight=".48261mm">
                  <v:stroke endcap="round"/>
                  <v:path arrowok="t" textboxrect="0,0,63703,109347"/>
                </v:shape>
                <v:shape id="Shape 106" o:spid="_x0000_s1029" style="position:absolute;top:1230;width:499;height:141;visibility:visible;mso-wrap-style:square;v-text-anchor:top" coordsize="49987,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" path="m4572,14097l,14097,4572,9144r4572,l9144,4953r13411,l27127,,49987,e" filled="f" strokecolor="#ff8000" strokeweight=".48261mm">
                  <v:stroke endcap="round"/>
                  <v:path arrowok="t" textboxrect="0,0,49987,14097"/>
                </v:shape>
                <v:shape id="Shape 107" o:spid="_x0000_s1030" style="position:absolute;left:3511;top:91;width:957;height:1372;visibility:visible;mso-wrap-style:square;v-text-anchor:top" coordsize="95707,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" path="m18288,r,54864l13716,54864r,32004l9144,91440r,9144l4572,100584r,22479l,128015r,9145l,86868,4572,82296r,-22860l9144,59436r,-22860l13716,36576r,-18288l22860,18288r,-4573l36576,13715r4572,4573l41148,27432r4572,4571l45720,45720r4572,4572l50292,59436r4572,l54864,64008r4267,l59131,73152r4877,l64008,77724r4267,l68275,82296r23165,l95707,68580e" filled="f" strokecolor="#ff8000" strokeweight=".48261mm">
                  <v:stroke endcap="round"/>
                  <v:path arrowok="t" textboxrect="0,0,95707,137160"/>
                </v:shape>
                <v:shape id="Shape 108" o:spid="_x0000_s1031" style="position:absolute;left:4559;width:275;height:1322;visibility:visible;mso-wrap-style:square;v-text-anchor:top" coordsize="27432,132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" path="m,68580l9144,32004,,68580,9144,27432r,-9144l13716,13716r,-4572l18288,4573,18288,r,9144l22860,9144r,45720l27432,59436r,72771e" filled="f" strokecolor="#ff8000" strokeweight=".48261mm">
                  <v:stroke endcap="round"/>
                  <v:path arrowok="t" textboxrect="0,0,27432,132207"/>
                </v:shape>
                <v:shape id="Shape 109" o:spid="_x0000_s1032" style="position:absolute;left:5245;top:1051;width:366;height:499;visibility:visible;mso-wrap-style:square;v-text-anchor:top" coordsize="36576,4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" path="m13716,13716r,4191l9144,17907,4572,22860r,4191l,32003,,45339r4572,l4572,49911r22860,l27432,45339r4572,-4191l36576,41148r,-4953l32004,36195r,-31623l27432,4572,22860,e" filled="f" strokecolor="#ff8000" strokeweight=".48261mm">
                  <v:stroke endcap="round"/>
                  <v:path arrowok="t" textboxrect="0,0,36576,49911"/>
                </v:shape>
                <v:shape id="Shape 110" o:spid="_x0000_s1033" style="position:absolute;left:1322;top:5153;width:137;height:1141;visibility:visible;mso-wrap-style:square;v-text-anchor:top" coordsize="13716,114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" path="m13716,l9144,r,86614l4572,91186r,9144l,100330r,13716e" filled="f" strokecolor="#ff8000" strokeweight=".48261mm">
                  <v:stroke endcap="round"/>
                  <v:path arrowok="t" textboxrect="0,0,13716,114046"/>
                </v:shape>
                <v:shape id="Shape 111" o:spid="_x0000_s1034" style="position:absolute;left:1139;top:5062;width:546;height:0;visibility:visible;mso-wrap-style:square;v-text-anchor:top" coordsize="54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" path="m,l54559,e" filled="f" strokecolor="#ff8000" strokeweight=".48261mm">
                  <v:stroke endcap="round"/>
                  <v:path arrowok="t" textboxrect="0,0,54559,0"/>
                </v:shape>
                <v:shape id="Shape 112" o:spid="_x0000_s1035" style="position:absolute;left:1776;top:5016;width:138;height:46;visibility:visible;mso-wrap-style:square;v-text-anchor:top" coordsize="13716,4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" path="m,4573r,l13716,4573,13716,e" filled="f" strokecolor="#ff8000" strokeweight=".48261mm">
                  <v:stroke endcap="round"/>
                  <v:path arrowok="t" textboxrect="0,0,13716,4573"/>
                </v:shape>
                <v:shape id="Shape 113" o:spid="_x0000_s1036" style="position:absolute;left:1502;top:5016;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" path="m32309,l54864,r,4573l59436,4573r,22859l64008,27432r,9144l59436,41148r-4572,4572l54864,50292r-4572,l50292,54864r-4572,l45720,59436r-4572,l41148,64008,,64008r18288,e" filled="f" strokecolor="#ff8000" strokeweight=".48261mm">
                  <v:stroke endcap="round"/>
                  <v:path arrowok="t" textboxrect="0,0,64008,64008"/>
                </v:shape>
                <v:shape id="Shape 114" o:spid="_x0000_s1037" style="position:absolute;left:2417;top:6019;width:45;height:640;visibility:visible;mso-wrap-style:square;v-text-anchor:top" coordsize="4572,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" path="m4572,r,22860l,22860,,64008e" filled="f" strokecolor="#ff8000" strokeweight=".48261mm">
                  <v:stroke endcap="round"/>
                  <v:path arrowok="t" textboxrect="0,0,4572,64008"/>
                </v:shape>
                <v:shape id="Shape 115" o:spid="_x0000_s1038" style="position:absolute;left:2417;top:6202;width:182;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" path="m,l,,18288,e" filled="f" strokecolor="#ff8000" strokeweight=".48261mm">
                  <v:stroke endcap="round"/>
                  <v:path arrowok="t" textboxrect="0,0,18288,0"/>
                </v:shape>
                <v:shape id="Shape 116" o:spid="_x0000_s1039" style="position:absolute;left:2691;top:6202;width:46;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" path="m,l4572,e" filled="f" strokecolor="#ff8000" strokeweight=".48261mm">
                  <v:stroke endcap="round"/>
                  <v:path arrowok="t" textboxrect="0,0,4572,0"/>
                </v:shape>
                <v:shape id="Shape 117" o:spid="_x0000_s1040" style="position:absolute;left:3282;top:6065;width:640;height:686;visibility:visible;mso-wrap-style:square;v-text-anchor:top" coordsize="64008,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" path="m,l36576,r,4572l41148,4572r,9144l27432,13716r9144,l36576,18288r22860,l59436,22860r4572,4572l64008,36576r-4572,l59436,45720r-4572,l54864,50292r-4572,l50292,54864r-9144,l41148,59436r-9144,l32004,64008r-4572,l27432,68580r-9144,e" filled="f" strokecolor="#ff8000" strokeweight=".48261mm">
                  <v:stroke endcap="round"/>
                  <v:path arrowok="t" textboxrect="0,0,64008,68580"/>
                </v:shape>
                <v:shape id="Shape 118" o:spid="_x0000_s1041" style="position:absolute;left:5699;top:5245;width:229;height:91;visibility:visible;mso-wrap-style:square;v-text-anchor:top" coordsize="228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" path="m,l,4573r9144,l9144,9144r13716,e" filled="f" strokecolor="#ff8000" strokeweight=".48261mm">
                  <v:stroke endcap="round"/>
                  <v:path arrowok="t" textboxrect="0,0,22860,9144"/>
                </v:shape>
                <v:shape id="Shape 119" o:spid="_x0000_s1042" style="position:absolute;left:5791;top:5930;width:411;height:0;visibility:visible;mso-wrap-style:square;v-text-anchor:top" coordsize="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" path="m,l41148,e" filled="f" strokecolor="#ff8000" strokeweight=".48261mm">
                  <v:stroke endcap="round"/>
                  <v:path arrowok="t" textboxrect="0,0,41148,0"/>
                </v:shape>
                <v:shape id="Shape 120" o:spid="_x0000_s1043" style="position:absolute;left:7525;top:5062;width:0;height:868;visibility:visible;mso-wrap-style:square;v-text-anchor:top" coordsize="0,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" path="m,l,86868e" filled="f" strokecolor="#ff8000" strokeweight=".48261mm">
                  <v:stroke endcap="round"/>
                  <v:path arrowok="t" textboxrect="0,0,0,86868"/>
                </v:shape>
                <v:shape id="Shape 121" o:spid="_x0000_s1044" style="position:absolute;left:7205;top:4833;width:549;height:229;visibility:visible;mso-wrap-style:square;v-text-anchor:top" coordsize="54864,22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" path="m,22861r18288,l18288,18288,54864,e" filled="f" strokecolor="#ff8000" strokeweight=".48261mm">
                  <v:stroke endcap="round"/>
                  <v:path arrowok="t" textboxrect="0,0,54864,22861"/>
                </v:shape>
                <v:shape id="Shape 122" o:spid="_x0000_s1045" style="position:absolute;left:7845;top:4833;width:408;height:0;visibility:visible;mso-wrap-style:square;v-text-anchor:top" coordsize="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" path="m,l,,40767,e" filled="f" strokecolor="#ff8000" strokeweight=".48261mm">
                  <v:stroke endcap="round"/>
                  <v:path arrowok="t" textboxrect="0,0,40767,0"/>
                </v:shape>
                <v:shape id="Shape 123" o:spid="_x0000_s1046" style="position:absolute;left:7937;top:5062;width:45;height:1003;visibility:visible;mso-wrap-style:square;v-text-anchor:top" coordsize="4572,10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" path="m4572,l,,,100330e" filled="f" strokecolor="#ff8000" strokeweight=".48261mm">
                  <v:stroke endcap="round"/>
                  <v:path arrowok="t" textboxrect="0,0,4572,100330"/>
                </v:shape>
                <v:shape id="Shape 124" o:spid="_x0000_s1047" style="position:absolute;left:8482;top:5702;width:411;height:454;visibility:visible;mso-wrap-style:square;v-text-anchor:top" coordsize="41148,45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" path="m22860,l9144,,4572,4572,,9144,,40894r13716,l13716,45466r27432,l41148,36322e" filled="f" strokecolor="#ff8000" strokeweight=".48261mm">
                  <v:stroke endcap="round"/>
                  <v:path arrowok="t" textboxrect="0,0,41148,45466"/>
                </v:shape>
                <v:shape id="Shape 125" o:spid="_x0000_s1048" style="position:absolute;left:10125;top:4471;width:91;height:1002;visibility:visible;mso-wrap-style:square;v-text-anchor:top" coordsize="9144,100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" path="m9144,r,l9144,68199r-4572,l4572,86487,,86487r,13716l,91059e" filled="f" strokecolor="#ff8000" strokeweight=".48261mm">
                  <v:stroke endcap="round"/>
                  <v:path arrowok="t" textboxrect="0,0,9144,100203"/>
                </v:shape>
                <v:shape id="Shape 126" o:spid="_x0000_s1049" style="position:absolute;left:10171;top:4696;width:365;height:1234;visibility:visible;mso-wrap-style:square;v-text-anchor:top" coordsize="36576,12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" path="m4572,32003r,82297l,118872r,4572l,86868,4572,82296r,-27433l9144,54863r,-49911l18288,4952,18288,,36576,e" filled="f" strokecolor="#ff8000" strokeweight=".48261mm">
                  <v:stroke endcap="round"/>
                  <v:path arrowok="t" textboxrect="0,0,36576,123444"/>
                </v:shape>
                <v:shape id="Shape 127" o:spid="_x0000_s1050" style="position:absolute;left:10308;top:4696;width:363;height:686;visibility:visible;mso-wrap-style:square;v-text-anchor:top" coordsize="3632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" path="m22860,r,4952l36322,4952r,31624l32004,36576r,9144l27432,45720r,4572l18288,50292r,4571l13716,54863r,4573l9144,59436r,4572l,64008r,4572e" filled="f" strokecolor="#ff8000" strokeweight=".48261mm">
                  <v:stroke endcap="round"/>
                  <v:path arrowok="t" textboxrect="0,0,36322,68580"/>
                </v:shape>
                <v:shape id="Shape 128" o:spid="_x0000_s1051" style="position:absolute;left:11265;top:5245;width:46;height:911;visibility:visible;mso-wrap-style:square;v-text-anchor:top" coordsize="4572,9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" path="m4572,9144l4572,r,73152l,73152,,91187,,86614e" filled="f" strokecolor="#ff8000" strokeweight=".48261mm">
                  <v:stroke endcap="round"/>
                  <v:path arrowok="t" textboxrect="0,0,4572,91187"/>
                </v:shape>
                <v:shape id="Shape 129" o:spid="_x0000_s1052" style="position:absolute;left:11174;top:5793;width:411;height:92;visibility:visible;mso-wrap-style:square;v-text-anchor:top" coordsize="411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" path="m,9144r9144,l9144,4573r4572,l18288,,41148,e" filled="f" strokecolor="#ff8000" strokeweight=".48261mm">
                  <v:stroke endcap="round"/>
                  <v:path arrowok="t" textboxrect="0,0,41148,9144"/>
                </v:shape>
                <v:shape id="Shape 130" o:spid="_x0000_s1053" style="position:absolute;left:11906;top:5382;width:453;height:774;visibility:visible;mso-wrap-style:square;v-text-anchor:top" coordsize="45339,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" path="m4572,l,,18288,r,4572l22860,4572r,4572l41148,9144r,4572l36195,18288r,4572l32004,22860r,4572l27432,27432r,4572l22860,32004r,18288l18288,50292r,27178l45339,77470e" filled="f" strokecolor="#ff8000" strokeweight=".48261mm">
                  <v:stroke endcap="round"/>
                  <v:path arrowok="t" textboxrect="0,0,45339,77470"/>
                </v:shape>
                <v:shape id="Shape 131" o:spid="_x0000_s1054" style="position:absolute;left:1094;top:8848;width:91;height:960;visibility:visible;mso-wrap-style:square;v-text-anchor:top" coordsize="9144,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" path="m9144,r,45720l4572,50292r,27432l,77724,,96012e" filled="f" strokecolor="#ff8000" strokeweight=".48261mm">
                  <v:stroke endcap="round"/>
                  <v:path arrowok="t" textboxrect="0,0,9144,96012"/>
                </v:shape>
                <v:shape id="Shape 132" o:spid="_x0000_s1055" style="position:absolute;left:865;top:8756;width:777;height:229;visibility:visible;mso-wrap-style:square;v-text-anchor:top" coordsize="77724,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" path="m,22860l,18288r9144,l9144,13716r18288,l27432,9144r18288,l50292,4572r18288,l68580,r9144,e" filled="f" strokecolor="#ff8000" strokeweight=".48261mm">
                  <v:stroke endcap="round"/>
                  <v:path arrowok="t" textboxrect="0,0,77724,22860"/>
                </v:shape>
                <v:shape id="Shape 133" o:spid="_x0000_s1056" style="position:absolute;left:2005;top:9716;width:92;height:501;visibility:visible;mso-wrap-style:square;v-text-anchor:top" coordsize="9144,50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" path="m9144,r,18034l4572,22606r,4572l,31750,,50038e" filled="f" strokecolor="#ff8000" strokeweight=".48261mm">
                  <v:stroke endcap="round"/>
                  <v:path arrowok="t" textboxrect="0,0,9144,50038"/>
                </v:shape>
                <v:shape id="Shape 134" o:spid="_x0000_s1057" style="position:absolute;left:1868;top:9942;width:229;height:92;visibility:visible;mso-wrap-style:square;v-text-anchor:top" coordsize="228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" path="m,9144l,4572r9144,l9144,,22860,e" filled="f" strokecolor="#ff8000" strokeweight=".48261mm">
                  <v:stroke endcap="round"/>
                  <v:path arrowok="t" textboxrect="0,0,22860,9144"/>
                </v:shape>
                <v:shape id="Shape 135" o:spid="_x0000_s1058" style="position:absolute;left:2417;top:9759;width:91;height:0;visibility:visible;mso-wrap-style:square;v-text-anchor:top" coordsize="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" path="m,l9144,e" filled="f" strokecolor="#ff8000" strokeweight=".48261mm">
                  <v:stroke endcap="round"/>
                  <v:path arrowok="t" textboxrect="0,0,9144,0"/>
                </v:shape>
                <v:shape id="Shape 136" o:spid="_x0000_s1059" style="position:absolute;left:1959;top:9897;width:503;height:91;visibility:visible;mso-wrap-style:square;v-text-anchor:top" coordsize="502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" path="m,9144r32004,l36576,4573r9144,l45720,r4572,e" filled="f" strokecolor="#ff8000" strokeweight=".48261mm">
                  <v:stroke endcap="round"/>
                  <v:path arrowok="t" textboxrect="0,0,50292,9144"/>
                </v:shape>
                <v:shape id="Shape 137" o:spid="_x0000_s1060" style="position:absolute;left:2965;top:9577;width:500;height:411;visibility:visible;mso-wrap-style:square;v-text-anchor:top" coordsize="49987,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" path="m,l27432,r,27432l36576,27432r,4571l45720,32003r4267,4573l49987,41148e" filled="f" strokecolor="#ff8000" strokeweight=".48261mm">
                  <v:stroke endcap="round"/>
                  <v:path arrowok="t" textboxrect="0,0,49987,41148"/>
                </v:shape>
                <v:shape id="Shape 138" o:spid="_x0000_s1061" style="position:absolute;left:3282;top:10034;width:183;height:320;visibility:visible;mso-wrap-style:square;v-text-anchor:top" coordsize="18288,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" path="m18288,r,18288l18288,,14021,18288r,4572l4877,22860r,4572l,27432r,4572e" filled="f" strokecolor="#ff8000" strokeweight=".48261mm">
                  <v:stroke endcap="round"/>
                  <v:path arrowok="t" textboxrect="0,0,18288,32004"/>
                </v:shape>
                <v:shape id="Shape 139" o:spid="_x0000_s1062" style="position:absolute;left:4834;top:8939;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" path="m,l,e" filled="f" strokecolor="#ff8000" strokeweight=".48261mm">
                  <v:stroke endcap="round"/>
                  <v:path arrowok="t" textboxrect="0,0,0,0"/>
                </v:shape>
                <v:shape id="Shape 140" o:spid="_x0000_s1063" style="position:absolute;left:4925;top:8848;width:229;height:91;visibility:visible;mso-wrap-style:square;v-text-anchor:top" coordsize="228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" path="m,9144r,l,,22860,r,9144e" filled="f" strokecolor="#ff8000" strokeweight=".48261mm">
                  <v:stroke endcap="round"/>
                  <v:path arrowok="t" textboxrect="0,0,22860,9144"/>
                </v:shape>
                <v:shape id="Shape 141" o:spid="_x0000_s1064" style="position:absolute;left:4971;top:9305;width:366;height:0;visibility:visible;mso-wrap-style:square;v-text-anchor:top" coordsize="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" path="m,l36576,e" filled="f" strokecolor="#ff8000" strokeweight=".48261mm">
                  <v:stroke endcap="round"/>
                  <v:path arrowok="t" textboxrect="0,0,36576,0"/>
                </v:shape>
                <v:shape id="Shape 142" o:spid="_x0000_s1065" style="position:absolute;left:6568;top:8345;width:183;height:1280;visibility:visible;mso-wrap-style:square;v-text-anchor:top" coordsize="18288,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" path="m18288,r,27432l13716,32004r,13716l9144,50292r,22860l4572,77724r,13716l,96012r,32004l9144,128016e" filled="f" strokecolor="#ff8000" strokeweight=".48261mm">
                  <v:stroke endcap="round"/>
                  <v:path arrowok="t" textboxrect="0,0,18288,128016"/>
                </v:shape>
                <v:shape id="Shape 143" o:spid="_x0000_s1066" style="position:absolute;left:6156;top:8390;width:1324;height:92;visibility:visible;mso-wrap-style:square;v-text-anchor:top" coordsize="1323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" path="m,l,4572r127737,l127737,9144r4572,e" filled="f" strokecolor="#ff8000" strokeweight=".48261mm">
                  <v:stroke endcap="round"/>
                  <v:path arrowok="t" textboxrect="0,0,132309,9144"/>
                </v:shape>
                <v:shape id="Shape 144" o:spid="_x0000_s1067" style="position:absolute;left:7434;top:9305;width:137;height:503;visibility:visible;mso-wrap-style:square;v-text-anchor:top" coordsize="13716,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" path="m,l,32004r4572,l4572,36322r4572,l9144,41148r4572,l13716,50292e" filled="f" strokecolor="#ff8000" strokeweight=".48261mm">
                  <v:stroke endcap="round"/>
                  <v:path arrowok="t" textboxrect="0,0,13716,50292"/>
                </v:shape>
                <v:shape id="Shape 145" o:spid="_x0000_s1068" style="position:absolute;left:7297;top:9625;width:594;height:0;visibility:visible;mso-wrap-style:square;v-text-anchor:top" coordsize="59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" path="m,l59436,e" filled="f" strokecolor="#ff8000" strokeweight=".48261mm">
                  <v:stroke endcap="round"/>
                  <v:path arrowok="t" textboxrect="0,0,59436,0"/>
                </v:shape>
                <v:shape id="Shape 146" o:spid="_x0000_s1069" style="position:absolute;left:8070;top:9213;width:640;height:546;visibility:visible;mso-wrap-style:square;v-text-anchor:top" coordsize="64008,54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" path="m,18288l,13716r4953,l4953,9144r4191,l9144,4573r4953,l14097,,45720,r,18288l41148,18288r,4573l36576,22861r,9143l32385,32004r,9145l27432,41149r,13462l45720,54611r4572,-4319l64008,50292e" filled="f" strokecolor="#ff8000" strokeweight=".48261mm">
                  <v:stroke endcap="round"/>
                  <v:path arrowok="t" textboxrect="0,0,64008,54611"/>
                </v:shape>
                <v:shape id="Shape 147" o:spid="_x0000_s1070" style="position:absolute;left:9487;top:7936;width:1824;height:363;visibility:visible;mso-wrap-style:square;v-text-anchor:top" coordsize="182372,36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" path="m,36323l,27178r4318,l4318,22861r4572,l8890,18288r9144,l18034,13716r36576,l54610,18288r22860,l77470,27178r4572,l82042,31750r68580,l150622,36323r18034,l168656,27178r4572,l173228,22861r4572,l177800,18288r4572,l182372,e" filled="f" strokecolor="#ff8000" strokeweight=".48261mm">
                  <v:stroke endcap="round"/>
                  <v:path arrowok="t" textboxrect="0,0,182372,36323"/>
                </v:shape>
                <v:shape id="Shape 148" o:spid="_x0000_s1071" style="position:absolute;left:10445;top:8299;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" path="m,l,e" filled="f" strokecolor="#ff8000" strokeweight=".48261mm">
                  <v:stroke endcap="round"/>
                  <v:path arrowok="t" textboxrect="0,0,0,0"/>
                </v:shape>
                <v:shape id="Shape 149" o:spid="_x0000_s1072" style="position:absolute;left:10308;top:8299;width:686;height:1326;visibility:visible;mso-wrap-style:square;v-text-anchor:top" coordsize="68580,13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" path="m13716,r,13715l9144,13715r,18288l4572,36576r,32004l,68580r,36576l4572,109727r4572,4573l9144,123444r22860,l32004,127762r4318,l36322,132588r13970,l50292,127762r4318,l54610,123444r4826,l59436,118618r4318,l63754,114300r4826,e" filled="f" strokecolor="#ff8000" strokeweight=".48261mm">
                  <v:stroke endcap="round"/>
                  <v:path arrowok="t" textboxrect="0,0,68580,132588"/>
                </v:shape>
                <v:shape id="Shape 150" o:spid="_x0000_s1073" style="position:absolute;left:11631;top:9305;width:457;height:592;visibility:visible;mso-wrap-style:square;v-text-anchor:top" coordsize="45720,5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" path="m18288,l13335,r,4572l9144,4572r,13462l4572,18034r,13970l,32004,,59182r32004,l32004,54610r13716,l45720,45466e" filled="f" strokecolor="#ff8000" strokeweight=".48261mm">
                  <v:stroke endcap="round"/>
                  <v:path arrowok="t" textboxrect="0,0,45720,59182"/>
                </v:shape>
                <v:shape id="Shape 151" o:spid="_x0000_s1074" style="position:absolute;left:594;top:12633;width:0;height:549;visibility:visible;mso-wrap-style:square;v-text-anchor:top" coordsize="0,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" path="m,l,54863e" filled="f" strokecolor="#ff8000" strokeweight=".47414mm">
                  <v:stroke endcap="round"/>
                  <v:path arrowok="t" textboxrect="0,0,0,54863"/>
                </v:shape>
                <v:shape id="Shape 152" o:spid="_x0000_s1075" style="position:absolute;left:137;top:12268;width:1048;height:183;visibility:visible;mso-wrap-style:square;v-text-anchor:top" coordsize="104851,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" path="m,18288r32004,l36576,13970r22860,l64008,9144r9144,l77419,4826r23165,l104851,e" filled="f" strokecolor="#ff8000" strokeweight=".47414mm">
                  <v:stroke endcap="round"/>
                  <v:path arrowok="t" textboxrect="0,0,104851,18288"/>
                </v:shape>
                <v:shape id="Shape 153" o:spid="_x0000_s1076" style="position:absolute;left:1277;top:13045;width:45;height:636;visibility:visible;mso-wrap-style:square;v-text-anchor:top" coordsize="4572,63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" path="m4572,l,,,63627e" filled="f" strokecolor="#ff8000" strokeweight=".47414mm">
                  <v:stroke endcap="round"/>
                  <v:path arrowok="t" textboxrect="0,0,4572,63627"/>
                </v:shape>
                <v:shape id="Shape 154" o:spid="_x0000_s1077" style="position:absolute;left:1094;top:13274;width:640;height:137;visibility:visible;mso-wrap-style:square;v-text-anchor:top" coordsize="64008,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" path="m,13716l,9144r9144,l13716,4572r27127,l45720,,64008,e" filled="f" strokecolor="#ff8000" strokeweight=".47414mm">
                  <v:stroke endcap="round"/>
                  <v:path arrowok="t" textboxrect="0,0,64008,13716"/>
                </v:shape>
                <v:shape id="Shape 155" o:spid="_x0000_s1078" style="position:absolute;left:1868;top:13045;width:457;height:411;visibility:visible;mso-wrap-style:square;v-text-anchor:top" coordsize="4572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" path="m,l,9144r4572,l4572,41148r13716,l18288,36576r4572,l27432,32003r4572,l32004,27432r13716,e" filled="f" strokecolor="#ff8000" strokeweight=".47414mm">
                  <v:stroke endcap="round"/>
                  <v:path arrowok="t" textboxrect="0,0,45720,41148"/>
                </v:shape>
                <v:shape id="Shape 156" o:spid="_x0000_s1079" style="position:absolute;left:2371;top:12908;width:137;height:548;visibility:visible;mso-wrap-style:square;v-text-anchor:top" coordsize="13716,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" path="m,l,22860r4572,l4572,32004r4572,4572l9144,54864r4572,e" filled="f" strokecolor="#ff8000" strokeweight=".47414mm">
                  <v:stroke endcap="round"/>
                  <v:path arrowok="t" textboxrect="0,0,13716,54864"/>
                </v:shape>
                <v:shape id="Shape 157" o:spid="_x0000_s1080" style="position:absolute;left:3511;top:12862;width:686;height:46;visibility:visible;mso-wrap-style:square;v-text-anchor:top" coordsize="6858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" path="m,4572r22860,l27432,,68580,,64008,r,4572e" filled="f" strokecolor="#ff8000" strokeweight=".47414mm">
                  <v:stroke endcap="round"/>
                  <v:path arrowok="t" textboxrect="0,0,68580,4572"/>
                </v:shape>
                <v:shape id="Shape 158" o:spid="_x0000_s1081" style="position:absolute;left:3557;top:12542;width:548;height:91;visibility:visible;mso-wrap-style:square;v-text-anchor:top" coordsize="548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" path="m,9144l,,54864,e" filled="f" strokecolor="#ff8000" strokeweight=".47414mm">
                  <v:stroke endcap="round"/>
                  <v:path arrowok="t" textboxrect="0,0,54864,9144"/>
                </v:shape>
                <v:shape id="Shape 159" o:spid="_x0000_s1082" style="position:absolute;left:6339;top:11722;width:46;height:777;visibility:visible;mso-wrap-style:square;v-text-anchor:top" coordsize="4572,7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" path="m4572,r,59437l,63754,,77725,,72899e" filled="f" strokecolor="#ff8000" strokeweight=".47414mm">
                  <v:stroke endcap="round"/>
                  <v:path arrowok="t" textboxrect="0,0,4572,77725"/>
                </v:shape>
                <v:shape id="Shape 160" o:spid="_x0000_s1083" style="position:absolute;left:6022;top:11722;width:683;height:91;visibility:visible;mso-wrap-style:square;v-text-anchor:top" coordsize="682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" path="m,9144r31674,l31674,4573r9144,l40818,,68250,e" filled="f" strokecolor="#ff8000" strokeweight=".47414mm">
                  <v:stroke endcap="round"/>
                  <v:path arrowok="t" textboxrect="0,0,68250,9144"/>
                </v:shape>
                <v:shape id="Shape 161" o:spid="_x0000_s1084" style="position:absolute;left:7251;top:12407;width:0;height:455;visibility:visible;mso-wrap-style:square;v-text-anchor:top" coordsize="0,45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" path="m,l,45466e" filled="f" strokecolor="#ff8000" strokeweight=".47414mm">
                  <v:stroke endcap="round"/>
                  <v:path arrowok="t" textboxrect="0,0,0,45466"/>
                </v:shape>
                <v:shape id="Shape 162" o:spid="_x0000_s1085" style="position:absolute;left:7114;top:12588;width:823;height:137;visibility:visible;mso-wrap-style:square;v-text-anchor:top" coordsize="82296,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" path="m,13716r9144,l9144,9144r9144,l18288,4573r45720,l64008,,82296,e" filled="f" strokecolor="#ff8000" strokeweight=".47414mm">
                  <v:stroke endcap="round"/>
                  <v:path arrowok="t" textboxrect="0,0,82296,13716"/>
                </v:shape>
                <v:shape id="Shape 163" o:spid="_x0000_s1086" style="position:absolute;left:7937;top:12176;width:545;height:549;visibility:visible;mso-wrap-style:square;v-text-anchor:top" coordsize="54483,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" path="m,l,54864r40767,l40767,50292r4953,l45720,45720r8763,l54483,41148e" filled="f" strokecolor="#ff8000" strokeweight=".47414mm">
                  <v:stroke endcap="round"/>
                  <v:path arrowok="t" textboxrect="0,0,54483,54864"/>
                </v:shape>
                <v:shape id="Shape 164" o:spid="_x0000_s1087" style="position:absolute;left:8436;top:12225;width:46;height:820;visibility:visible;mso-wrap-style:square;v-text-anchor:top" coordsize="4572,8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" path="m,l,9144r4572,l4572,68326,,68326,,82042,,77470e" filled="f" strokecolor="#ff8000" strokeweight=".47414mm">
                  <v:stroke endcap="round"/>
                  <v:path arrowok="t" textboxrect="0,0,4572,82042"/>
                </v:shape>
                <v:shape id="Shape 165" o:spid="_x0000_s1088" style="position:absolute;left:6385;top:13502;width:2234;height:0;visibility:visible;mso-wrap-style:square;v-text-anchor:top" coordsize="2233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" path="m,l,,223393,e" filled="f" strokecolor="#ff8000" strokeweight=".47414mm">
                  <v:stroke endcap="round"/>
                  <v:path arrowok="t" textboxrect="0,0,223393,0"/>
                </v:shape>
                <v:shape id="Shape 166" o:spid="_x0000_s1089" style="position:absolute;left:6842;top:14364;width:89;height:595;visibility:visible;mso-wrap-style:square;v-text-anchor:top" coordsize="8890,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" path="m,l4318,4825,8890,9144r,50292e" filled="f" strokecolor="#ff8000" strokeweight=".47414mm">
                  <v:stroke endcap="round"/>
                  <v:path arrowok="t" textboxrect="0,0,8890,59436"/>
                </v:shape>
                <v:shape id="Shape 167" o:spid="_x0000_s1090" style="position:absolute;left:6568;top:14230;width:866;height:134;visibility:visible;mso-wrap-style:square;v-text-anchor:top" coordsize="86614,1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" path="m,13463r22606,l27432,9144r8890,l36322,4318r18288,l59182,,86614,e" filled="f" strokecolor="#ff8000" strokeweight=".47414mm">
                  <v:stroke endcap="round"/>
                  <v:path arrowok="t" textboxrect="0,0,86614,13463"/>
                </v:shape>
                <v:shape id="Shape 168" o:spid="_x0000_s1091" style="position:absolute;left:7525;top:14867;width:94;height:686;visibility:visible;mso-wrap-style:square;v-text-anchor:top" coordsize="9398,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" path="m9398,9144l9398,r,45720l4572,45720r,18288l,64008r,4572e" filled="f" strokecolor="#ff8000" strokeweight=".47414mm">
                  <v:stroke endcap="round"/>
                  <v:path arrowok="t" textboxrect="0,0,9398,68580"/>
                </v:shape>
                <v:shape id="Shape 169" o:spid="_x0000_s1092" style="position:absolute;left:7388;top:15050;width:366;height:137;visibility:visible;mso-wrap-style:square;v-text-anchor:top" coordsize="36576,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" path="m,13716l,9144r9144,l9144,4572r13970,l23114,,36576,e" filled="f" strokecolor="#ff8000" strokeweight=".47414mm">
                  <v:stroke endcap="round"/>
                  <v:path arrowok="t" textboxrect="0,0,36576,13716"/>
                </v:shape>
                <v:shape id="Shape 170" o:spid="_x0000_s1093" style="position:absolute;left:7982;top:14730;width:682;height:732;visibility:visible;mso-wrap-style:square;v-text-anchor:top" coordsize="68199,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" path="m,27432l,22861r8763,l8763,13716r9144,l17907,9144r4953,l27051,4573r9144,l36195,r4953,l41148,41149r-4953,l36195,68580r4953,4572l49911,73152r,-4572l59055,68580r,-4572l63627,64008r4572,-4571e" filled="f" strokecolor="#ff8000" strokeweight=".47414mm">
                  <v:stroke endcap="round"/>
                  <v:path arrowok="t" textboxrect="0,0,68199,73152"/>
                </v:shape>
                <v:shape id="Shape 171" o:spid="_x0000_s1094" style="position:absolute;left:10216;top:12725;width:46;height:731;visibility:visible;mso-wrap-style:square;v-text-anchor:top" coordsize="4572,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" path="m4572,r,68580l,73152e" filled="f" strokecolor="#ff8000" strokeweight=".47414mm">
                  <v:stroke endcap="round"/>
                  <v:path arrowok="t" textboxrect="0,0,4572,73152"/>
                </v:shape>
                <v:shape id="Shape 172" o:spid="_x0000_s1095" style="position:absolute;left:10216;top:13456;width:46;height:0;visibility:visible;mso-wrap-style:square;v-text-anchor:top" coordsize="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" path="m,l4572,e" filled="f" strokecolor="#ff8000" strokeweight=".47414mm">
                  <v:stroke endcap="round"/>
                  <v:path arrowok="t" textboxrect="0,0,4572,0"/>
                </v:shape>
                <v:shape id="Shape 173" o:spid="_x0000_s1096" style="position:absolute;left:9899;top:12771;width:683;height:0;visibility:visible;mso-wrap-style:square;v-text-anchor:top" coordsize="68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" path="m,l68326,e" filled="f" strokecolor="#ff8000" strokeweight=".47414mm">
                  <v:stroke endcap="round"/>
                  <v:path arrowok="t" textboxrect="0,0,68326,0"/>
                </v:shape>
                <v:shape id="Shape 174" o:spid="_x0000_s1097" style="position:absolute;left:11131;top:13411;width:43;height:545;visibility:visible;mso-wrap-style:square;v-text-anchor:top" coordsize="4318,54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" path="m,l,54483r4318,e" filled="f" strokecolor="#ff8000" strokeweight=".47414mm">
                  <v:stroke endcap="round"/>
                  <v:path arrowok="t" textboxrect="0,0,4318,54483"/>
                </v:shape>
                <v:shape id="Shape 175" o:spid="_x0000_s1098" style="position:absolute;left:10948;top:13548;width:592;height:183;visibility:visible;mso-wrap-style:square;v-text-anchor:top" coordsize="5918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" path="m,18288r18288,l22606,13336r4826,l27432,9144r13462,l40894,4573r9144,l50038,r9144,e" filled="f" strokecolor="#ff8000" strokeweight=".47414mm">
                  <v:stroke endcap="round"/>
                  <v:path arrowok="t" textboxrect="0,0,59182,18288"/>
                </v:shape>
                <v:shape id="Shape 176" o:spid="_x0000_s1099" style="position:absolute;left:11814;top:13365;width:869;height:636;visibility:visible;mso-wrap-style:square;v-text-anchor:top" coordsize="86868,63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" path="m,18288l,9144r9144,l9144,4573r9144,l18288,,32004,r4572,4573l36576,13716r-4572,4572l27432,22861r,17906l22860,40767r,22860l54864,63627r,-4572l68580,59055r4191,-4572l81915,54483r,-4571l86868,49912e" filled="f" strokecolor="#ff8000" strokeweight=".47414mm">
                  <v:stroke endcap="round"/>
                  <v:path arrowok="t" textboxrect="0,0,86868,63627"/>
                </v:shape>
                <v:shape id="Shape 177" o:spid="_x0000_s1100" style="position:absolute;left:1277;top:18150;width:134;height:869;visibility:visible;mso-wrap-style:square;v-text-anchor:top" coordsize="13411,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" path="m13411,l9144,r,32004l4572,36576r,32004l,68580,,86868e" filled="f" strokecolor="#ff8000" strokeweight=".47414mm">
                  <v:stroke endcap="round"/>
                  <v:path arrowok="t" textboxrect="0,0,13411,86868"/>
                </v:shape>
                <v:shape id="Shape 178" o:spid="_x0000_s1101" style="position:absolute;left:960;top:17970;width:954;height:363;visibility:visible;mso-wrap-style:square;v-text-anchor:top" coordsize="95402,36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" path="m,36322r22555,l22555,31750r13716,l36271,27178r13716,l49987,22606r4267,l59131,18034r4267,l68275,13716r4267,l72542,8890r4877,l77419,4572r9144,l86563,r8839,e" filled="f" strokecolor="#ff8000" strokeweight=".47414mm">
                  <v:stroke endcap="round"/>
                  <v:path arrowok="t" textboxrect="0,0,95402,36322"/>
                </v:shape>
                <v:shape id="Shape 179" o:spid="_x0000_s1102" style="position:absolute;left:2097;top:19110;width:45;height:275;visibility:visible;mso-wrap-style:square;v-text-anchor:top" coordsize="457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" path="m4572,r,9144l,27432e" filled="f" strokecolor="#ff8000" strokeweight=".47414mm">
                  <v:stroke endcap="round"/>
                  <v:path arrowok="t" textboxrect="0,0,4572,27432"/>
                </v:shape>
                <v:shape id="Shape 180" o:spid="_x0000_s1103" style="position:absolute;left:2097;top:19476;width:0;height:134;visibility:visible;mso-wrap-style:square;v-text-anchor:top" coordsize="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" path="m,l,,,13335e" filled="f" strokecolor="#ff8000" strokeweight=".47414mm">
                  <v:stroke endcap="round"/>
                  <v:path arrowok="t" textboxrect="0,0,0,13335"/>
                </v:shape>
                <v:shape id="Shape 181" o:spid="_x0000_s1104" style="position:absolute;left:1914;top:19476;width:365;height:92;visibility:visible;mso-wrap-style:square;v-text-anchor:top" coordsize="36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" path="m,9144r18288,l18288,4191r9144,l27432,r9144,e" filled="f" strokecolor="#ff8000" strokeweight=".47414mm">
                  <v:stroke endcap="round"/>
                  <v:path arrowok="t" textboxrect="0,0,36576,9144"/>
                </v:shape>
                <v:shape id="Shape 182" o:spid="_x0000_s1105" style="position:absolute;left:2782;top:18973;width:366;height:137;visibility:visible;mso-wrap-style:square;v-text-anchor:top" coordsize="36576,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" path="m,13716l,9144r22555,l27432,4572r9144,l36576,e" filled="f" strokecolor="#ff8000" strokeweight=".47414mm">
                  <v:stroke endcap="round"/>
                  <v:path arrowok="t" textboxrect="0,0,36576,13716"/>
                </v:shape>
                <v:shape id="Shape 183" o:spid="_x0000_s1106" style="position:absolute;left:2737;top:19065;width:362;height:819;visibility:visible;mso-wrap-style:square;v-text-anchor:top" coordsize="36271,81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" path="m9144,r,36195l18288,36195r4572,4953l27127,41148r,4191l32004,45339r,4953l36271,50292r,22479l32004,77343r,4572l,81915,,77343r4572,e" filled="f" strokecolor="#ff8000" strokeweight=".47414mm">
                  <v:stroke endcap="round"/>
                  <v:path arrowok="t" textboxrect="0,0,36271,81915"/>
                </v:shape>
                <v:shape id="Shape 184" o:spid="_x0000_s1107" style="position:absolute;left:4288;top:18562;width:363;height:91;visibility:visible;mso-wrap-style:square;v-text-anchor:top" coordsize="3627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" path="m,l,9144r36271,e" filled="f" strokecolor="#ff8000" strokeweight=".47414mm">
                  <v:stroke endcap="round"/>
                  <v:path arrowok="t" textboxrect="0,0,36271,9144"/>
                </v:shape>
                <v:shape id="Shape 185" o:spid="_x0000_s1108" style="position:absolute;left:4288;top:19019;width:500;height:0;visibility:visible;mso-wrap-style:square;v-text-anchor:top" coordsize="49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" path="m,l49987,e" filled="f" strokecolor="#ff8000" strokeweight=".47414mm">
                  <v:stroke endcap="round"/>
                  <v:path arrowok="t" textboxrect="0,0,49987,0"/>
                </v:shape>
                <v:shape id="Shape 186" o:spid="_x0000_s1109" style="position:absolute;left:5611;top:17559;width:1777;height:320;visibility:visible;mso-wrap-style:square;v-text-anchor:top" coordsize="17772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" path="m,32004r9144,l9144,27432r4572,l13716,22860r9144,l22860,18288r4267,l27127,13716r14021,l41148,9144r4267,l45415,4572r14021,l59436,,72822,r,13716l81966,13716r,4572l86538,18288r,4572l91110,22860r,4572l95682,27432r,4572l113970,32004r,-4572l118288,27432r,-4572l127432,22860r,-4572l141148,18288r,-4572l173152,13716r,-4572l177724,9144r,-4572e" filled="f" strokecolor="#ff8000" strokeweight=".47414mm">
                  <v:stroke endcap="round"/>
                  <v:path arrowok="t" textboxrect="0,0,177724,32004"/>
                </v:shape>
                <v:shape id="Shape 187" o:spid="_x0000_s1110" style="position:absolute;left:6476;top:17970;width:0;height:638;visibility:visible;mso-wrap-style:square;v-text-anchor:top" coordsize="0,63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" path="m,l,63754e" filled="f" strokecolor="#ff8000" strokeweight=".47414mm">
                  <v:stroke endcap="round"/>
                  <v:path arrowok="t" textboxrect="0,0,0,63754"/>
                </v:shape>
                <v:shape id="Shape 188" o:spid="_x0000_s1111" style="position:absolute;left:6476;top:18562;width:366;height:274;visibility:visible;mso-wrap-style:square;v-text-anchor:top" coordsize="3657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" path="m,4572l,27432r22860,l22860,22860r4572,l27432,18288r4318,l31750,13716r4826,l36576,e" filled="f" strokecolor="#ff8000" strokeweight=".47414mm">
                  <v:stroke endcap="round"/>
                  <v:path arrowok="t" textboxrect="0,0,36576,27432"/>
                </v:shape>
                <v:shape id="Shape 189" o:spid="_x0000_s1112" style="position:absolute;left:7754;top:18425;width:137;height:594;visibility:visible;mso-wrap-style:square;v-text-anchor:top" coordsize="13716,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" path="m13716,r,9144l9144,13716,4826,18288r,13716l,32004,,59436e" filled="f" strokecolor="#ff8000" strokeweight=".47414mm">
                  <v:stroke endcap="round"/>
                  <v:path arrowok="t" textboxrect="0,0,13716,59436"/>
                </v:shape>
                <v:shape id="Shape 190" o:spid="_x0000_s1113" style="position:absolute;left:7619;top:18745;width:451;height:45;visibility:visible;mso-wrap-style:square;v-text-anchor:top" coordsize="45085,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" path="m,4572r18288,l18288,,45085,e" filled="f" strokecolor="#ff8000" strokeweight=".47414mm">
                  <v:stroke endcap="round"/>
                  <v:path arrowok="t" textboxrect="0,0,45085,4572"/>
                </v:shape>
                <v:shape id="Shape 191" o:spid="_x0000_s1114" style="position:absolute;left:9122;top:17970;width:777;height:89;visibility:visible;mso-wrap-style:square;v-text-anchor:top" coordsize="7772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" path="m,8890r68580,l68580,4572r4318,l77724,e" filled="f" strokecolor="#ff8000" strokeweight=".47414mm">
                  <v:stroke endcap="round"/>
                  <v:path arrowok="t" textboxrect="0,0,77724,8890"/>
                </v:shape>
                <v:shape id="Shape 192" o:spid="_x0000_s1115" style="position:absolute;left:9122;top:18242;width:274;height:640;visibility:visible;mso-wrap-style:square;v-text-anchor:top" coordsize="27432,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" path="m27432,r,9144l22860,9144r,18288l,64008e" filled="f" strokecolor="#ff8000" strokeweight=".47414mm">
                  <v:stroke endcap="round"/>
                  <v:path arrowok="t" textboxrect="0,0,27432,64008"/>
                </v:shape>
                <v:shape id="Shape 193" o:spid="_x0000_s1116" style="position:absolute;left:9122;top:18882;width:137;height:46;visibility:visible;mso-wrap-style:square;v-text-anchor:top" coordsize="13716,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" path="m,l4572,4572r9144,e" filled="f" strokecolor="#ff8000" strokeweight=".47414mm">
                  <v:stroke endcap="round"/>
                  <v:path arrowok="t" textboxrect="0,0,13716,4572"/>
                </v:shape>
                <v:shape id="Shape 194" o:spid="_x0000_s1117" style="position:absolute;left:10171;top:18516;width:45;height:549;visibility:visible;mso-wrap-style:square;v-text-anchor:top" coordsize="4572,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" path="m4572,r,32004l,32004,,54864e" filled="f" strokecolor="#ff8000" strokeweight=".47414mm">
                  <v:stroke endcap="round"/>
                  <v:path arrowok="t" textboxrect="0,0,4572,54864"/>
                </v:shape>
                <v:shape id="Shape 195" o:spid="_x0000_s1118" style="position:absolute;left:10125;top:18790;width:366;height:92;visibility:visible;mso-wrap-style:square;v-text-anchor:top" coordsize="36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" path="m,9144r13716,l13716,4572r22860,l36576,e" filled="f" strokecolor="#ff8000" strokeweight=".47414mm">
                  <v:stroke endcap="round"/>
                  <v:path arrowok="t" textboxrect="0,0,36576,9144"/>
                </v:shape>
                <v:shape id="Shape 196" o:spid="_x0000_s1119" style="position:absolute;left:10719;top:18425;width:412;height:411;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" path="m18288,r,13716l13716,13716r,9144l9144,22860r,9144l4572,32004r,4572l,36576r,4572l36576,41148r,-4572l41148,36576e" filled="f" strokecolor="#ff8000" strokeweight=".47414mm">
                  <v:stroke endcap="round"/>
                  <v:path arrowok="t" textboxrect="0,0,41148,41148"/>
                </v:shape>
                <v:shape id="Shape 197" o:spid="_x0000_s1120" style="position:absolute;left:11174;top:18470;width:91;height:503;visibility:visible;mso-wrap-style:square;v-text-anchor:top" coordsize="9144,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" path="m9144,r,22860l4826,27432r,18288l,45720r,4572e" filled="f" strokecolor="#ff8000" strokeweight=".47414mm">
                  <v:stroke endcap="round"/>
                  <v:path arrowok="t" textboxrect="0,0,9144,50292"/>
                </v:shape>
                <v:shape id="Shape 198" o:spid="_x0000_s1121" style="position:absolute;left:21573;top:2691;width:137;height:820;visibility:visible;mso-wrap-style:square;v-text-anchor:top" coordsize="13716,8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" path="m,l4572,r,72898l9144,72898r,9144l13716,82042e" filled="f" strokecolor="#ff8000" strokeweight=".48261mm">
                  <v:stroke endcap="round"/>
                  <v:path arrowok="t" textboxrect="0,0,13716,82042"/>
                </v:shape>
                <v:shape id="Shape 199" o:spid="_x0000_s1122" style="position:absolute;left:21390;top:2691;width:686;height:0;visibility:visible;mso-wrap-style:square;v-text-anchor:top" coordsize="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" path="m,l68580,e" filled="f" strokecolor="#ff8000" strokeweight=".48261mm">
                  <v:stroke endcap="round"/>
                  <v:path arrowok="t" textboxrect="0,0,68580,0"/>
                </v:shape>
                <v:shape id="Shape 200" o:spid="_x0000_s1123" style="position:absolute;left:22576;top:3559;width:91;height:364;visibility:visible;mso-wrap-style:square;v-text-anchor:top" coordsize="9144,36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" path="m,l,,,22606r4826,l4826,36322r4318,e" filled="f" strokecolor="#ff8000" strokeweight=".48261mm">
                  <v:stroke endcap="round"/>
                  <v:path arrowok="t" textboxrect="0,0,9144,36322"/>
                </v:shape>
                <v:shape id="Shape 201" o:spid="_x0000_s1124" style="position:absolute;left:22485;top:3694;width:365;height:91;visibility:visible;mso-wrap-style:square;v-text-anchor:top" coordsize="36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" path="m,9144r4826,l4826,4572r18034,l27432,r9144,e" filled="f" strokecolor="#ff8000" strokeweight=".48261mm">
                  <v:stroke endcap="round"/>
                  <v:path arrowok="t" textboxrect="0,0,36576,9144"/>
                </v:shape>
                <v:shape id="Shape 202" o:spid="_x0000_s1125" style="position:absolute;left:23125;top:3285;width:548;height:775;visibility:visible;mso-wrap-style:square;v-text-anchor:top" coordsize="54864,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" path="m18288,31750r,4826l9144,36576r,-4826l4572,27432r,-4826l,22606,,4318r4572,l4572,,18288,r,9144l22860,9144r,13462l27432,22606r,32005l22860,54611r,4571l18288,59182r,13717l22860,72899r4572,4571l45720,77470r,-4571l50292,72899r,-9145l54864,63754r,-9143l50292,54611r,-22861l45720,31750r,-4318l36576,27432r,-4826l27432,22606e" filled="f" strokecolor="#ff8000" strokeweight=".48261mm">
                  <v:stroke endcap="round"/>
                  <v:path arrowok="t" textboxrect="0,0,54864,77470"/>
                </v:shape>
                <v:shape id="Shape 203" o:spid="_x0000_s1126" style="position:absolute;left:24768;top:2782;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" path="m,l18288,e" filled="f" strokecolor="#ff8000" strokeweight=".47414mm">
                  <v:stroke endcap="round"/>
                  <v:path arrowok="t" textboxrect="0,0,18288,0"/>
                </v:shape>
                <v:shape id="Shape 204" o:spid="_x0000_s1127" style="position:absolute;left:25084;top:2782;width:92;height:0;visibility:visible;mso-wrap-style:square;v-text-anchor:top" coordsize="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" path="m,l9144,,,e" filled="f" strokecolor="#ff8000" strokeweight=".47414mm">
                  <v:stroke endcap="round"/>
                  <v:path arrowok="t" textboxrect="0,0,9144,0"/>
                </v:shape>
                <v:shape id="Shape 205" o:spid="_x0000_s1128" style="position:absolute;left:24951;top:3011;width:274;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" path="m,l27432,e" filled="f" strokecolor="#ff8000" strokeweight=".47414mm">
                  <v:stroke endcap="round"/>
                  <v:path arrowok="t" textboxrect="0,0,27432,0"/>
                </v:shape>
                <v:shape id="Shape 206" o:spid="_x0000_s1129" style="position:absolute;left:26639;top:2099;width:0;height:820;visibility:visible;mso-wrap-style:square;v-text-anchor:top" coordsize="0,8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" path="m,l,82042e" filled="f" strokecolor="#ff8000" strokeweight=".47414mm">
                  <v:stroke endcap="round"/>
                  <v:path arrowok="t" textboxrect="0,0,0,82042"/>
                </v:shape>
                <v:shape id="Shape 207" o:spid="_x0000_s1130" style="position:absolute;left:26136;top:2282;width:1506;height:0;visibility:visible;mso-wrap-style:square;v-text-anchor:top" coordsize="150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" path="m,l,,150622,e" filled="f" strokecolor="#ff8000" strokeweight=".47414mm">
                  <v:stroke endcap="round"/>
                  <v:path arrowok="t" textboxrect="0,0,150622,0"/>
                </v:shape>
                <v:shape id="Shape 208" o:spid="_x0000_s1131" style="position:absolute;left:27734;top:3011;width:91;height:548;visibility:visible;mso-wrap-style:square;v-text-anchor:top" coordsize="9144,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" path="m9144,r,18288l4572,18288r,4572l,27432,,54864e" filled="f" strokecolor="#ff8000" strokeweight=".47414mm">
                  <v:stroke endcap="round"/>
                  <v:path arrowok="t" textboxrect="0,0,9144,54864"/>
                </v:shape>
                <v:shape id="Shape 209" o:spid="_x0000_s1132" style="position:absolute;left:27642;top:3239;width:457;height:46;visibility:visible;mso-wrap-style:square;v-text-anchor:top" coordsize="4572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" path="m,4572r32004,l32004,,45720,e" filled="f" strokecolor="#ff8000" strokeweight=".47414mm">
                  <v:stroke endcap="round"/>
                  <v:path arrowok="t" textboxrect="0,0,45720,4572"/>
                </v:shape>
                <v:shape id="Shape 210" o:spid="_x0000_s1133" style="position:absolute;left:28507;top:2874;width:229;height:0;visibility:visible;mso-wrap-style:square;v-text-anchor:top" coordsize="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" path="m,l22860,e" filled="f" strokecolor="#ff8000" strokeweight=".47414mm">
                  <v:stroke endcap="round"/>
                  <v:path arrowok="t" textboxrect="0,0,22860,0"/>
                </v:shape>
                <v:shape id="Shape 211" o:spid="_x0000_s1134" style="position:absolute;left:28507;top:2965;width:229;height:820;visibility:visible;mso-wrap-style:square;v-text-anchor:top" coordsize="22860,8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" path="m9144,r,13715l4572,18288r,9144l9144,27432r,4571l18288,32003r,4319l22860,36322r,41148l9144,77470r,4572l,82042,,68580r4572,e" filled="f" strokecolor="#ff8000" strokeweight=".47414mm">
                  <v:stroke endcap="round"/>
                  <v:path arrowok="t" textboxrect="0,0,22860,82042"/>
                </v:shape>
                <v:shape id="Shape 212" o:spid="_x0000_s1135" style="position:absolute;left:28690;top:2828;width:366;height:91;visibility:visible;mso-wrap-style:square;v-text-anchor:top" coordsize="36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" path="m,l36576,r,4572l32004,4572r,4572e" filled="f" strokecolor="#ff8000" strokeweight=".47414mm">
                  <v:stroke endcap="round"/>
                  <v:path arrowok="t" textboxrect="0,0,36576,9144"/>
                </v:shape>
                <v:shape id="Shape 213" o:spid="_x0000_s1136" style="position:absolute;left:22304;top:6797;width:46;height:864;visibility:visible;mso-wrap-style:square;v-text-anchor:top" coordsize="4572,86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" path="m4572,r,45339l,49911,,86487e" filled="f" strokecolor="#ff8000" strokeweight=".48261mm">
                  <v:stroke endcap="round"/>
                  <v:path arrowok="t" textboxrect="0,0,4572,86487"/>
                </v:shape>
                <v:shape id="Shape 214" o:spid="_x0000_s1137" style="position:absolute;left:22167;top:6705;width:546;height:137;visibility:visible;mso-wrap-style:square;v-text-anchor:top" coordsize="54610,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" path="m,l,,9144,r4572,4573l18288,9144r4572,l22860,13716r31750,l54610,9144e" filled="f" strokecolor="#ff8000" strokeweight=".48261mm">
                  <v:stroke endcap="round"/>
                  <v:path arrowok="t" textboxrect="0,0,54610,13716"/>
                </v:shape>
                <v:shape id="Shape 215" o:spid="_x0000_s1138" style="position:absolute;left:23308;top:7433;width:411;height:1003;visibility:visible;mso-wrap-style:square;v-text-anchor:top" coordsize="41148,10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" path="m,41148l,9144r4572,l9144,4572r4572,l13716,r4572,l18288,13716r13716,l32004,45720r-4572,l27432,50292r-4572,l22860,54864r-4572,l18288,64008r-4572,l13716,68580r-4572,l9144,73152r-4572,l4572,100330r32004,l36576,91186r4572,l41148,73152,36576,68580r,-4572l32004,64008r,-4572l13716,59436r,-4572l4572,54864e" filled="f" strokecolor="#ff8000" strokeweight=".48261mm">
                  <v:stroke endcap="round"/>
                  <v:path arrowok="t" textboxrect="0,0,41148,100330"/>
                </v:shape>
                <v:shape id="Shape 216" o:spid="_x0000_s1139" style="position:absolute;left:25176;top:7025;width:411;height:46;visibility:visible;mso-wrap-style:square;v-text-anchor:top" coordsize="4114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" path="m,l14097,r,4572l41148,4572e" filled="f" strokecolor="#ff8000" strokeweight=".47414mm">
                  <v:stroke endcap="round"/>
                  <v:path arrowok="t" textboxrect="0,0,41148,4572"/>
                </v:shape>
                <v:shape id="Shape 217" o:spid="_x0000_s1140" style="position:absolute;left:25317;top:7341;width:499;height:46;visibility:visible;mso-wrap-style:square;v-text-anchor:top" coordsize="49911,4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" path="m,l,4573r49911,e" filled="f" strokecolor="#ff8000" strokeweight=".47414mm">
                  <v:stroke endcap="round"/>
                  <v:path arrowok="t" textboxrect="0,0,49911,4573"/>
                </v:shape>
                <v:shape id="Shape 218" o:spid="_x0000_s1141" style="position:absolute;left:28644;top:5885;width:46;height:729;visibility:visible;mso-wrap-style:square;v-text-anchor:top" coordsize="4572,7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" path="m4572,r,4572l,4572,,72898r4572,l4572,68326e" filled="f" strokecolor="#ff8000" strokeweight=".47414mm">
                  <v:stroke endcap="round"/>
                  <v:path arrowok="t" textboxrect="0,0,4572,72898"/>
                </v:shape>
                <v:shape id="Shape 219" o:spid="_x0000_s1142" style="position:absolute;left:28370;top:5793;width:960;height:92;visibility:visible;mso-wrap-style:square;v-text-anchor:top" coordsize="960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" path="m,4573l,9144r82296,l82296,4573r8890,l91186,r4826,e" filled="f" strokecolor="#ff8000" strokeweight=".47414mm">
                  <v:stroke endcap="round"/>
                  <v:path arrowok="t" textboxrect="0,0,96012,9144"/>
                </v:shape>
                <v:shape id="Shape 220" o:spid="_x0000_s1143" style="position:absolute;left:29647;top:6433;width:49;height:455;visibility:visible;mso-wrap-style:square;v-text-anchor:top" coordsize="4826,45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" path="m,l,45465r4826,e" filled="f" strokecolor="#ff8000" strokeweight=".47414mm">
                  <v:stroke endcap="round"/>
                  <v:path arrowok="t" textboxrect="0,0,4826,45465"/>
                </v:shape>
                <v:shape id="Shape 221" o:spid="_x0000_s1144" style="position:absolute;left:29513;top:6614;width:454;height:91;visibility:visible;mso-wrap-style:square;v-text-anchor:top" coordsize="454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" path="m,4572l,9144r36322,l36322,4572r4572,l40894,r4572,e" filled="f" strokecolor="#ff8000" strokeweight=".47414mm">
                  <v:stroke endcap="round"/>
                  <v:path arrowok="t" textboxrect="0,0,45466,9144"/>
                </v:shape>
                <v:shape id="Shape 222" o:spid="_x0000_s1145" style="position:absolute;left:30331;top:6250;width:548;height:821;visibility:visible;mso-wrap-style:square;v-text-anchor:top" coordsize="54864,8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" path="m18542,31750r-13716,l4826,18288,,18288,,13462,4826,9144r4572,l9398,4318r9144,l23114,,36830,r,9144l41402,9144r,4318l45974,13462r,18288l41402,31750r,4572l36830,36322r,9143l32258,45465r,4573l27686,50038r,4572l23114,54610r,9143l18542,63753r,4573l13970,68326r,13716l45974,82042r,-4572l50546,77470r,-9144l54864,68326r,-22861l50546,45465r,-4571l32258,40894e" filled="f" strokecolor="#ff8000" strokeweight=".47414mm">
                  <v:stroke endcap="round"/>
                  <v:path arrowok="t" textboxrect="0,0,54864,82042"/>
                </v:shape>
                <v:shape id="Shape 223" o:spid="_x0000_s1146" style="position:absolute;left:27596;top:7341;width:7388;height:320;visibility:visible;mso-wrap-style:square;v-text-anchor:top" coordsize="738759,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" path="m,32004r250825,l255397,27432r77724,l342265,22861r131953,l474218,18288r18288,l497078,13716r36576,l533654,9144r118618,l652272,4573r86487,l738759,r-4572,e" filled="f" strokecolor="#ff8000" strokeweight=".47414mm">
                  <v:stroke endcap="round"/>
                  <v:path arrowok="t" textboxrect="0,0,738759,32004"/>
                </v:shape>
                <v:shape id="Shape 224" o:spid="_x0000_s1147" style="position:absolute;left:28278;top:8665;width:275;height:1232;visibility:visible;mso-wrap-style:square;v-text-anchor:top" coordsize="27432,12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" path="m22860,r,18288l18288,22860r,4572l13716,27432r,9144l9144,36576r,9144l4572,50292r,13716l,64008r,54864l27432,118872r,4317e" filled="f" strokecolor="#ff8000" strokeweight=".47414mm">
                  <v:stroke endcap="round"/>
                  <v:path arrowok="t" textboxrect="0,0,27432,123189"/>
                </v:shape>
                <v:shape id="Shape 225" o:spid="_x0000_s1148" style="position:absolute;left:29056;top:9076;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" path="m,l,,,73152e" filled="f" strokecolor="#ff8000" strokeweight=".47414mm">
                  <v:stroke endcap="round"/>
                  <v:path arrowok="t" textboxrect="0,0,0,73152"/>
                </v:shape>
                <v:shape id="Shape 226" o:spid="_x0000_s1149" style="position:absolute;left:29556;top:9351;width:411;height:45;visibility:visible;mso-wrap-style:square;v-text-anchor:top" coordsize="4114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" path="m,4572r32004,l36576,r4572,e" filled="f" strokecolor="#ff8000" strokeweight=".47414mm">
                  <v:stroke endcap="round"/>
                  <v:path arrowok="t" textboxrect="0,0,41148,4572"/>
                </v:shape>
                <v:shape id="Shape 227" o:spid="_x0000_s1150" style="position:absolute;left:29696;top:9259;width:43;height:412;visibility:visible;mso-wrap-style:square;v-text-anchor:top" coordsize="431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" path="m4318,r,27432l,27432,,41148e" filled="f" strokecolor="#ff8000" strokeweight=".47414mm">
                  <v:stroke endcap="round"/>
                  <v:path arrowok="t" textboxrect="0,0,4318,41148"/>
                </v:shape>
                <v:shape id="Shape 228" o:spid="_x0000_s1151" style="position:absolute;left:30790;top:8347;width:680;height:821;visibility:visible;mso-wrap-style:square;v-text-anchor:top" coordsize="67945,8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" path="m,l4572,r,4318l8890,4318r,4826l13716,9144r,4318l18034,13462r,4826l22860,22606r,4826l27178,27432r,45466l22860,77470r,4572l13716,82042r,-18289l18034,63753r,-4571l22860,59182r,-4572l27178,50038r4826,-4573l36322,45465r,-4571l45466,40894r,-4318l50038,31750r4572,l54610,27432r9144,l63754,22606r4191,l67945,18288e" filled="f" strokecolor="#ff8000" strokeweight=".47414mm">
                  <v:stroke endcap="round"/>
                  <v:path arrowok="t" textboxrect="0,0,67945,82042"/>
                </v:shape>
                <v:shape id="Shape 229" o:spid="_x0000_s1152" style="position:absolute;left:31885;top:8848;width:316;height:45;visibility:visible;mso-wrap-style:square;v-text-anchor:top" coordsize="31623,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" path="m,4572r31623,l31623,e" filled="f" strokecolor="#ff8000" strokeweight=".47414mm">
                  <v:stroke endcap="round"/>
                  <v:path arrowok="t" textboxrect="0,0,31623,4572"/>
                </v:shape>
                <v:shape id="Shape 230" o:spid="_x0000_s1153" style="position:absolute;left:32384;top:8390;width:92;height:686;visibility:visible;mso-wrap-style:square;v-text-anchor:top" coordsize="9144,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" path="m4572,l,,,18288r4572,4826l4572,68580r4572,e" filled="f" strokecolor="#ff8000" strokeweight=".47414mm">
                  <v:stroke endcap="round"/>
                  <v:path arrowok="t" textboxrect="0,0,9144,68580"/>
                </v:shape>
                <v:shape id="Shape 231" o:spid="_x0000_s1154" style="position:absolute;left:30836;top:9396;width:2097;height:320;visibility:visible;mso-wrap-style:square;v-text-anchor:top" coordsize="209677,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" path="m,32004l4318,27432r9144,l18288,22861r4318,l22606,18288r18288,l40894,13716r59055,l99949,9144r45720,l145669,4573r9144,l159385,r50292,l205105,e" filled="f" strokecolor="#ff8000" strokeweight=".47414mm">
                  <v:stroke endcap="round"/>
                  <v:path arrowok="t" textboxrect="0,0,209677,32004"/>
                </v:shape>
                <v:shape id="Shape 232" o:spid="_x0000_s1155" style="position:absolute;left:31744;top:9945;width:686;height:546;visibility:visible;mso-wrap-style:square;v-text-anchor:top" coordsize="68580,54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" path="m,9144r4953,l4953,4318r4191,l9144,,32004,r,27432l27432,27432r,4318l22860,31750r,9144l18288,40894r,9144l14097,50038r,4573l18288,54611r4572,-4573l36576,50038r,-4572l64008,45466r,-4572l68580,40894e" filled="f" strokecolor="#ff8000" strokeweight=".47414mm">
                  <v:stroke endcap="round"/>
                  <v:path arrowok="t" textboxrect="0,0,68580,54611"/>
                </v:shape>
                <v:shape id="Shape 233" o:spid="_x0000_s1156" style="position:absolute;left:33479;top:8848;width:1006;height:1049;visibility:visible;mso-wrap-style:square;v-text-anchor:top" coordsize="100584,104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" path="m13716,32003r,45721l9144,77724r,18288l4572,96012r,4572l,104901,,91439r4572,l4572,77724r4572,l9144,64008r4572,-4572l13716,36575r4572,l18288,32003r4572,l22860,27432r4572,-4572l41148,22860r,50291l59436,73151r4572,-4571l68580,64008r,-9145l73152,54863r,-4571l77724,45720r,-4572l82296,41148r,-4573l86868,32003r,-4571l91440,22860r,-9145l96012,13715r,-4571l100584,4572r,-4572l100584,32003r-4572,l96012,50292r-4572,4571l91440,73151r-4572,4573l86868,104901r,-4317e" filled="f" strokecolor="#ff8000" strokeweight=".47414mm">
                  <v:stroke endcap="round"/>
                  <v:path arrowok="t" textboxrect="0,0,100584,104901"/>
                </v:shape>
                <v:shape id="Shape 234" o:spid="_x0000_s1157" style="position:absolute;left:34847;top:9625;width:366;height:686;visibility:visible;mso-wrap-style:square;v-text-anchor:top" coordsize="36576,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" path="m9144,18288r-4572,l4572,22860,,22860,,4572r18288,l18288,,32004,r,18288l27432,18288r,8889l22860,27177r,9145l13716,36322r,9143l9144,45465r,4827l4572,50292r,9144l,59436r,9144l27432,68580r,-4827l32004,63753r,-4317l36576,59436r,-23114l32004,36322r,-4319l27432,32003r,-4826e" filled="f" strokecolor="#ff8000" strokeweight=".47414mm">
                  <v:stroke endcap="round"/>
                  <v:path arrowok="t" textboxrect="0,0,36576,68580"/>
                </v:shape>
                <v:shape id="Shape 235" o:spid="_x0000_s1158" style="position:absolute;left:35258;top:8756;width:640;height:366;visibility:visible;mso-wrap-style:square;v-text-anchor:top" coordsize="6400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" path="m,9144r9144,l13716,4572,18288,,32004,r,32004l27432,32004r,4572l59182,36576r,-4572l64008,32004e" filled="f" strokecolor="#ff8000" strokeweight=".47414mm">
                  <v:stroke endcap="round"/>
                  <v:path arrowok="t" textboxrect="0,0,64008,36576"/>
                </v:shape>
                <v:shape id="Shape 236" o:spid="_x0000_s1159" style="position:absolute;left:35898;top:8439;width:366;height:1549;visibility:visible;mso-wrap-style:square;v-text-anchor:top" coordsize="36576,15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" path="m,l9144,r,27432l13462,27432r4826,4318l18288,36322r13462,l31750,40894r4826,l36576,59182r-4826,4572l31750,72898r-4318,4572l27432,86614r-4826,l22606,100330r-4318,l13462,104902r,9144l9144,114046r,4572l4318,123190r,31750e" filled="f" strokecolor="#ff8000" strokeweight=".47414mm">
                  <v:stroke endcap="round"/>
                  <v:path arrowok="t" textboxrect="0,0,36576,154940"/>
                </v:shape>
                <v:shape id="Shape 237" o:spid="_x0000_s1160" style="position:absolute;left:34622;top:7570;width:1276;height:274;visibility:visible;mso-wrap-style:square;v-text-anchor:top" coordsize="127635,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" path="m,l4572,r,4572l22479,4572r,4572l27051,9144r,4571l31623,18287r4572,4573l40767,22860r,4572l68199,27432r4572,-4572l100203,22860r,-4573l127635,18287r-9144,e" filled="f" strokecolor="#ff8000" strokeweight=".47414mm">
                  <v:stroke endcap="round"/>
                  <v:path arrowok="t" textboxrect="0,0,127635,27432"/>
                </v:shape>
                <v:shape id="Shape 238" o:spid="_x0000_s1161" style="position:absolute;left:34302;top:7341;width:2643;height:138;visibility:visible;mso-wrap-style:square;v-text-anchor:top" coordsize="264287,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" path="m,13716r13716,l13716,9144r18288,l36576,4573r27051,l63627,r68580,l141351,4573r122936,l259715,4573r,4571l250825,9144e" filled="f" strokecolor="#ff8000" strokeweight=".47414mm">
                  <v:stroke endcap="round"/>
                  <v:path arrowok="t" textboxrect="0,0,264287,13716"/>
                </v:shape>
                <v:shape id="Shape 239" o:spid="_x0000_s1162" style="position:absolute;left:24039;top:13045;width:954;height:1459;visibility:visible;mso-wrap-style:square;v-text-anchor:top" coordsize="95377,145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" path="m9144,r,36576l4572,41148r,54483l,100203r,31750l27178,131953r,4825l45466,136778r4826,-4825l50292,127635r4318,l54610,122809r4572,l59182,109347r4572,l68326,104775r,-9144l72898,95631r,-13716l77470,81915r,-22479l82042,59436,82042,r,145923l95377,145923e" filled="f" strokecolor="#ff8000" strokeweight=".47414mm">
                  <v:stroke endcap="round"/>
                  <v:path arrowok="t" textboxrect="0,0,95377,145923"/>
                </v:shape>
                <v:shape id="Shape 240" o:spid="_x0000_s1163" style="position:absolute;left:25404;top:14138;width:503;height:775;visibility:visible;mso-wrap-style:square;v-text-anchor:top" coordsize="50292,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" path="m4572,31750l,31750,,4572r13716,l13716,,27432,r,4572l32004,4572r,22860l27432,27432r,9144l22860,36576r,18288l18288,54864r,22606l50292,77470r,-13716l22860,63754r,-4572l13716,59182r,-9144l18288,50038r,-4318e" filled="f" strokecolor="#ff8000" strokeweight=".47414mm">
                  <v:stroke endcap="round"/>
                  <v:path arrowok="t" textboxrect="0,0,50292,77470"/>
                </v:shape>
                <v:shape id="Shape 241" o:spid="_x0000_s1164" style="position:absolute;left:27002;top:13773;width:366;height:45;visibility:visible;mso-wrap-style:square;v-text-anchor:top" coordsize="36576,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" path="m,l4572,r,4572l36576,4572e" filled="f" strokecolor="#ff8000" strokeweight=".47414mm">
                  <v:stroke endcap="round"/>
                  <v:path arrowok="t" textboxrect="0,0,36576,4572"/>
                </v:shape>
                <v:shape id="Shape 242" o:spid="_x0000_s1165" style="position:absolute;left:27093;top:14138;width:366;height:0;visibility:visible;mso-wrap-style:square;v-text-anchor:top" coordsize="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" path="m,l36576,e" filled="f" strokecolor="#ff8000" strokeweight=".47414mm">
                  <v:stroke endcap="round"/>
                  <v:path arrowok="t" textboxrect="0,0,36576,0"/>
                </v:shape>
                <v:shape id="Shape 243" o:spid="_x0000_s1166" style="position:absolute;left:28736;top:13091;width:1369;height:1273;visibility:visible;mso-wrap-style:square;v-text-anchor:top" coordsize="136906,127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" path="m4572,50292r,63627l,113919r,13462l,81915r4572,l4572,59055r4572,l9144,45720r4572,l13716,41148r4572,l18288,36576r4572,-4572l22860,27432r4572,l27432,22860r4572,l36576,18288r4572,l41148,77343r4572,4572l45720,91059r8890,l54610,95631r23114,l77724,91059r4318,l82042,86487r4826,l86868,81915r4318,l91186,68199r4826,l96012,54864r4318,-4572l100330,32004r4572,l104902,22860r4572,-4572l109474,9144r4572,-4572l114046,r4572,l118618,77343r4572,4572l123190,91059r4572,l127762,100203r4572,l132334,104775r4572,e" filled="f" strokecolor="#ff8000" strokeweight=".47414mm">
                  <v:stroke endcap="round"/>
                  <v:path arrowok="t" textboxrect="0,0,136906,127381"/>
                </v:shape>
                <v:shape id="Shape 244" o:spid="_x0000_s1167" style="position:absolute;left:30608;top:13910;width:594;height:912;visibility:visible;mso-wrap-style:square;v-text-anchor:top" coordsize="59436,9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" path="m22860,36322r-4572,4826l13716,41148r,-4826l9144,36322,9144,,32004,r,4572l36322,4572r,4572l45466,9144r,18288l41148,27432r,8890l36322,36322r,9144l32004,45466r,4826l27178,50292r,13461l22860,63753r,27433l54610,91186r,-13462l59436,72898r,-18288l54610,54610r,-4318l45466,50292r,-4826l36322,45466r,-9144l18288,36322r,9144l9144,45466r,4826l4572,50292r,4318l,54610e" filled="f" strokecolor="#ff8000" strokeweight=".47414mm">
                  <v:stroke endcap="round"/>
                  <v:path arrowok="t" textboxrect="0,0,59436,91186"/>
                </v:shape>
                <v:shape id="Shape 245" o:spid="_x0000_s1168" style="position:absolute;left:31744;top:12679;width:5201;height:2008;visibility:visible;mso-wrap-style:square;v-text-anchor:top" coordsize="520065,20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" path="m,59436l,96012r4953,4191l4953,195961r4191,l9144,200787r,-4826l14097,195961r,-9144l18288,186817r,-18288l22860,164211r,-13716l27432,145923r,-9144l32004,136779r,-18288l36576,118491r,-27051l41148,91440r,-68580l50292,22860r,-9144l442849,13716r,-4572l451993,9144r,-4572l465455,4572,470027,r50038,l520065,4572e" filled="f" strokecolor="#ff8000" strokeweight=".47414mm">
                  <v:stroke endcap="round"/>
                  <v:path arrowok="t" textboxrect="0,0,520065,200787"/>
                </v:shape>
                <v:shape id="Shape 246" o:spid="_x0000_s1169" style="position:absolute;left:32933;top:13773;width:775;height:914;visibility:visible;mso-wrap-style:square;v-text-anchor:top" coordsize="7747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" path="m,l18288,r,18288l22606,18288r,59182l18288,77470r,9144l9144,86614r,4826l9144,54864r4318,l13462,50038r4826,-4318l22606,41148r4826,-4572l31750,36576r,-4572l40894,32004r,-4572l50038,27432r,-4572l59182,22860r,-4572l63754,18288r,-4572l68326,9144r4572,l72898,4572r4572,e" filled="f" strokecolor="#ff8000" strokeweight=".47414mm">
                  <v:stroke endcap="round"/>
                  <v:path arrowok="t" textboxrect="0,0,77470,91440"/>
                </v:shape>
                <v:shape id="Shape 247" o:spid="_x0000_s1170" style="position:absolute;left:34393;top:13681;width:408;height:775;visibility:visible;mso-wrap-style:square;v-text-anchor:top" coordsize="40767,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" path="m4572,4952r,40768l,45720,,77470,,27432r4572,l4572,9144r4572,l9144,4952r4572,l13716,,36195,r,13715l40767,13715r,18288l36195,32003r,4573l31623,36576r,4572l27432,41148r,9144l22860,50292r,4571l36195,54863e" filled="f" strokecolor="#ff8000" strokeweight=".47414mm">
                  <v:stroke endcap="round"/>
                  <v:path arrowok="t" textboxrect="0,0,40767,77470"/>
                </v:shape>
                <v:shape id="Shape 248" o:spid="_x0000_s1171" style="position:absolute;left:34710;top:14456;width:411;height:48;visibility:visible;mso-wrap-style:square;v-text-anchor:top" coordsize="41148,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" path="m,l,,36576,r,4826l41148,4826e" filled="f" strokecolor="#ff8000" strokeweight=".47414mm">
                  <v:stroke endcap="round"/>
                  <v:path arrowok="t" textboxrect="0,0,41148,4826"/>
                </v:shape>
                <v:shape id="Shape 249" o:spid="_x0000_s1172" style="position:absolute;left:34622;top:14504;width:591;height:92;visibility:visible;mso-wrap-style:square;v-text-anchor:top" coordsize="590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" path="m,l27051,r4572,4318l59055,4318r,4826e" filled="f" strokecolor="#ff8000" strokeweight=".47414mm">
                  <v:stroke endcap="round"/>
                  <v:path arrowok="t" textboxrect="0,0,59055,9144"/>
                </v:shape>
                <v:shape id="Shape 250" o:spid="_x0000_s1173" style="position:absolute;left:36444;top:13548;width:138;height:999;visibility:visible;mso-wrap-style:square;v-text-anchor:top" coordsize="13716,99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" path="m13716,r,77343l9144,77343r,9144l4572,86487r,13462l,99949e" filled="f" strokecolor="#ff8000" strokeweight=".47414mm">
                  <v:stroke endcap="round"/>
                  <v:path arrowok="t" textboxrect="0,0,13716,99949"/>
                </v:shape>
                <v:shape id="Shape 251" o:spid="_x0000_s1174" style="position:absolute;left:35942;top:13681;width:1094;height:0;visibility:visible;mso-wrap-style:square;v-text-anchor:top" coordsize="1094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" path="m4826,l,,109474,e" filled="f" strokecolor="#ff8000" strokeweight=".47414mm">
                  <v:stroke endcap="round"/>
                  <v:path arrowok="t" textboxrect="0,0,109474,0"/>
                </v:shape>
                <v:shape id="Shape 252" o:spid="_x0000_s1175" style="position:absolute;left:36856;top:14456;width:409;height:640;visibility:visible;mso-wrap-style:square;v-text-anchor:top" coordsize="40894,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" path="m8890,23114r-4572,l4318,,27178,r,4826l31750,4826r,22606l27178,27432r,4572l22606,32004r,9144l18034,41148r,4572l13462,45720r,4572l4318,50292r,4572l,54864r,9144l40894,64008r,-18288l31750,45720r,-13716l27178,32004,22606,27432e" filled="f" strokecolor="#ff8000" strokeweight=".47414mm">
                  <v:stroke endcap="round"/>
                  <v:path arrowok="t" textboxrect="0,0,40894,64008"/>
                </v:shape>
                <v:shape id="Shape 253" o:spid="_x0000_s1176" style="position:absolute;left:24222;top:17471;width:1003;height:954;visibility:visible;mso-wrap-style:square;v-text-anchor:top" coordsize="100330,9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" path="m4572,r,22479l,22479,,77089r4572,l4572,81661r4318,l13716,86233r18288,l32004,90805r4318,l36322,95377r18288,l54610,90805r4572,l59182,81661r8763,l67945,72517r4953,-4572l72898,58801r4191,l77089,45339r4953,l82042,36195r4191,l86233,8763r-4191,l82042,r,49911l86233,54483r,9144l91186,63627r,8890l95377,72517r,9144l100330,86233e" filled="f" strokecolor="#ff8000" strokeweight=".47414mm">
                  <v:stroke endcap="round"/>
                  <v:path arrowok="t" textboxrect="0,0,100330,95377"/>
                </v:shape>
                <v:shape id="Shape 254" o:spid="_x0000_s1177" style="position:absolute;left:25587;top:18107;width:366;height:546;visibility:visible;mso-wrap-style:square;v-text-anchor:top" coordsize="3657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" path="m22860,8890r-13716,l9144,22606r-4572,l4572,45466,,45466r,4572l4572,50038r,4572l32004,54610r,-9144l36576,45466r,-36576l32004,8890,32004,r,4318e" filled="f" strokecolor="#ff8000" strokeweight=".47414mm">
                  <v:stroke endcap="round"/>
                  <v:path arrowok="t" textboxrect="0,0,36576,54610"/>
                </v:shape>
                <v:shape id="Shape 255" o:spid="_x0000_s1178" style="position:absolute;left:27002;top:17833;width:274;height:46;visibility:visible;mso-wrap-style:square;v-text-anchor:top" coordsize="27432,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" path="m,4572l,,27432,e" filled="f" strokecolor="#ff8000" strokeweight=".47414mm">
                  <v:stroke endcap="round"/>
                  <v:path arrowok="t" textboxrect="0,0,27432,4572"/>
                </v:shape>
                <v:shape id="Shape 256" o:spid="_x0000_s1179" style="position:absolute;left:27093;top:18016;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" path="m,l18288,e" filled="f" strokecolor="#ff8000" strokeweight=".47414mm">
                  <v:stroke endcap="round"/>
                  <v:path arrowok="t" textboxrect="0,0,18288,0"/>
                </v:shape>
                <v:shape id="Shape 257" o:spid="_x0000_s1180" style="position:absolute;left:28507;top:16694;width:1140;height:1230;visibility:visible;mso-wrap-style:square;v-text-anchor:top" coordsize="114046,123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" path="m9144,63627r,36576l4572,100203r,9144l,109347r,13716l,104775r4572,l4572,91059,9144,81915r,-13335l13716,68580r,-4953l18288,59436r,-14097l22860,45339r,-17907l45720,27432r,9144l50292,36576r,8763l54864,45339r,36576l68580,81915r,-4191l73152,77724r,-9144l77470,68580r,-9144l82296,54483r,-17907l86614,32004r,-9144l91440,22860r,-18288l95758,4572,95758,r4826,l100584,113919r13462,e" filled="f" strokecolor="#ff8000" strokeweight=".47414mm">
                  <v:stroke endcap="round"/>
                  <v:path arrowok="t" textboxrect="0,0,114046,123063"/>
                </v:shape>
                <v:shape id="Shape 258" o:spid="_x0000_s1181" style="position:absolute;left:30105;top:17379;width:274;height:362;visibility:visible;mso-wrap-style:square;v-text-anchor:top" coordsize="27432,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" path="m9144,17907l,17907,,31623r4572,l4572,36195r22860,l27432,,9144,r,13335l4572,13335r,4572e" filled="f" strokecolor="#ff8000" strokeweight=".47414mm">
                  <v:stroke endcap="round"/>
                  <v:path arrowok="t" textboxrect="0,0,27432,36195"/>
                </v:shape>
                <v:shape id="Shape 259" o:spid="_x0000_s1182" style="position:absolute;left:31245;top:16191;width:5474;height:1550;visibility:visible;mso-wrap-style:square;v-text-anchor:top" coordsize="547370,155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" path="m,104775r,50292l13716,155067r,-4572l18288,145923r,-4572l22479,141351r,-4572l27432,132207r,-13335l31623,118872,31623,,232537,r4572,4572l305689,4572r9144,4572l337693,9144r4572,4572l369316,13716r9144,4572l383032,18288r4572,4572l405892,22860r4572,4191l437896,27051r4572,4953l547370,32004r-4572,l542798,41148r-9144,l533654,45339r-4572,e" filled="f" strokecolor="#ff8000" strokeweight=".47414mm">
                  <v:stroke endcap="round"/>
                  <v:path arrowok="t" textboxrect="0,0,547370,155067"/>
                </v:shape>
                <v:shape id="Shape 260" o:spid="_x0000_s1183" style="position:absolute;left:32476;top:16968;width:774;height:819;visibility:visible;mso-wrap-style:square;v-text-anchor:top" coordsize="77470,81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" path="m,l27432,r,4572l32004,4572r,9144l36576,13716r,9144l41148,22860r,40767l36576,63627r,9144l32004,72771r,4572l27432,77343r,4572l18288,81915r,-18288l22860,63627r,-4572l27432,54483r,-9144l32004,45339r,-4191l36576,41148r,-4953l41148,32004r,-4953l45720,27051r,-4191l50292,22860r,-4953l54864,17907r4318,-4191l59182,9144r4826,l64008,,77470,e" filled="f" strokecolor="#ff8000" strokeweight=".47414mm">
                  <v:stroke endcap="round"/>
                  <v:path arrowok="t" textboxrect="0,0,77470,81915"/>
                </v:shape>
                <v:shape id="Shape 261" o:spid="_x0000_s1184" style="position:absolute;left:33753;top:17238;width:320;height:686;visibility:visible;mso-wrap-style:square;v-text-anchor:top" coordsize="32004,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" path="m32004,l27432,r,9144l22860,9144r,9144l18288,23241r,13335l13716,41148r,13716l9144,59436r,4572l4572,64008r,4572l,68580,,64008e" filled="f" strokecolor="#ff8000" strokeweight=".47414mm">
                  <v:stroke endcap="round"/>
                  <v:path arrowok="t" textboxrect="0,0,32004,68580"/>
                </v:shape>
                <v:shape id="Shape 262" o:spid="_x0000_s1185" style="position:absolute;left:33799;top:17197;width:686;height:727;visibility:visible;mso-wrap-style:square;v-text-anchor:top" coordsize="68580,72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" path="m,9144r4572,l4572,4191r13716,l22860,,50292,r,18288l45720,18288r,4191l41148,22479r,4953l36576,31623r-4572,l45720,31623r,4572l59436,36195r,4572l64008,40767r,32004l68580,72771e" filled="f" strokecolor="#ff8000" strokeweight=".47414mm">
                  <v:stroke endcap="round"/>
                  <v:path arrowok="t" textboxrect="0,0,68580,72771"/>
                </v:shape>
                <v:shape id="Shape 263" o:spid="_x0000_s1186" style="position:absolute;left:34938;top:17288;width:183;height:636;visibility:visible;mso-wrap-style:square;v-text-anchor:top" coordsize="18288,63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" path="m4572,r,l,,,18288r4572,4191l4572,31623r4572,l9144,63627r4572,l13716,59055r4572,l18288,54483e" filled="f" strokecolor="#ff8000" strokeweight=".47414mm">
                  <v:stroke endcap="round"/>
                  <v:path arrowok="t" textboxrect="0,0,18288,63627"/>
                </v:shape>
                <v:shape id="Shape 264" o:spid="_x0000_s1187" style="position:absolute;left:34847;top:17147;width:503;height:0;visibility:visible;mso-wrap-style:square;v-text-anchor:top" coordsize="50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" path="m,l50292,e" filled="f" strokecolor="#ff8000" strokeweight=".47414mm">
                  <v:stroke endcap="round"/>
                  <v:path arrowok="t" textboxrect="0,0,50292,0"/>
                </v:shape>
                <v:shape id="Shape 265" o:spid="_x0000_s1188" style="position:absolute;left:35807;top:17833;width:546;height:274;visibility:visible;mso-wrap-style:square;v-text-anchor:top" coordsize="5461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" path="m13462,r,l4318,r,4572l,4572,,22606r4318,l4318,27432r50292,l54610,18288r-4572,l50038,13716r-4318,l45720,4572,40894,,,,,4572e" filled="f" strokecolor="#ff8000" strokeweight=".47414mm">
                  <v:stroke endcap="round"/>
                  <v:path arrowok="t" textboxrect="0,0,54610,27432"/>
                </v:shape>
                <v:shape id="Shape 266" o:spid="_x0000_s1189" style="position:absolute;left:43287;top:1642;width:0;height:777;visibility:visible;mso-wrap-style:square;v-text-anchor:top" coordsize="0,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" path="m,4573l,,,77724e" filled="f" strokecolor="#ff8000" strokeweight=".47414mm">
                  <v:stroke endcap="round"/>
                  <v:path arrowok="t" textboxrect="0,0,0,77724"/>
                </v:shape>
                <v:shape id="Shape 267" o:spid="_x0000_s1190" style="position:absolute;left:43379;top:1322;width:591;height:685;visibility:visible;mso-wrap-style:square;v-text-anchor:top" coordsize="5918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" path="m4572,22860r,-4572l13462,18288r,-4573l18034,13715,22606,9144r27432,l54610,4952r4572,l59182,r,22860l54610,22860r,4572l50038,27432r-4572,4571l40894,32003r,4573l36322,36576r,9144l31750,45720r,4572l27178,50292r,9144l18034,59436r,4572l13462,64008r,4572l,68580e" filled="f" strokecolor="#ff8000" strokeweight=".47414mm">
                  <v:stroke endcap="round"/>
                  <v:path arrowok="t" textboxrect="0,0,59182,68580"/>
                </v:shape>
                <v:shape id="Shape 268" o:spid="_x0000_s1191" style="position:absolute;left:44748;top:1962;width:91;height:866;visibility:visible;mso-wrap-style:square;v-text-anchor:top" coordsize="9144,86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" path="m,l9144,r,54864l4191,54864r,31750e" filled="f" strokecolor="#ff8000" strokeweight=".47414mm">
                  <v:stroke endcap="round"/>
                  <v:path arrowok="t" textboxrect="0,0,9144,86614"/>
                </v:shape>
                <v:shape id="Shape 269" o:spid="_x0000_s1192" style="position:absolute;left:44656;top:2327;width:366;height:138;visibility:visible;mso-wrap-style:square;v-text-anchor:top" coordsize="36576,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" path="m4191,13716l,13716r13335,l18288,9144,22479,4572r9144,l31623,r4953,e" filled="f" strokecolor="#ff8000" strokeweight=".47414mm">
                  <v:stroke endcap="round"/>
                  <v:path arrowok="t" textboxrect="0,0,36576,13716"/>
                </v:shape>
                <v:shape id="Shape 270" o:spid="_x0000_s1193" style="position:absolute;left:45201;top:2190;width:137;height:92;visibility:visible;mso-wrap-style:square;v-text-anchor:top" coordsize="137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" path="m,9144r,l4572,4573r9144,l13716,e" filled="f" strokecolor="#ff8000" strokeweight=".47414mm">
                  <v:stroke endcap="round"/>
                  <v:path arrowok="t" textboxrect="0,0,13716,9144"/>
                </v:shape>
                <v:shape id="Shape 271" o:spid="_x0000_s1194" style="position:absolute;left:45521;top:1870;width:775;height:640;visibility:visible;mso-wrap-style:square;v-text-anchor:top" coordsize="77470,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" path="m,l,64008r27432,l27432,59436r4572,l36576,54863r40894,e" filled="f" strokecolor="#ff8000" strokeweight=".47414mm">
                  <v:stroke endcap="round"/>
                  <v:path arrowok="t" textboxrect="0,0,77470,64008"/>
                </v:shape>
                <v:shape id="Shape 272" o:spid="_x0000_s1195" style="position:absolute;left:46161;top:1824;width:92;height:778;visibility:visible;mso-wrap-style:square;v-text-anchor:top" coordsize="9144,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" path="m9144,r,50292l4318,50292r,13716l,64008,,77724e" filled="f" strokecolor="#ff8000" strokeweight=".47414mm">
                  <v:stroke endcap="round"/>
                  <v:path arrowok="t" textboxrect="0,0,9144,77724"/>
                </v:shape>
                <v:shape id="Shape 273" o:spid="_x0000_s1196" style="position:absolute;left:46115;top:2327;width:138;height:821;visibility:visible;mso-wrap-style:square;v-text-anchor:top" coordsize="13716,8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" path="m13716,r,50038l8890,50038r,4572l4572,54610r,18288l,72898r,9144e" filled="f" strokecolor="#ff8000" strokeweight=".47414mm">
                  <v:stroke endcap="round"/>
                  <v:path arrowok="t" textboxrect="0,0,13716,82042"/>
                </v:shape>
                <v:shape id="Shape 274" o:spid="_x0000_s1197" style="position:absolute;left:46936;top:2053;width:686;height:0;visibility:visible;mso-wrap-style:square;v-text-anchor:top" coordsize="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" path="m4572,l,,68580,e" filled="f" strokecolor="#ff8000" strokeweight=".47414mm">
                  <v:stroke endcap="round"/>
                  <v:path arrowok="t" textboxrect="0,0,68580,0"/>
                </v:shape>
                <v:shape id="Shape 275" o:spid="_x0000_s1198" style="position:absolute;left:47119;top:2373;width:1002;height:46;visibility:visible;mso-wrap-style:square;v-text-anchor:top" coordsize="100203,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" path="m,4572r32004,l41148,r59055,e" filled="f" strokecolor="#ff8000" strokeweight=".47414mm">
                  <v:stroke endcap="round"/>
                  <v:path arrowok="t" textboxrect="0,0,100203,4572"/>
                </v:shape>
                <v:shape id="Shape 276" o:spid="_x0000_s1199" style="position:absolute;left:50539;top:1596;width:549;height:1006;visibility:visible;mso-wrap-style:square;v-text-anchor:top" coordsize="54864,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" path="m,9144r,91440l,22860r4572,l4572,18288r4572,l9144,13716r4572,l13716,9144r9144,l22860,4572r32004,l54864,r,22860l50292,22860r,4572l45720,27432r,4572l41148,32004r,4572l36576,36576r,9144l32004,45720r,13716l27432,59436r,4572l18288,64008e" filled="f" strokecolor="#ff8000" strokeweight=".47414mm">
                  <v:stroke endcap="round"/>
                  <v:path arrowok="t" textboxrect="0,0,54864,100584"/>
                </v:shape>
                <v:shape id="Shape 277" o:spid="_x0000_s1200" style="position:absolute;left:51952;top:2145;width:46;height:729;visibility:visible;mso-wrap-style:square;v-text-anchor:top" coordsize="4572,7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" path="m4572,r,4572l,4572,,72898r4572,l4572,68326e" filled="f" strokecolor="#ff8000" strokeweight=".47414mm">
                  <v:stroke endcap="round"/>
                  <v:path arrowok="t" textboxrect="0,0,4572,72898"/>
                </v:shape>
                <v:shape id="Shape 278" o:spid="_x0000_s1201" style="position:absolute;left:51678;top:2556;width:640;height:91;visibility:visible;mso-wrap-style:square;v-text-anchor:top" coordsize="64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" path="m,9144r22860,l22860,4572r27432,l50292,,64008,e" filled="f" strokecolor="#ff8000" strokeweight=".47414mm">
                  <v:stroke endcap="round"/>
                  <v:path arrowok="t" textboxrect="0,0,64008,9144"/>
                </v:shape>
                <v:shape id="Shape 279" o:spid="_x0000_s1202" style="position:absolute;left:52730;top:2145;width:683;height:591;visibility:visible;mso-wrap-style:square;v-text-anchor:top" coordsize="68326,5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" path="m,4572r31750,l31750,r4826,l36576,4572r4318,l40894,18288r-4318,l36576,32004r18288,l54864,36576r13462,l68326,41148r-4572,l63754,45720r-4572,l59182,50292r-4318,l50038,54610r-9144,l40894,59182r-9144,e" filled="f" strokecolor="#ff8000" strokeweight=".47414mm">
                  <v:stroke endcap="round"/>
                  <v:path arrowok="t" textboxrect="0,0,68326,59182"/>
                </v:shape>
                <v:shape id="Shape 280" o:spid="_x0000_s1203" style="position:absolute;left:44016;top:5885;width:640;height:866;visibility:visible;mso-wrap-style:square;v-text-anchor:top" coordsize="64008,86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" path="m,l,86614,,27432r4572,l4572,18288r4572,l9144,9144r4572,l13716,4572r4572,l18288,,64008,r,18288l59436,18288r,4318l54864,22606r-4572,4826l50292,31750r-4572,l45720,36576r-13716,l32004,40894r-9144,l22860,45720e" filled="f" strokecolor="#ff8000" strokeweight=".47414mm">
                  <v:stroke endcap="round"/>
                  <v:path arrowok="t" textboxrect="0,0,64008,86614"/>
                </v:shape>
                <v:shape id="Shape 281" o:spid="_x0000_s1204" style="position:absolute;left:45521;top:6385;width:92;height:366;visibility:visible;mso-wrap-style:square;v-text-anchor:top" coordsize="914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" path="m,l,4826r4572,l4572,27432r4572,l9144,36576e" filled="f" strokecolor="#ff8000" strokeweight=".47414mm">
                  <v:stroke endcap="round"/>
                  <v:path arrowok="t" textboxrect="0,0,9144,36576"/>
                </v:shape>
                <v:shape id="Shape 282" o:spid="_x0000_s1205" style="position:absolute;left:45475;top:6614;width:320;height:91;visibility:visible;mso-wrap-style:square;v-text-anchor:top" coordsize="320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" path="m,9144l,4572r22860,l22860,r9144,e" filled="f" strokecolor="#ff8000" strokeweight=".47414mm">
                  <v:stroke endcap="round"/>
                  <v:path arrowok="t" textboxrect="0,0,32004,9144"/>
                </v:shape>
                <v:shape id="Shape 283" o:spid="_x0000_s1206" style="position:absolute;left:46387;top:6068;width:366;height:134;visibility:visible;mso-wrap-style:square;v-text-anchor:top" coordsize="36576,1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" path="m,13462r13970,l13970,9144r4318,l18288,4318r9144,l27432,r9144,e" filled="f" strokecolor="#ff8000" strokeweight=".47414mm">
                  <v:stroke endcap="round"/>
                  <v:path arrowok="t" textboxrect="0,0,36576,13462"/>
                </v:shape>
                <v:shape id="Shape 284" o:spid="_x0000_s1207" style="position:absolute;left:46436;top:6202;width:182;height:823;visibility:visible;mso-wrap-style:square;v-text-anchor:top" coordsize="18288,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" path="m4318,r,9144l,13970,,32258r18288,l18288,82296r-13970,l4318,68580e" filled="f" strokecolor="#ff8000" strokeweight=".47414mm">
                  <v:stroke endcap="round"/>
                  <v:path arrowok="t" textboxrect="0,0,18288,82296"/>
                </v:shape>
                <v:shape id="Shape 285" o:spid="_x0000_s1208" style="position:absolute;left:47713;top:6159;width:179;height:0;visibility:visible;mso-wrap-style:square;v-text-anchor:top" coordsize="17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" path="m,l17907,e" filled="f" strokecolor="#ff8000" strokeweight=".47414mm">
                  <v:stroke endcap="round"/>
                  <v:path arrowok="t" textboxrect="0,0,17907,0"/>
                </v:shape>
                <v:shape id="Shape 286" o:spid="_x0000_s1209" style="position:absolute;left:47805;top:6342;width:270;height:0;visibility:visible;mso-wrap-style:square;v-text-anchor:top" coordsize="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" path="m,l27051,e" filled="f" strokecolor="#ff8000" strokeweight=".47414mm">
                  <v:stroke endcap="round"/>
                  <v:path arrowok="t" textboxrect="0,0,27051,0"/>
                </v:shape>
                <v:shape id="Shape 287" o:spid="_x0000_s1210" style="position:absolute;left:49764;top:5610;width:137;height:915;visibility:visible;mso-wrap-style:square;v-text-anchor:top" coordsize="13716,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" path="m,50038l,91440,,86614r4572,l4572,77470r4572,l9144,64008r4572,l13716,13716r-4572,l9144,e" filled="f" strokecolor="#ff8000" strokeweight=".47414mm">
                  <v:stroke endcap="round"/>
                  <v:path arrowok="t" textboxrect="0,0,13716,91440"/>
                </v:shape>
                <v:shape id="Shape 288" o:spid="_x0000_s1211" style="position:absolute;left:50539;top:5519;width:91;height:823;visibility:visible;mso-wrap-style:square;v-text-anchor:top" coordsize="9144,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" path="m9144,r,45720l4572,50292r,8890l,64008,,82296r4572,e" filled="f" strokecolor="#ff8000" strokeweight=".47414mm">
                  <v:stroke endcap="round"/>
                  <v:path arrowok="t" textboxrect="0,0,9144,82296"/>
                </v:shape>
                <v:shape id="Shape 289" o:spid="_x0000_s1212" style="position:absolute;left:49581;top:5290;width:1369;height:229;visibility:visible;mso-wrap-style:square;v-text-anchor:top" coordsize="136906,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" path="m,22860r18288,l18288,18288r45466,l68326,13715r4572,l77470,9144r13716,l91186,4572r18288,l114046,r22860,e" filled="f" strokecolor="#ff8000" strokeweight=".47414mm">
                  <v:stroke endcap="round"/>
                  <v:path arrowok="t" textboxrect="0,0,136906,22860"/>
                </v:shape>
                <v:shape id="Shape 290" o:spid="_x0000_s1213" style="position:absolute;left:51179;top:6342;width:499;height:183;visibility:visible;mso-wrap-style:square;v-text-anchor:top" coordsize="49911,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" path="m,18288l,13462r17907,l22860,9144r13335,l36195,4318r4953,l41148,r8763,e" filled="f" strokecolor="#ff8000" strokeweight=".47414mm">
                  <v:stroke endcap="round"/>
                  <v:path arrowok="t" textboxrect="0,0,49911,18288"/>
                </v:shape>
                <v:shape id="Shape 291" o:spid="_x0000_s1214" style="position:absolute;left:51358;top:6068;width:50;height:546;visibility:visible;mso-wrap-style:square;v-text-anchor:top" coordsize="4953,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" path="m,l4953,4318r,50292l,54610e" filled="f" strokecolor="#ff8000" strokeweight=".47414mm">
                  <v:stroke endcap="round"/>
                  <v:path arrowok="t" textboxrect="0,0,4953,54610"/>
                </v:shape>
                <v:shape id="Shape 292" o:spid="_x0000_s1215" style="position:absolute;left:52592;top:5565;width:138;height:820;visibility:visible;mso-wrap-style:square;v-text-anchor:top" coordsize="13716,8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" path="m13716,r,22860l9144,27432r,13716l4572,45720r,8890l,54610,,82042r4572,l4572,77724r4572,e" filled="f" strokecolor="#ff8000" strokeweight=".47414mm">
                  <v:stroke endcap="round"/>
                  <v:path arrowok="t" textboxrect="0,0,13716,82042"/>
                </v:shape>
                <v:shape id="Shape 293" o:spid="_x0000_s1216" style="position:absolute;left:52684;top:5565;width:320;height:503;visibility:visible;mso-wrap-style:square;v-text-anchor:top" coordsize="32004,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" path="m,18288l,13716r4572,l4572,9144r4318,l8890,4572r4826,l13716,,32004,r,32004l27178,32004r,4572l22860,36576r,4572l18034,41148r,4572l8890,45720r,4572l,50292r8890,e" filled="f" strokecolor="#ff8000" strokeweight=".47414mm">
                  <v:stroke endcap="round"/>
                  <v:path arrowok="t" textboxrect="0,0,32004,50292"/>
                </v:shape>
                <v:shape id="Shape 294" o:spid="_x0000_s1217" style="position:absolute;left:53642;top:5976;width:0;height:592;visibility:visible;mso-wrap-style:square;v-text-anchor:top" coordsize="0,5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" path="m,l,59182,,54864e" filled="f" strokecolor="#ff8000" strokeweight=".47414mm">
                  <v:stroke endcap="round"/>
                  <v:path arrowok="t" textboxrect="0,0,0,59182"/>
                </v:shape>
                <v:shape id="Shape 295" o:spid="_x0000_s1218" style="position:absolute;left:53413;top:6159;width:549;height:226;visibility:visible;mso-wrap-style:square;v-text-anchor:top" coordsize="54864,22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" path="m,22606r4572,l4572,18288r13716,l18288,13462r9144,l27432,9144r13716,l41148,4318r4572,l45720,r9144,e" filled="f" strokecolor="#ff8000" strokeweight=".47414mm">
                  <v:stroke endcap="round"/>
                  <v:path arrowok="t" textboxrect="0,0,54864,22606"/>
                </v:shape>
                <v:shape id="Shape 296" o:spid="_x0000_s1219" style="position:absolute;left:54190;top:5839;width:408;height:455;visibility:visible;mso-wrap-style:square;v-text-anchor:top" coordsize="40767,45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" path="m4572,r,22860l,22860,,45465r13716,l18288,41148r4572,l27051,36322r9144,l36195,32003r4572,l40767,27177e" filled="f" strokecolor="#ff8000" strokeweight=".47414mm">
                  <v:stroke endcap="round"/>
                  <v:path arrowok="t" textboxrect="0,0,40767,45465"/>
                </v:shape>
                <v:shape id="Shape 297" o:spid="_x0000_s1220" style="position:absolute;left:54644;top:5748;width:91;height:546;visibility:visible;mso-wrap-style:square;v-text-anchor:top" coordsize="9144,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" path="m4572,l,,,45466r9144,l9144,54610e" filled="f" strokecolor="#ff8000" strokeweight=".47414mm">
                  <v:stroke endcap="round"/>
                  <v:path arrowok="t" textboxrect="0,0,9144,54610"/>
                </v:shape>
                <v:shape id="Shape 298" o:spid="_x0000_s1221" style="position:absolute;left:45338;top:9988;width:640;height:1231;visibility:visible;mso-wrap-style:square;v-text-anchor:top" coordsize="64008,123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" path="m13716,50292r,45339l9144,95631r,13716l4572,113919,,118491r,4572l,113919r4572,l4572,100203r4572,l9144,91440r4572,-4953l13716,68199r4572,l18288,59055r4572,-4191l22860,41148r4572,-4572l27432,13970r4572,l32004,4826r4572,l41148,,64008,r,27432l59436,32258r-4572,l54864,36576r-18288,l36576,45720r4572,e" filled="f" strokecolor="#ff8000" strokeweight=".47414mm">
                  <v:stroke endcap="round"/>
                  <v:path arrowok="t" textboxrect="0,0,64008,123063"/>
                </v:shape>
                <v:shape id="Shape 299" o:spid="_x0000_s1222" style="position:absolute;left:46570;top:10537;width:48;height:590;visibility:visible;mso-wrap-style:square;v-text-anchor:top" coordsize="4826,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" path="m4826,r,4190l,4190,,59055e" filled="f" strokecolor="#ff8000" strokeweight=".47414mm">
                  <v:stroke endcap="round"/>
                  <v:path arrowok="t" textboxrect="0,0,4826,59055"/>
                </v:shape>
                <v:shape id="Shape 300" o:spid="_x0000_s1223" style="position:absolute;left:46479;top:10761;width:411;height:92;visibility:visible;mso-wrap-style:square;v-text-anchor:top" coordsize="411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" path="m9144,9144l,9144r27432,l27432,4953r9144,l36576,r4572,e" filled="f" strokecolor="#ff8000" strokeweight=".47414mm">
                  <v:stroke endcap="round"/>
                  <v:path arrowok="t" textboxrect="0,0,41148,9144"/>
                </v:shape>
                <v:shape id="Shape 301" o:spid="_x0000_s1224" style="position:absolute;left:47165;top:10354;width:274;height:728;visibility:visible;mso-wrap-style:square;v-text-anchor:top" coordsize="27432,72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" path="m4572,36576r,-9144l,27432,,,13716,r,4572l18288,4572r,27051l13716,31623r,14097l9144,49911r-4572,l4572,59055,,59055,,72771r27432,l27432,40767r-4572,e" filled="f" strokecolor="#ff8000" strokeweight=".47414mm">
                  <v:stroke endcap="round"/>
                  <v:path arrowok="t" textboxrect="0,0,27432,72771"/>
                </v:shape>
                <v:shape id="Shape 302" o:spid="_x0000_s1225" style="position:absolute;left:48393;top:10262;width:688;height:92;visibility:visible;mso-wrap-style:square;v-text-anchor:top" coordsize="6883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" path="m4826,4826l,4826r41402,l45720,,68834,r,9144l64262,9144e" filled="f" strokecolor="#ff8000" strokeweight=".47414mm">
                  <v:stroke endcap="round"/>
                  <v:path arrowok="t" textboxrect="0,0,68834,9144"/>
                </v:shape>
                <v:shape id="Shape 303" o:spid="_x0000_s1226" style="position:absolute;left:48532;top:10537;width:458;height:133;visibility:visible;mso-wrap-style:square;v-text-anchor:top" coordsize="4572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" path="m4318,13335l,13335,,9144r22606,l22606,4190r9144,l36576,r9144,e" filled="f" strokecolor="#ff8000" strokeweight=".47414mm">
                  <v:stroke endcap="round"/>
                  <v:path arrowok="t" textboxrect="0,0,45720,13335"/>
                </v:shape>
                <v:shape id="Shape 304" o:spid="_x0000_s1227" style="position:absolute;left:49490;top:10036;width:503;height:634;visibility:visible;mso-wrap-style:square;v-text-anchor:top" coordsize="50292,63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" path="m4572,l36576,r4572,4318l50292,4318r,23114l45720,27432r,4318l36576,31750r,4572l27432,36322r,4572l22860,45466r-4572,l18288,50038r-4572,l13716,54228r-9144,l4572,59182,,59182r,4191l9144,63373e" filled="f" strokecolor="#ff8000" strokeweight=".47414mm">
                  <v:stroke endcap="round"/>
                  <v:path arrowok="t" textboxrect="0,0,50292,63373"/>
                </v:shape>
                <v:shape id="Shape 305" o:spid="_x0000_s1228" style="position:absolute;left:51678;top:9716;width:732;height:1137;visibility:visible;mso-wrap-style:square;v-text-anchor:top" coordsize="73152,113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" path="m22860,41148r-4572,l18288,68326r-4572,l13716,77470,9144,82042r,9144l4572,91186r,13335l,104521r,9144l,91186,4572,86233r,-8763l9144,72898r,-4572l13716,68326r,-13716l18288,54610r,-18288l22860,36322r,-9144l27432,27178r4572,-4318l32004,18034r4572,-4318l36576,9144r4572,l41148,4572r9144,l50292,,73152,r,22860l68580,22860r-4572,4318l59436,27178r,4826l54864,36322r-4572,l50292,41148r-4572,l41148,45466r-4572,l36576,50292r-4572,l32004,54610r-4572,l27432,59436r-4572,l18288,63754r-4572,l18288,63754r,-4318e" filled="f" strokecolor="#ff8000" strokeweight=".47414mm">
                  <v:stroke endcap="round"/>
                  <v:path arrowok="t" textboxrect="0,0,73152,113665"/>
                </v:shape>
                <v:shape id="Shape 306" o:spid="_x0000_s1229" style="position:absolute;left:52773;top:10579;width:414;height:685;visibility:visible;mso-wrap-style:square;v-text-anchor:top" coordsize="4140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" path="m9144,32386l,32386,,9144r4826,l4826,4953r4318,l9144,,41402,r,23241l36576,27432r-9144,l27432,32386r-4318,l18288,36576r,4573l13970,41149,9144,45720r,4572l4826,50292r,18288l36576,68580r,-4572l41402,64008r,-18288l27432,45720r,-9144e" filled="f" strokecolor="#ff8000" strokeweight=".47414mm">
                  <v:stroke endcap="round"/>
                  <v:path arrowok="t" textboxrect="0,0,41402,68580"/>
                </v:shape>
                <v:shape id="Shape 307" o:spid="_x0000_s1230" style="position:absolute;left:44748;top:13411;width:1047;height:1276;visibility:visible;mso-wrap-style:square;v-text-anchor:top" coordsize="104775,12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" path="m31623,27051r-4191,l27432,59055r-4953,l22479,72771r-4191,l18288,81914r-4953,4319l13335,91059r-4191,l9144,100202r-4953,l4191,109347r-4191,l,127635,,113664r4191,-4317l4191,100202,9144,95377r4191,-4318l13335,81914r4953,-4571l18288,63627r4191,l22479,45339r4953,l27432,40767r4191,l31623,27051r4572,l36195,18288r4572,-4573l40767,4572r9144,l49911,,63627,r,4572l68199,4572r,13716l72771,22860r,9143l77343,36195r,13716l81915,54483r,4572l86487,63627r,9144l91059,77343r,8890l95631,86233r,4826l104775,91059e" filled="f" strokecolor="#ff8000" strokeweight=".47414mm">
                  <v:stroke endcap="round"/>
                  <v:path arrowok="t" textboxrect="0,0,104775,127635"/>
                </v:shape>
                <v:shape id="Shape 308" o:spid="_x0000_s1231" style="position:absolute;left:45247;top:14001;width:366;height:92;visibility:visible;mso-wrap-style:square;v-text-anchor:top" coordsize="36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" path="m,9144r22860,l22860,4573r4572,l27432,r9144,e" filled="f" strokecolor="#ff8000" strokeweight=".47414mm">
                  <v:stroke endcap="round"/>
                  <v:path arrowok="t" textboxrect="0,0,36576,9144"/>
                </v:shape>
                <v:shape id="Shape 309" o:spid="_x0000_s1232" style="position:absolute;left:46344;top:13773;width:318;height:1232;visibility:visible;mso-wrap-style:square;v-text-anchor:top" coordsize="31750,12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" path="m4318,54864r,l,54864,,4572r9144,l9144,,22606,r,32004l27432,36576r4318,l31750,59182r-4318,l27432,68326r-4826,l22606,73152r-4318,l18288,86614r-4826,l13462,95758r-4318,l9144,104902r-4826,l4318,123190r18288,e" filled="f" strokecolor="#ff8000" strokeweight=".47414mm">
                  <v:stroke endcap="round"/>
                  <v:path arrowok="t" textboxrect="0,0,31750,123190"/>
                </v:shape>
                <v:shape id="Shape 310" o:spid="_x0000_s1233" style="position:absolute;left:46436;top:14364;width:363;height:641;visibility:visible;mso-wrap-style:square;v-text-anchor:top" coordsize="36322,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" path="m13462,64008r9144,l27432,59436r4318,l31750,54863r4572,l36322,41148r-4572,l31750,4825r-22606,l9144,,,e" filled="f" strokecolor="#ff8000" strokeweight=".47414mm">
                  <v:stroke endcap="round"/>
                  <v:path arrowok="t" textboxrect="0,0,36322,64008"/>
                </v:shape>
                <v:shape id="Shape 311" o:spid="_x0000_s1234" style="position:absolute;left:48393;top:14138;width:182;height:409;visibility:visible;mso-wrap-style:square;v-text-anchor:top" coordsize="18288,40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" path="m,l18288,r,40894e" filled="f" strokecolor="#ff8000" strokeweight=".47414mm">
                  <v:stroke endcap="round"/>
                  <v:path arrowok="t" textboxrect="0,0,18288,40894"/>
                </v:shape>
                <v:shape id="Shape 312" o:spid="_x0000_s1235" style="position:absolute;left:48624;top:13594;width:0;height:45;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" path="m,4572r,l,e" filled="f" strokecolor="#ff8000" strokeweight=".47414mm">
                  <v:stroke endcap="round"/>
                  <v:path arrowok="t" textboxrect="0,0,0,4572"/>
                </v:shape>
                <v:shape id="Shape 313" o:spid="_x0000_s1236" style="position:absolute;left:49035;top:14184;width:409;height:592;visibility:visible;mso-wrap-style:square;v-text-anchor:top" coordsize="40894,5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" path="m27432,l18288,r,4572l13462,4572r,9144l9144,13716r,4319l4572,18035r,4825l,27178r,4826l36576,32004r,4318l40894,36322r,9144l36576,45466r,4826l31750,50292r,4318l18288,54610r-4826,4572e" filled="f" strokecolor="#ff8000" strokeweight=".47414mm">
                  <v:stroke endcap="round"/>
                  <v:path arrowok="t" textboxrect="0,0,40894,59182"/>
                </v:shape>
                <v:shape id="Shape 314" o:spid="_x0000_s1237" style="position:absolute;left:51590;top:13548;width:225;height:956;visibility:visible;mso-wrap-style:square;v-text-anchor:top" coordsize="22479,9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" path="m22479,r,22479l17907,22479r,13716l13335,45339r,13716l8763,63627,4191,68199r,18288l,86487r,9144l13335,95631r,-4826e" filled="f" strokecolor="#ff8000" strokeweight=".47414mm">
                  <v:stroke endcap="round"/>
                  <v:path arrowok="t" textboxrect="0,0,22479,95631"/>
                </v:shape>
                <v:shape id="Shape 315" o:spid="_x0000_s1238" style="position:absolute;left:51770;top:13681;width:685;height:457;visibility:visible;mso-wrap-style:square;v-text-anchor:top" coordsize="6858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" path="m,45720r13716,l13716,41148r13716,l27432,36576r4572,l36576,32003r,-4571l41148,27432r4572,-4572l50292,22860r,-4572l54864,18288r,-4573l59436,13715r,-8763l68580,4952,68580,,64008,4952r,4192l59436,9144r,4571e" filled="f" strokecolor="#ff8000" strokeweight=".47414mm">
                  <v:stroke endcap="round"/>
                  <v:path arrowok="t" textboxrect="0,0,68580,45720"/>
                </v:shape>
                <v:shape id="Shape 316" o:spid="_x0000_s1239" style="position:absolute;left:52090;top:14093;width:457;height:0;visibility:visible;mso-wrap-style:square;v-text-anchor:top" coordsize="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" path="m,l45720,e" filled="f" strokecolor="#ff8000" strokeweight=".47414mm">
                  <v:stroke endcap="round"/>
                  <v:path arrowok="t" textboxrect="0,0,45720,0"/>
                </v:shape>
                <v:shape id="Shape 317" o:spid="_x0000_s1240" style="position:absolute;left:52913;top:14093;width:546;height:503;visibility:visible;mso-wrap-style:square;v-text-anchor:top" coordsize="5461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" path="m4318,r,4572l,4572,,45465r9144,l9144,41148r4318,l18288,36322r,-4319l22606,27178r,-9144l27432,18034r,-4319l31750,13715r,-4571l50038,9144r,4571l54610,13715r,36577l54610,45465e" filled="f" strokecolor="#ff8000" strokeweight=".47414mm">
                  <v:stroke endcap="round"/>
                  <v:path arrowok="t" textboxrect="0,0,54610,50292"/>
                </v:shape>
                <v:shape id="Shape 318" o:spid="_x0000_s1241" style="position:absolute;left:53687;top:14093;width:457;height:594;visibility:visible;mso-wrap-style:square;v-text-anchor:top" coordsize="45720,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" path="m32004,l27432,r,4572l22860,4572,18288,9144r,8890l13716,22860r,9143l9144,32003r,9145l4572,41148r,9144l,50292r,9144l22860,59436r4572,-4826l32004,54610r,-9145l41148,45465r,-18287l45720,27178r,-18034e" filled="f" strokecolor="#ff8000" strokeweight=".47414mm">
                  <v:stroke endcap="round"/>
                  <v:path arrowok="t" textboxrect="0,0,45720,59436"/>
                </v:shape>
                <v:shape id="Shape 319" o:spid="_x0000_s1242" style="position:absolute;left:54826;top:14093;width:958;height:454;visibility:visible;mso-wrap-style:square;v-text-anchor:top" coordsize="95758,45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" path="m4572,4572r,13462l,18034,,45465r40894,l40894,32003r4826,l45720,22860r,9143l50038,32003r,4319l64008,36322r,4826l82042,41148r,-4826l86614,36322r,-4319l91186,32003r,-4825l95758,27178r,-22606l91186,4572,91186,r,4572e" filled="f" strokecolor="#ff8000" strokeweight=".47414mm">
                  <v:stroke endcap="round"/>
                  <v:path arrowok="t" textboxrect="0,0,95758,45465"/>
                </v:shape>
                <v:shape id="Shape 320" o:spid="_x0000_s1243" style="position:absolute;left:56152;top:14093;width:498;height:365;visibility:visible;mso-wrap-style:square;v-text-anchor:top" coordsize="4978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" path="m13716,l9144,r,9144l4572,9144r,13716l,27432r,9144l4572,36576r,-4573l9144,32003r,-4571l13716,27432r,-4572l18288,22860r,-9145l22860,13715r,-4571l49784,9144r,22859l45720,32003e" filled="f" strokecolor="#ff8000" strokeweight=".47414mm">
                  <v:stroke endcap="round"/>
                  <v:path arrowok="t" textboxrect="0,0,49784,36576"/>
                </v:shape>
                <v:shape id="Shape 321" o:spid="_x0000_s1244" style="position:absolute;left:44972;top:17059;width:961;height:911;visibility:visible;mso-wrap-style:square;v-text-anchor:top" coordsize="96012,9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" path="m4953,r,72771l,72771,,36195,4953,32004r4191,l9144,27051r18288,l27432,36195r9144,l36576,49911r4572,l41148,59055r4572,l45720,63627r9144,l54864,59055r4572,l59436,54483r4572,-4572l64008,45339r4572,l68580,36195r4572,-4191l77724,32004r,-4953l82296,27051r,-4191l82296,91059r13716,e" filled="f" strokecolor="#ff8000" strokeweight=".47414mm">
                  <v:stroke endcap="round"/>
                  <v:path arrowok="t" textboxrect="0,0,96012,91059"/>
                </v:shape>
                <v:shape id="Shape 322" o:spid="_x0000_s1245" style="position:absolute;left:45521;top:16644;width:92;height:50;visibility:visible;mso-wrap-style:square;v-text-anchor:top" coordsize="9144,4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" path="m,4953l,,9144,e" filled="f" strokecolor="#ff8000" strokeweight=".47414mm">
                  <v:stroke endcap="round"/>
                  <v:path arrowok="t" textboxrect="0,0,9144,4953"/>
                </v:shape>
                <v:shape id="Shape 323" o:spid="_x0000_s1246" style="position:absolute;left:46844;top:17379;width:549;height:0;visibility:visible;mso-wrap-style:square;v-text-anchor:top" coordsize="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" path="m,l54864,e" filled="f" strokecolor="#ff8000" strokeweight=".47414mm">
                  <v:stroke endcap="round"/>
                  <v:path arrowok="t" textboxrect="0,0,54864,0"/>
                </v:shape>
                <v:shape id="Shape 324" o:spid="_x0000_s1247" style="position:absolute;left:47073;top:17604;width:229;height:92;visibility:visible;mso-wrap-style:square;v-text-anchor:top" coordsize="228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" path="m,l,4572r4572,l4572,9144r18288,e" filled="f" strokecolor="#ff8000" strokeweight=".47414mm">
                  <v:stroke endcap="round"/>
                  <v:path arrowok="t" textboxrect="0,0,22860,9144"/>
                </v:shape>
                <v:shape id="Shape 325" o:spid="_x0000_s1248" style="position:absolute;left:48532;top:17330;width:1141;height:958;visibility:visible;mso-wrap-style:square;v-text-anchor:top" coordsize="114046,9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" path="m,l,95758,,91186r4318,l4318,68580r4826,l9144,45720r9144,l18288,41148r4318,l22606,36576r4826,l27432,32004r4318,l36576,27432r9144,l45720,54864r4572,l50292,59436r4572,l54864,64008r4572,4572l72898,68580r,-9144l77724,59436r4318,-4572l82042,50292r9144,l91186,45720r4572,l95758,41148r4572,l100330,36576r9144,l109474,45720r4572,l114046,72898e" filled="f" strokecolor="#ff8000" strokeweight=".47414mm">
                  <v:stroke endcap="round"/>
                  <v:path arrowok="t" textboxrect="0,0,114046,95758"/>
                </v:shape>
                <v:shape id="Shape 326" o:spid="_x0000_s1249" style="position:absolute;left:49310;top:16739;width:0;height:46;visibility:visible;mso-wrap-style:square;v-text-anchor:top" coordsize="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" path="m,4572l,e" filled="f" strokecolor="#ff8000" strokeweight=".47414mm">
                  <v:stroke endcap="round"/>
                  <v:path arrowok="t" textboxrect="0,0,0,4572"/>
                </v:shape>
                <v:shape id="Shape 327" o:spid="_x0000_s1250" style="position:absolute;left:50173;top:18150;width:686;height:595;visibility:visible;mso-wrap-style:square;v-text-anchor:top" coordsize="68580,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" path="m18288,r,4572l13716,4572r,4572l4572,9144r,9144l,18288,,41148r4572,l4572,45720r9144,l13716,50292r4572,l18288,54864r4572,l22860,59436r45720,e" filled="f" strokecolor="#ff8000" strokeweight=".47414mm">
                  <v:stroke endcap="round"/>
                  <v:path arrowok="t" textboxrect="0,0,68580,59436"/>
                </v:shape>
                <v:shape id="Shape 328" o:spid="_x0000_s1251" style="position:absolute;left:51088;top:18150;width:453;height:320;visibility:visible;mso-wrap-style:square;v-text-anchor:top" coordsize="45339,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" path="m22860,l13716,,9144,4572r-4572,l4572,9144,,9144,,27432r4572,l4572,32004r36576,l41148,27432r4191,l45339,9144r-4191,l41148,4572r-14097,l27051,9144r-4191,e" filled="f" strokecolor="#ff8000" strokeweight=".47414mm">
                  <v:stroke endcap="round"/>
                  <v:path arrowok="t" textboxrect="0,0,45339,32004"/>
                </v:shape>
                <v:shape id="Shape 329" o:spid="_x0000_s1252" style="position:absolute;left:51998;top:18288;width:366;height:274;visibility:visible;mso-wrap-style:square;v-text-anchor:top" coordsize="3657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" path="m9144,l4572,4572r,13716l,18288r,4572l4572,22860r,4572l36576,27432r,-9144l32004,18288r,-4572l27432,9144r-4572,e" filled="f" strokecolor="#ff8000" strokeweight=".47414mm">
                  <v:stroke endcap="round"/>
                  <v:path arrowok="t" textboxrect="0,0,36576,27432"/>
                </v:shape>
                <v:shape id="Shape 330" o:spid="_x0000_s1253" style="position:absolute;left:52044;top:18196;width:0;height:366;visibility:visible;mso-wrap-style:square;v-text-anchor:top" coordsize="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" path="m,l,36576e" filled="f" strokecolor="#ff8000" strokeweight=".47414mm">
                  <v:stroke endcap="round"/>
                  <v:path arrowok="t" textboxrect="0,0,0,36576"/>
                </v:shape>
                <v:shape id="Shape 331" o:spid="_x0000_s1254" style="position:absolute;left:52181;top:18333;width:732;height:92;visibility:visible;mso-wrap-style:square;v-text-anchor:top" coordsize="731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" path="m,9144r4572,l4572,4572r18288,l22860,,73152,e" filled="f" strokecolor="#ff8000" strokeweight=".47414mm">
                  <v:stroke endcap="round"/>
                  <v:path arrowok="t" textboxrect="0,0,73152,9144"/>
                </v:shape>
                <v:shape id="Shape 332" o:spid="_x0000_s1255" style="position:absolute;left:53367;top:18242;width:503;height:548;visibility:visible;mso-wrap-style:square;v-text-anchor:top" coordsize="50292,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" path="m,9144l,54864,,50292r4572,l4572,41148r4572,l9144,18288r4572,l13716,13716,18288,9144,22860,4572,22860,,50292,e" filled="f" strokecolor="#ff8000" strokeweight=".47414mm">
                  <v:stroke endcap="round"/>
                  <v:path arrowok="t" textboxrect="0,0,50292,54864"/>
                </v:shape>
                <v:shape id="Shape 333" o:spid="_x0000_s1256" style="position:absolute;left:54735;top:18288;width:457;height:365;visibility:visible;mso-wrap-style:square;v-text-anchor:top" coordsize="4572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" path="m,4572l,,22606,r,18288l18288,18288r,4572l13716,22860r,4572l9144,27432r,9144l45720,36576e" filled="f" strokecolor="#ff8000" strokeweight=".47414mm">
                  <v:stroke endcap="round"/>
                  <v:path arrowok="t" textboxrect="0,0,45720,36576"/>
                </v:shape>
                <v:shape id="Shape 334" o:spid="_x0000_s1257" style="position:absolute;left:56564;top:17014;width:772;height:1365;visibility:visible;mso-wrap-style:square;v-text-anchor:top" coordsize="77216,13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" path="m54356,13716r,-4572l45212,9144r,-4572l40640,4572,36068,,17780,r,9144l13716,9144r,9144l8636,18288r,4572l4572,22860r,9144l,32004,,50292r8636,l8636,59436r5080,l17780,64008r4572,4572l26924,68580r,4572l31496,73152r,4572l40640,77724r,4572l49784,82296r,4572l54356,86868r,4572l63500,91440r,4572l68072,96012r,4572l72644,100584r,8509l77216,109093r,9144l72644,118237r,4572l68072,122809r,4572l63500,127381r,4572l58928,131953r,4572l45212,136525r,-4572l40640,131953r,-31369l45212,100584r,-4572l49784,96012r,-4572l54356,91440r,-9144l63500,82296e" filled="f" strokecolor="#ff8000" strokeweight=".47414mm">
                  <v:stroke endcap="round"/>
                  <v:path arrowok="t" textboxrect="0,0,77216,136525"/>
                </v:shape>
                <v:shape id="Shape 335" o:spid="_x0000_s1258" style="position:absolute;left:58018;top:18379;width:594;height:366;visibility:visible;mso-wrap-style:square;v-text-anchor:top" coordsize="5943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" path="m,13716l,9144r4953,l4953,4572r9144,l14097,,27432,r,13716l22860,13716r,4572l18288,18288r,9144l14097,27432r,9144l41148,36576r4572,-4572l59436,32004e" filled="f" strokecolor="#ff8000" strokeweight=".47414mm">
                  <v:stroke endcap="round"/>
                  <v:path arrowok="t" textboxrect="0,0,59436,36576"/>
                </v:shape>
                <v:shape id="Shape 336" o:spid="_x0000_s1259" style="position:absolute;left:56107;top:19110;width:3283;height:92;visibility:visible;mso-wrap-style:square;v-text-anchor:top" coordsize="3282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" path="m,l159512,r,4572l328295,4572r,4572l305435,9144e" filled="f" strokecolor="#ff8000" strokeweight=".47414mm">
                  <v:stroke endcap="round"/>
                  <v:path arrowok="t" textboxrect="0,0,328295,9144"/>
                </v:shape>
                <v:shape id="Shape 337" o:spid="_x0000_s1260" style="position:absolute;left:56787;top:19659;width:2877;height:1322;visibility:visible;mso-wrap-style:square;v-text-anchor:top" coordsize="287655,132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" path="m,49911r,4572l4572,54483r,4572l9144,59055r,64008l4572,123063r,9144l18288,132207r,-4826l22860,127381r,-4318l27432,123063r,-4826l32004,118237r,-4318l36576,113919r,-4572l41148,109347r4572,-4572l45720,100203r4572,l50292,63627r4572,l54864,,96012,r4572,4191l113919,4191r4953,4572l123063,13335r4953,l137160,17907r4191,l141351,22479r9144,l150495,27051r45720,l196215,31623r32004,l232791,36195r36576,l269367,40767r13462,l282829,45339r4826,l287655,49911e" filled="f" strokecolor="#ff8000" strokeweight=".47414mm">
                  <v:stroke endcap="round"/>
                  <v:path arrowok="t" textboxrect="0,0,287655,132207"/>
                </v:shape>
                <v:shape id="Shape 338" o:spid="_x0000_s1261" style="position:absolute;left:58067;top:20250;width:820;height:1094;visibility:visible;mso-wrap-style:square;v-text-anchor:top" coordsize="81915,109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" path="m13335,36576r-4191,l9144,50292r-4953,l4191,64008,,68326,,95758r4191,4826l9144,100584r4191,4318l31623,104902r4572,4572l72771,109474r,-4572l77343,100584r,-13970l81915,86614r,-45466l77343,41148r,-4572l68199,36576r,-4572l63627,32004r,-22860l54483,9144r,-4572l49911,4572,45339,,27051,r,9144l22479,9144r,18288l17907,27432r,9144l13335,41148r,13716l9144,59182r,9144l4191,73152r,18288e" filled="f" strokecolor="#ff8000" strokeweight=".47414mm">
                  <v:stroke endcap="round"/>
                  <v:path arrowok="t" textboxrect="0,0,81915,109474"/>
                </v:shape>
                <v:shape id="Shape 339" o:spid="_x0000_s1262" style="position:absolute;left:58201;top:20798;width:548;height:183;visibility:visible;mso-wrap-style:square;v-text-anchor:top" coordsize="548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" path="m,18288l,9144r4572,l4572,4318r22860,l27432,,54864,e" filled="f" strokecolor="#ff8000" strokeweight=".47414mm">
                  <v:stroke endcap="round"/>
                  <v:path arrowok="t" textboxrect="0,0,54864,18288"/>
                </v:shape>
                <v:shape id="Shape 340" o:spid="_x0000_s1263" style="position:absolute;left:59252;top:21207;width:503;height:412;visibility:visible;mso-wrap-style:square;v-text-anchor:top" coordsize="50292,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" path="m,18288r,4572l,18288r4573,l4573,13716r9143,l13716,9144r4319,l18035,4826r4826,l27178,r4826,l32004,13716r-4826,l27178,18288r-4317,l22861,36576r-4826,l18035,41148r32257,e" filled="f" strokecolor="#ff8000" strokeweight=".47414mm">
                  <v:stroke endcap="round"/>
                  <v:path arrowok="t" textboxrect="0,0,50292,41148"/>
                </v:shape>
                <w10:anchorlock/>
              </v:group>
            </w:pict>
          </mc:Fallback>
        </mc:AlternateContent>
      </w:r>
      <w:r>
        <w:rPr>
          <w:noProof/>
        </w:rPr>
        <mc:AlternateContent>
          <mc:Choice Requires="wpg">
            <w:drawing>
              <wp:inline distT="0" distB="0" distL="0" distR="0" wp14:anchorId="68185B1B" wp14:editId="096C03F0">
                <wp:extent cx="4159885" cy="615315"/>
                <wp:effectExtent l="0" t="0" r="0" b="0"/>
                <wp:docPr id="2056" name="Group 2056"/>
                <wp:cNvGraphicFramePr/>
                <a:graphic xmlns:a="http://schemas.openxmlformats.org/drawingml/2006/main">
                  <a:graphicData uri="http://schemas.microsoft.com/office/word/2010/wordprocessingGroup">
                    <wpg:wgp>
                      <wpg:cNvGrpSpPr/>
                      <wpg:grpSpPr>
                        <a:xfrm>
                          <a:off x="0" y="0"/>
                          <a:ext cx="4159885" cy="615315"/>
                          <a:chOff x="0" y="0"/>
                          <a:chExt cx="4159885" cy="615315"/>
                        </a:xfrm>
                      </wpg:grpSpPr>
                      <wps:wsp>
                        <wps:cNvPr id="341" name="Shape 341"/>
                        <wps:cNvSpPr/>
                        <wps:spPr>
                          <a:xfrm>
                            <a:off x="474269" y="237109"/>
                            <a:ext cx="54864" cy="218821"/>
                          </a:xfrm>
                          <a:custGeom>
                            <a:avLst/>
                            <a:gdLst/>
                            <a:ahLst/>
                            <a:cxnLst/>
                            <a:rect l="0" t="0" r="0" b="0"/>
                            <a:pathLst>
                              <a:path w="54864" h="218821">
                                <a:moveTo>
                                  <a:pt x="22860" y="218821"/>
                                </a:moveTo>
                                <a:lnTo>
                                  <a:pt x="22860" y="218821"/>
                                </a:lnTo>
                                <a:lnTo>
                                  <a:pt x="22860" y="155067"/>
                                </a:lnTo>
                                <a:lnTo>
                                  <a:pt x="18288" y="150241"/>
                                </a:lnTo>
                                <a:lnTo>
                                  <a:pt x="18288" y="136779"/>
                                </a:lnTo>
                                <a:lnTo>
                                  <a:pt x="13716" y="136779"/>
                                </a:lnTo>
                                <a:lnTo>
                                  <a:pt x="13716" y="118491"/>
                                </a:lnTo>
                                <a:lnTo>
                                  <a:pt x="9144" y="118491"/>
                                </a:lnTo>
                                <a:lnTo>
                                  <a:pt x="9144" y="109347"/>
                                </a:lnTo>
                                <a:lnTo>
                                  <a:pt x="4572" y="109347"/>
                                </a:lnTo>
                                <a:lnTo>
                                  <a:pt x="4572" y="81915"/>
                                </a:lnTo>
                                <a:lnTo>
                                  <a:pt x="0" y="81915"/>
                                </a:lnTo>
                                <a:lnTo>
                                  <a:pt x="0" y="22479"/>
                                </a:lnTo>
                                <a:lnTo>
                                  <a:pt x="4572" y="22479"/>
                                </a:lnTo>
                                <a:lnTo>
                                  <a:pt x="4572" y="18288"/>
                                </a:lnTo>
                                <a:lnTo>
                                  <a:pt x="9144" y="18288"/>
                                </a:lnTo>
                                <a:lnTo>
                                  <a:pt x="9144" y="9144"/>
                                </a:lnTo>
                                <a:lnTo>
                                  <a:pt x="13716" y="9144"/>
                                </a:lnTo>
                                <a:lnTo>
                                  <a:pt x="13716" y="4572"/>
                                </a:lnTo>
                                <a:lnTo>
                                  <a:pt x="18288" y="4572"/>
                                </a:lnTo>
                                <a:lnTo>
                                  <a:pt x="18288" y="0"/>
                                </a:lnTo>
                                <a:lnTo>
                                  <a:pt x="36576" y="0"/>
                                </a:lnTo>
                                <a:lnTo>
                                  <a:pt x="36576" y="9144"/>
                                </a:lnTo>
                                <a:lnTo>
                                  <a:pt x="41148" y="9144"/>
                                </a:lnTo>
                                <a:lnTo>
                                  <a:pt x="41148" y="13335"/>
                                </a:lnTo>
                                <a:lnTo>
                                  <a:pt x="45720" y="13335"/>
                                </a:lnTo>
                                <a:lnTo>
                                  <a:pt x="45720" y="27051"/>
                                </a:lnTo>
                                <a:lnTo>
                                  <a:pt x="50292" y="27051"/>
                                </a:lnTo>
                                <a:lnTo>
                                  <a:pt x="50292" y="36195"/>
                                </a:lnTo>
                                <a:lnTo>
                                  <a:pt x="54864" y="36195"/>
                                </a:lnTo>
                                <a:lnTo>
                                  <a:pt x="54864" y="40767"/>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42" name="Shape 342"/>
                        <wps:cNvSpPr/>
                        <wps:spPr>
                          <a:xfrm>
                            <a:off x="465125" y="378206"/>
                            <a:ext cx="64008" cy="18288"/>
                          </a:xfrm>
                          <a:custGeom>
                            <a:avLst/>
                            <a:gdLst/>
                            <a:ahLst/>
                            <a:cxnLst/>
                            <a:rect l="0" t="0" r="0" b="0"/>
                            <a:pathLst>
                              <a:path w="64008" h="18288">
                                <a:moveTo>
                                  <a:pt x="0" y="18288"/>
                                </a:moveTo>
                                <a:lnTo>
                                  <a:pt x="18288" y="18288"/>
                                </a:lnTo>
                                <a:lnTo>
                                  <a:pt x="18288" y="13970"/>
                                </a:lnTo>
                                <a:lnTo>
                                  <a:pt x="22860" y="13970"/>
                                </a:lnTo>
                                <a:lnTo>
                                  <a:pt x="22860" y="9144"/>
                                </a:lnTo>
                                <a:lnTo>
                                  <a:pt x="27432" y="9144"/>
                                </a:lnTo>
                                <a:lnTo>
                                  <a:pt x="27432" y="4826"/>
                                </a:lnTo>
                                <a:lnTo>
                                  <a:pt x="32004" y="4826"/>
                                </a:lnTo>
                                <a:lnTo>
                                  <a:pt x="32004" y="0"/>
                                </a:lnTo>
                                <a:lnTo>
                                  <a:pt x="64008"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43" name="Shape 343"/>
                        <wps:cNvSpPr/>
                        <wps:spPr>
                          <a:xfrm>
                            <a:off x="652272" y="218821"/>
                            <a:ext cx="59436" cy="195961"/>
                          </a:xfrm>
                          <a:custGeom>
                            <a:avLst/>
                            <a:gdLst/>
                            <a:ahLst/>
                            <a:cxnLst/>
                            <a:rect l="0" t="0" r="0" b="0"/>
                            <a:pathLst>
                              <a:path w="59436" h="195961">
                                <a:moveTo>
                                  <a:pt x="18288" y="0"/>
                                </a:moveTo>
                                <a:lnTo>
                                  <a:pt x="9144" y="0"/>
                                </a:lnTo>
                                <a:lnTo>
                                  <a:pt x="9144" y="4572"/>
                                </a:lnTo>
                                <a:lnTo>
                                  <a:pt x="4572" y="4572"/>
                                </a:lnTo>
                                <a:lnTo>
                                  <a:pt x="4572" y="18288"/>
                                </a:lnTo>
                                <a:lnTo>
                                  <a:pt x="0" y="18288"/>
                                </a:lnTo>
                                <a:lnTo>
                                  <a:pt x="0" y="159385"/>
                                </a:lnTo>
                                <a:lnTo>
                                  <a:pt x="9144" y="159385"/>
                                </a:lnTo>
                                <a:lnTo>
                                  <a:pt x="9144" y="164211"/>
                                </a:lnTo>
                                <a:lnTo>
                                  <a:pt x="13716" y="164211"/>
                                </a:lnTo>
                                <a:lnTo>
                                  <a:pt x="13716" y="173355"/>
                                </a:lnTo>
                                <a:lnTo>
                                  <a:pt x="18288" y="173355"/>
                                </a:lnTo>
                                <a:lnTo>
                                  <a:pt x="18288" y="182499"/>
                                </a:lnTo>
                                <a:lnTo>
                                  <a:pt x="22860" y="182499"/>
                                </a:lnTo>
                                <a:lnTo>
                                  <a:pt x="22860" y="191389"/>
                                </a:lnTo>
                                <a:lnTo>
                                  <a:pt x="27432" y="191389"/>
                                </a:lnTo>
                                <a:lnTo>
                                  <a:pt x="27432" y="195961"/>
                                </a:lnTo>
                                <a:lnTo>
                                  <a:pt x="59436" y="195961"/>
                                </a:lnTo>
                                <a:lnTo>
                                  <a:pt x="59436" y="186817"/>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44" name="Shape 344"/>
                        <wps:cNvSpPr/>
                        <wps:spPr>
                          <a:xfrm>
                            <a:off x="761695" y="314452"/>
                            <a:ext cx="100584" cy="54864"/>
                          </a:xfrm>
                          <a:custGeom>
                            <a:avLst/>
                            <a:gdLst/>
                            <a:ahLst/>
                            <a:cxnLst/>
                            <a:rect l="0" t="0" r="0" b="0"/>
                            <a:pathLst>
                              <a:path w="100584" h="54864">
                                <a:moveTo>
                                  <a:pt x="0" y="36576"/>
                                </a:moveTo>
                                <a:lnTo>
                                  <a:pt x="0" y="54864"/>
                                </a:lnTo>
                                <a:lnTo>
                                  <a:pt x="0" y="22860"/>
                                </a:lnTo>
                                <a:lnTo>
                                  <a:pt x="4572" y="22860"/>
                                </a:lnTo>
                                <a:lnTo>
                                  <a:pt x="4572" y="18288"/>
                                </a:lnTo>
                                <a:lnTo>
                                  <a:pt x="9144" y="18288"/>
                                </a:lnTo>
                                <a:lnTo>
                                  <a:pt x="13716" y="13716"/>
                                </a:lnTo>
                                <a:lnTo>
                                  <a:pt x="32004" y="13716"/>
                                </a:lnTo>
                                <a:lnTo>
                                  <a:pt x="32004" y="27432"/>
                                </a:lnTo>
                                <a:lnTo>
                                  <a:pt x="36576" y="27432"/>
                                </a:lnTo>
                                <a:lnTo>
                                  <a:pt x="41148" y="22860"/>
                                </a:lnTo>
                                <a:lnTo>
                                  <a:pt x="45720" y="18288"/>
                                </a:lnTo>
                                <a:lnTo>
                                  <a:pt x="45720" y="9144"/>
                                </a:lnTo>
                                <a:lnTo>
                                  <a:pt x="50292" y="9144"/>
                                </a:lnTo>
                                <a:lnTo>
                                  <a:pt x="50292" y="4572"/>
                                </a:lnTo>
                                <a:lnTo>
                                  <a:pt x="64008" y="4572"/>
                                </a:lnTo>
                                <a:lnTo>
                                  <a:pt x="64008" y="0"/>
                                </a:lnTo>
                                <a:lnTo>
                                  <a:pt x="82296" y="0"/>
                                </a:lnTo>
                                <a:lnTo>
                                  <a:pt x="82296" y="4572"/>
                                </a:lnTo>
                                <a:lnTo>
                                  <a:pt x="86868" y="4572"/>
                                </a:lnTo>
                                <a:lnTo>
                                  <a:pt x="86868" y="18288"/>
                                </a:lnTo>
                                <a:lnTo>
                                  <a:pt x="91440" y="18288"/>
                                </a:lnTo>
                                <a:lnTo>
                                  <a:pt x="91440" y="32004"/>
                                </a:lnTo>
                                <a:lnTo>
                                  <a:pt x="100584" y="32004"/>
                                </a:lnTo>
                                <a:lnTo>
                                  <a:pt x="100584" y="27432"/>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45" name="Shape 345"/>
                        <wps:cNvSpPr/>
                        <wps:spPr>
                          <a:xfrm>
                            <a:off x="807415" y="232537"/>
                            <a:ext cx="0" cy="0"/>
                          </a:xfrm>
                          <a:custGeom>
                            <a:avLst/>
                            <a:gdLst/>
                            <a:ahLst/>
                            <a:cxnLst/>
                            <a:rect l="0" t="0" r="0" b="0"/>
                            <a:pathLst>
                              <a:path>
                                <a:moveTo>
                                  <a:pt x="0" y="0"/>
                                </a:moveTo>
                                <a:lnTo>
                                  <a:pt x="0"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46" name="Shape 346"/>
                        <wps:cNvSpPr/>
                        <wps:spPr>
                          <a:xfrm>
                            <a:off x="912241" y="337312"/>
                            <a:ext cx="41148" cy="68326"/>
                          </a:xfrm>
                          <a:custGeom>
                            <a:avLst/>
                            <a:gdLst/>
                            <a:ahLst/>
                            <a:cxnLst/>
                            <a:rect l="0" t="0" r="0" b="0"/>
                            <a:pathLst>
                              <a:path w="41148" h="68326">
                                <a:moveTo>
                                  <a:pt x="0" y="18288"/>
                                </a:moveTo>
                                <a:lnTo>
                                  <a:pt x="0" y="68326"/>
                                </a:lnTo>
                                <a:lnTo>
                                  <a:pt x="0" y="32004"/>
                                </a:lnTo>
                                <a:lnTo>
                                  <a:pt x="4572" y="32004"/>
                                </a:lnTo>
                                <a:lnTo>
                                  <a:pt x="4572" y="18288"/>
                                </a:lnTo>
                                <a:lnTo>
                                  <a:pt x="9144" y="18288"/>
                                </a:lnTo>
                                <a:lnTo>
                                  <a:pt x="9144" y="9144"/>
                                </a:lnTo>
                                <a:lnTo>
                                  <a:pt x="13716" y="9144"/>
                                </a:lnTo>
                                <a:lnTo>
                                  <a:pt x="13716" y="4572"/>
                                </a:lnTo>
                                <a:lnTo>
                                  <a:pt x="18288" y="4572"/>
                                </a:lnTo>
                                <a:lnTo>
                                  <a:pt x="18288" y="0"/>
                                </a:lnTo>
                                <a:lnTo>
                                  <a:pt x="41148"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47" name="Shape 347"/>
                        <wps:cNvSpPr/>
                        <wps:spPr>
                          <a:xfrm>
                            <a:off x="903097" y="378206"/>
                            <a:ext cx="36576" cy="9144"/>
                          </a:xfrm>
                          <a:custGeom>
                            <a:avLst/>
                            <a:gdLst/>
                            <a:ahLst/>
                            <a:cxnLst/>
                            <a:rect l="0" t="0" r="0" b="0"/>
                            <a:pathLst>
                              <a:path w="36576" h="9144">
                                <a:moveTo>
                                  <a:pt x="0" y="9144"/>
                                </a:moveTo>
                                <a:lnTo>
                                  <a:pt x="22860" y="9144"/>
                                </a:lnTo>
                                <a:lnTo>
                                  <a:pt x="22860" y="4826"/>
                                </a:lnTo>
                                <a:lnTo>
                                  <a:pt x="36576" y="4826"/>
                                </a:lnTo>
                                <a:lnTo>
                                  <a:pt x="36576"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48" name="Shape 348"/>
                        <wps:cNvSpPr/>
                        <wps:spPr>
                          <a:xfrm>
                            <a:off x="1026287" y="332740"/>
                            <a:ext cx="18288" cy="72898"/>
                          </a:xfrm>
                          <a:custGeom>
                            <a:avLst/>
                            <a:gdLst/>
                            <a:ahLst/>
                            <a:cxnLst/>
                            <a:rect l="0" t="0" r="0" b="0"/>
                            <a:pathLst>
                              <a:path w="18288" h="72898">
                                <a:moveTo>
                                  <a:pt x="18288" y="0"/>
                                </a:moveTo>
                                <a:lnTo>
                                  <a:pt x="18288" y="27432"/>
                                </a:lnTo>
                                <a:lnTo>
                                  <a:pt x="13970" y="27432"/>
                                </a:lnTo>
                                <a:lnTo>
                                  <a:pt x="13970" y="41148"/>
                                </a:lnTo>
                                <a:lnTo>
                                  <a:pt x="9144" y="41148"/>
                                </a:lnTo>
                                <a:lnTo>
                                  <a:pt x="9144" y="54610"/>
                                </a:lnTo>
                                <a:lnTo>
                                  <a:pt x="4826" y="59436"/>
                                </a:lnTo>
                                <a:lnTo>
                                  <a:pt x="4826" y="72898"/>
                                </a:lnTo>
                                <a:lnTo>
                                  <a:pt x="0" y="72898"/>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49" name="Shape 349"/>
                        <wps:cNvSpPr/>
                        <wps:spPr>
                          <a:xfrm>
                            <a:off x="50292" y="383032"/>
                            <a:ext cx="17983" cy="113792"/>
                          </a:xfrm>
                          <a:custGeom>
                            <a:avLst/>
                            <a:gdLst/>
                            <a:ahLst/>
                            <a:cxnLst/>
                            <a:rect l="0" t="0" r="0" b="0"/>
                            <a:pathLst>
                              <a:path w="17983" h="113792">
                                <a:moveTo>
                                  <a:pt x="4572" y="0"/>
                                </a:moveTo>
                                <a:lnTo>
                                  <a:pt x="0" y="0"/>
                                </a:lnTo>
                                <a:lnTo>
                                  <a:pt x="0" y="109220"/>
                                </a:lnTo>
                                <a:lnTo>
                                  <a:pt x="4572" y="109220"/>
                                </a:lnTo>
                                <a:lnTo>
                                  <a:pt x="4572" y="113792"/>
                                </a:lnTo>
                                <a:lnTo>
                                  <a:pt x="17983" y="113792"/>
                                </a:lnTo>
                                <a:lnTo>
                                  <a:pt x="17983" y="10922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50" name="Shape 350"/>
                        <wps:cNvSpPr/>
                        <wps:spPr>
                          <a:xfrm>
                            <a:off x="4572" y="373888"/>
                            <a:ext cx="95707" cy="13462"/>
                          </a:xfrm>
                          <a:custGeom>
                            <a:avLst/>
                            <a:gdLst/>
                            <a:ahLst/>
                            <a:cxnLst/>
                            <a:rect l="0" t="0" r="0" b="0"/>
                            <a:pathLst>
                              <a:path w="95707" h="13462">
                                <a:moveTo>
                                  <a:pt x="0" y="13462"/>
                                </a:moveTo>
                                <a:lnTo>
                                  <a:pt x="0" y="9144"/>
                                </a:lnTo>
                                <a:lnTo>
                                  <a:pt x="81991" y="9144"/>
                                </a:lnTo>
                                <a:lnTo>
                                  <a:pt x="86563" y="4318"/>
                                </a:lnTo>
                                <a:lnTo>
                                  <a:pt x="91135" y="4318"/>
                                </a:lnTo>
                                <a:lnTo>
                                  <a:pt x="91135" y="0"/>
                                </a:lnTo>
                                <a:lnTo>
                                  <a:pt x="95707"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51" name="Shape 351"/>
                        <wps:cNvSpPr/>
                        <wps:spPr>
                          <a:xfrm>
                            <a:off x="259994" y="387350"/>
                            <a:ext cx="68580" cy="13970"/>
                          </a:xfrm>
                          <a:custGeom>
                            <a:avLst/>
                            <a:gdLst/>
                            <a:ahLst/>
                            <a:cxnLst/>
                            <a:rect l="0" t="0" r="0" b="0"/>
                            <a:pathLst>
                              <a:path w="68580" h="13970">
                                <a:moveTo>
                                  <a:pt x="0" y="13970"/>
                                </a:moveTo>
                                <a:lnTo>
                                  <a:pt x="18288" y="13970"/>
                                </a:lnTo>
                                <a:lnTo>
                                  <a:pt x="18288" y="9144"/>
                                </a:lnTo>
                                <a:lnTo>
                                  <a:pt x="27432" y="9144"/>
                                </a:lnTo>
                                <a:lnTo>
                                  <a:pt x="31699" y="4826"/>
                                </a:lnTo>
                                <a:lnTo>
                                  <a:pt x="59436" y="4826"/>
                                </a:lnTo>
                                <a:lnTo>
                                  <a:pt x="59436" y="0"/>
                                </a:lnTo>
                                <a:lnTo>
                                  <a:pt x="68580"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52" name="Shape 352"/>
                        <wps:cNvSpPr/>
                        <wps:spPr>
                          <a:xfrm>
                            <a:off x="278282" y="423926"/>
                            <a:ext cx="32004" cy="13716"/>
                          </a:xfrm>
                          <a:custGeom>
                            <a:avLst/>
                            <a:gdLst/>
                            <a:ahLst/>
                            <a:cxnLst/>
                            <a:rect l="0" t="0" r="0" b="0"/>
                            <a:pathLst>
                              <a:path w="32004" h="13716">
                                <a:moveTo>
                                  <a:pt x="0" y="13716"/>
                                </a:moveTo>
                                <a:lnTo>
                                  <a:pt x="9144" y="13716"/>
                                </a:lnTo>
                                <a:lnTo>
                                  <a:pt x="13411" y="9144"/>
                                </a:lnTo>
                                <a:lnTo>
                                  <a:pt x="13411" y="4572"/>
                                </a:lnTo>
                                <a:lnTo>
                                  <a:pt x="22555" y="4572"/>
                                </a:lnTo>
                                <a:lnTo>
                                  <a:pt x="27127" y="0"/>
                                </a:lnTo>
                                <a:lnTo>
                                  <a:pt x="32004"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53" name="Shape 353"/>
                        <wps:cNvSpPr/>
                        <wps:spPr>
                          <a:xfrm>
                            <a:off x="1701419" y="259588"/>
                            <a:ext cx="59055" cy="9144"/>
                          </a:xfrm>
                          <a:custGeom>
                            <a:avLst/>
                            <a:gdLst/>
                            <a:ahLst/>
                            <a:cxnLst/>
                            <a:rect l="0" t="0" r="0" b="0"/>
                            <a:pathLst>
                              <a:path w="59055" h="9144">
                                <a:moveTo>
                                  <a:pt x="0" y="9144"/>
                                </a:moveTo>
                                <a:lnTo>
                                  <a:pt x="22860" y="9144"/>
                                </a:lnTo>
                                <a:lnTo>
                                  <a:pt x="22860" y="4572"/>
                                </a:lnTo>
                                <a:lnTo>
                                  <a:pt x="27432" y="4572"/>
                                </a:lnTo>
                                <a:lnTo>
                                  <a:pt x="27432" y="0"/>
                                </a:lnTo>
                                <a:lnTo>
                                  <a:pt x="59055"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54" name="Shape 354"/>
                        <wps:cNvSpPr/>
                        <wps:spPr>
                          <a:xfrm>
                            <a:off x="1710563" y="296164"/>
                            <a:ext cx="27432" cy="0"/>
                          </a:xfrm>
                          <a:custGeom>
                            <a:avLst/>
                            <a:gdLst/>
                            <a:ahLst/>
                            <a:cxnLst/>
                            <a:rect l="0" t="0" r="0" b="0"/>
                            <a:pathLst>
                              <a:path w="27432">
                                <a:moveTo>
                                  <a:pt x="0" y="0"/>
                                </a:moveTo>
                                <a:lnTo>
                                  <a:pt x="27432"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55" name="Shape 355"/>
                        <wps:cNvSpPr/>
                        <wps:spPr>
                          <a:xfrm>
                            <a:off x="2098294" y="163957"/>
                            <a:ext cx="127635" cy="82296"/>
                          </a:xfrm>
                          <a:custGeom>
                            <a:avLst/>
                            <a:gdLst/>
                            <a:ahLst/>
                            <a:cxnLst/>
                            <a:rect l="0" t="0" r="0" b="0"/>
                            <a:pathLst>
                              <a:path w="127635" h="82296">
                                <a:moveTo>
                                  <a:pt x="9144" y="9144"/>
                                </a:moveTo>
                                <a:lnTo>
                                  <a:pt x="9144" y="13716"/>
                                </a:lnTo>
                                <a:lnTo>
                                  <a:pt x="4191" y="13716"/>
                                </a:lnTo>
                                <a:lnTo>
                                  <a:pt x="4191" y="73152"/>
                                </a:lnTo>
                                <a:lnTo>
                                  <a:pt x="0" y="73152"/>
                                </a:lnTo>
                                <a:lnTo>
                                  <a:pt x="0" y="82296"/>
                                </a:lnTo>
                                <a:lnTo>
                                  <a:pt x="0" y="68580"/>
                                </a:lnTo>
                                <a:lnTo>
                                  <a:pt x="4191" y="64008"/>
                                </a:lnTo>
                                <a:lnTo>
                                  <a:pt x="4191" y="36576"/>
                                </a:lnTo>
                                <a:lnTo>
                                  <a:pt x="9144" y="36576"/>
                                </a:lnTo>
                                <a:lnTo>
                                  <a:pt x="9144" y="27432"/>
                                </a:lnTo>
                                <a:lnTo>
                                  <a:pt x="13335" y="27432"/>
                                </a:lnTo>
                                <a:lnTo>
                                  <a:pt x="13335" y="18288"/>
                                </a:lnTo>
                                <a:lnTo>
                                  <a:pt x="22479" y="18288"/>
                                </a:lnTo>
                                <a:lnTo>
                                  <a:pt x="22479" y="13716"/>
                                </a:lnTo>
                                <a:lnTo>
                                  <a:pt x="36576" y="13716"/>
                                </a:lnTo>
                                <a:lnTo>
                                  <a:pt x="36576" y="32004"/>
                                </a:lnTo>
                                <a:lnTo>
                                  <a:pt x="40767" y="32004"/>
                                </a:lnTo>
                                <a:lnTo>
                                  <a:pt x="40767" y="36576"/>
                                </a:lnTo>
                                <a:lnTo>
                                  <a:pt x="45720" y="41148"/>
                                </a:lnTo>
                                <a:lnTo>
                                  <a:pt x="49911" y="41148"/>
                                </a:lnTo>
                                <a:lnTo>
                                  <a:pt x="49911" y="45720"/>
                                </a:lnTo>
                                <a:lnTo>
                                  <a:pt x="68580" y="45720"/>
                                </a:lnTo>
                                <a:lnTo>
                                  <a:pt x="68580" y="41148"/>
                                </a:lnTo>
                                <a:lnTo>
                                  <a:pt x="73152" y="36576"/>
                                </a:lnTo>
                                <a:lnTo>
                                  <a:pt x="73152" y="32004"/>
                                </a:lnTo>
                                <a:lnTo>
                                  <a:pt x="77724" y="27432"/>
                                </a:lnTo>
                                <a:lnTo>
                                  <a:pt x="77724" y="18288"/>
                                </a:lnTo>
                                <a:lnTo>
                                  <a:pt x="82296" y="18288"/>
                                </a:lnTo>
                                <a:lnTo>
                                  <a:pt x="82296" y="13716"/>
                                </a:lnTo>
                                <a:lnTo>
                                  <a:pt x="86868" y="13716"/>
                                </a:lnTo>
                                <a:lnTo>
                                  <a:pt x="86868" y="9144"/>
                                </a:lnTo>
                                <a:lnTo>
                                  <a:pt x="91059" y="9144"/>
                                </a:lnTo>
                                <a:lnTo>
                                  <a:pt x="91059" y="4572"/>
                                </a:lnTo>
                                <a:lnTo>
                                  <a:pt x="96012" y="4572"/>
                                </a:lnTo>
                                <a:lnTo>
                                  <a:pt x="96012" y="0"/>
                                </a:lnTo>
                                <a:lnTo>
                                  <a:pt x="113919" y="0"/>
                                </a:lnTo>
                                <a:lnTo>
                                  <a:pt x="113919" y="9144"/>
                                </a:lnTo>
                                <a:lnTo>
                                  <a:pt x="118491" y="9144"/>
                                </a:lnTo>
                                <a:lnTo>
                                  <a:pt x="118491" y="45720"/>
                                </a:lnTo>
                                <a:lnTo>
                                  <a:pt x="127635" y="4572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56" name="Shape 356"/>
                        <wps:cNvSpPr/>
                        <wps:spPr>
                          <a:xfrm>
                            <a:off x="2194306" y="104775"/>
                            <a:ext cx="0" cy="0"/>
                          </a:xfrm>
                          <a:custGeom>
                            <a:avLst/>
                            <a:gdLst/>
                            <a:ahLst/>
                            <a:cxnLst/>
                            <a:rect l="0" t="0" r="0" b="0"/>
                            <a:pathLst>
                              <a:path>
                                <a:moveTo>
                                  <a:pt x="0" y="0"/>
                                </a:moveTo>
                                <a:lnTo>
                                  <a:pt x="0"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57" name="Shape 357"/>
                        <wps:cNvSpPr/>
                        <wps:spPr>
                          <a:xfrm>
                            <a:off x="2267077" y="99949"/>
                            <a:ext cx="45466" cy="146304"/>
                          </a:xfrm>
                          <a:custGeom>
                            <a:avLst/>
                            <a:gdLst/>
                            <a:ahLst/>
                            <a:cxnLst/>
                            <a:rect l="0" t="0" r="0" b="0"/>
                            <a:pathLst>
                              <a:path w="45466" h="146304">
                                <a:moveTo>
                                  <a:pt x="31750" y="0"/>
                                </a:moveTo>
                                <a:lnTo>
                                  <a:pt x="31750" y="4826"/>
                                </a:lnTo>
                                <a:lnTo>
                                  <a:pt x="27178" y="4826"/>
                                </a:lnTo>
                                <a:lnTo>
                                  <a:pt x="27178" y="27432"/>
                                </a:lnTo>
                                <a:lnTo>
                                  <a:pt x="22606" y="32258"/>
                                </a:lnTo>
                                <a:lnTo>
                                  <a:pt x="22606" y="36576"/>
                                </a:lnTo>
                                <a:lnTo>
                                  <a:pt x="18034" y="36576"/>
                                </a:lnTo>
                                <a:lnTo>
                                  <a:pt x="18034" y="45720"/>
                                </a:lnTo>
                                <a:lnTo>
                                  <a:pt x="13462" y="50292"/>
                                </a:lnTo>
                                <a:lnTo>
                                  <a:pt x="13462" y="64008"/>
                                </a:lnTo>
                                <a:lnTo>
                                  <a:pt x="9144" y="64008"/>
                                </a:lnTo>
                                <a:lnTo>
                                  <a:pt x="9144" y="82296"/>
                                </a:lnTo>
                                <a:lnTo>
                                  <a:pt x="4318" y="82296"/>
                                </a:lnTo>
                                <a:lnTo>
                                  <a:pt x="4318" y="109728"/>
                                </a:lnTo>
                                <a:lnTo>
                                  <a:pt x="0" y="114300"/>
                                </a:lnTo>
                                <a:lnTo>
                                  <a:pt x="0" y="137160"/>
                                </a:lnTo>
                                <a:lnTo>
                                  <a:pt x="9144" y="137160"/>
                                </a:lnTo>
                                <a:lnTo>
                                  <a:pt x="9144" y="141732"/>
                                </a:lnTo>
                                <a:lnTo>
                                  <a:pt x="36322" y="141732"/>
                                </a:lnTo>
                                <a:lnTo>
                                  <a:pt x="40894" y="146304"/>
                                </a:lnTo>
                                <a:lnTo>
                                  <a:pt x="45466" y="146304"/>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58" name="Shape 358"/>
                        <wps:cNvSpPr/>
                        <wps:spPr>
                          <a:xfrm>
                            <a:off x="2362835" y="123063"/>
                            <a:ext cx="95631" cy="123190"/>
                          </a:xfrm>
                          <a:custGeom>
                            <a:avLst/>
                            <a:gdLst/>
                            <a:ahLst/>
                            <a:cxnLst/>
                            <a:rect l="0" t="0" r="0" b="0"/>
                            <a:pathLst>
                              <a:path w="95631" h="123190">
                                <a:moveTo>
                                  <a:pt x="13716" y="0"/>
                                </a:moveTo>
                                <a:lnTo>
                                  <a:pt x="9144" y="0"/>
                                </a:lnTo>
                                <a:lnTo>
                                  <a:pt x="9144" y="27178"/>
                                </a:lnTo>
                                <a:lnTo>
                                  <a:pt x="4572" y="31750"/>
                                </a:lnTo>
                                <a:lnTo>
                                  <a:pt x="4572" y="68326"/>
                                </a:lnTo>
                                <a:lnTo>
                                  <a:pt x="0" y="68326"/>
                                </a:lnTo>
                                <a:lnTo>
                                  <a:pt x="0" y="114046"/>
                                </a:lnTo>
                                <a:lnTo>
                                  <a:pt x="63627" y="114046"/>
                                </a:lnTo>
                                <a:lnTo>
                                  <a:pt x="63627" y="109474"/>
                                </a:lnTo>
                                <a:lnTo>
                                  <a:pt x="68199" y="109474"/>
                                </a:lnTo>
                                <a:lnTo>
                                  <a:pt x="68199" y="104902"/>
                                </a:lnTo>
                                <a:lnTo>
                                  <a:pt x="72771" y="104902"/>
                                </a:lnTo>
                                <a:lnTo>
                                  <a:pt x="72771" y="0"/>
                                </a:lnTo>
                                <a:lnTo>
                                  <a:pt x="72771" y="118618"/>
                                </a:lnTo>
                                <a:lnTo>
                                  <a:pt x="77343" y="118618"/>
                                </a:lnTo>
                                <a:lnTo>
                                  <a:pt x="77343" y="123190"/>
                                </a:lnTo>
                                <a:lnTo>
                                  <a:pt x="95631" y="12319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59" name="Shape 359"/>
                        <wps:cNvSpPr/>
                        <wps:spPr>
                          <a:xfrm>
                            <a:off x="2481326" y="182245"/>
                            <a:ext cx="45720" cy="86487"/>
                          </a:xfrm>
                          <a:custGeom>
                            <a:avLst/>
                            <a:gdLst/>
                            <a:ahLst/>
                            <a:cxnLst/>
                            <a:rect l="0" t="0" r="0" b="0"/>
                            <a:pathLst>
                              <a:path w="45720" h="86487">
                                <a:moveTo>
                                  <a:pt x="9144" y="27432"/>
                                </a:moveTo>
                                <a:lnTo>
                                  <a:pt x="4572" y="32004"/>
                                </a:lnTo>
                                <a:lnTo>
                                  <a:pt x="0" y="32004"/>
                                </a:lnTo>
                                <a:lnTo>
                                  <a:pt x="0" y="9144"/>
                                </a:lnTo>
                                <a:lnTo>
                                  <a:pt x="4572" y="9144"/>
                                </a:lnTo>
                                <a:lnTo>
                                  <a:pt x="4572" y="4572"/>
                                </a:lnTo>
                                <a:lnTo>
                                  <a:pt x="13716" y="4572"/>
                                </a:lnTo>
                                <a:lnTo>
                                  <a:pt x="13716" y="0"/>
                                </a:lnTo>
                                <a:lnTo>
                                  <a:pt x="27432" y="0"/>
                                </a:lnTo>
                                <a:lnTo>
                                  <a:pt x="27432" y="36576"/>
                                </a:lnTo>
                                <a:lnTo>
                                  <a:pt x="32004" y="36576"/>
                                </a:lnTo>
                                <a:lnTo>
                                  <a:pt x="32004" y="64008"/>
                                </a:lnTo>
                                <a:lnTo>
                                  <a:pt x="27432" y="68199"/>
                                </a:lnTo>
                                <a:lnTo>
                                  <a:pt x="27432" y="73152"/>
                                </a:lnTo>
                                <a:lnTo>
                                  <a:pt x="22860" y="73152"/>
                                </a:lnTo>
                                <a:lnTo>
                                  <a:pt x="22860" y="77343"/>
                                </a:lnTo>
                                <a:lnTo>
                                  <a:pt x="18288" y="77343"/>
                                </a:lnTo>
                                <a:lnTo>
                                  <a:pt x="18288" y="86487"/>
                                </a:lnTo>
                                <a:lnTo>
                                  <a:pt x="13716" y="86487"/>
                                </a:lnTo>
                                <a:lnTo>
                                  <a:pt x="45720" y="86487"/>
                                </a:lnTo>
                                <a:lnTo>
                                  <a:pt x="45720" y="41148"/>
                                </a:lnTo>
                                <a:lnTo>
                                  <a:pt x="41148" y="36576"/>
                                </a:lnTo>
                                <a:lnTo>
                                  <a:pt x="41148" y="27432"/>
                                </a:lnTo>
                                <a:lnTo>
                                  <a:pt x="32004" y="27432"/>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60" name="Shape 360"/>
                        <wps:cNvSpPr/>
                        <wps:spPr>
                          <a:xfrm>
                            <a:off x="2572766" y="205105"/>
                            <a:ext cx="36322" cy="4572"/>
                          </a:xfrm>
                          <a:custGeom>
                            <a:avLst/>
                            <a:gdLst/>
                            <a:ahLst/>
                            <a:cxnLst/>
                            <a:rect l="0" t="0" r="0" b="0"/>
                            <a:pathLst>
                              <a:path w="36322" h="4572">
                                <a:moveTo>
                                  <a:pt x="4318" y="4572"/>
                                </a:moveTo>
                                <a:lnTo>
                                  <a:pt x="0" y="4572"/>
                                </a:lnTo>
                                <a:lnTo>
                                  <a:pt x="31750" y="4572"/>
                                </a:lnTo>
                                <a:lnTo>
                                  <a:pt x="31750" y="0"/>
                                </a:lnTo>
                                <a:lnTo>
                                  <a:pt x="36322"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61" name="Shape 361"/>
                        <wps:cNvSpPr/>
                        <wps:spPr>
                          <a:xfrm>
                            <a:off x="2650236" y="90805"/>
                            <a:ext cx="91186" cy="105156"/>
                          </a:xfrm>
                          <a:custGeom>
                            <a:avLst/>
                            <a:gdLst/>
                            <a:ahLst/>
                            <a:cxnLst/>
                            <a:rect l="0" t="0" r="0" b="0"/>
                            <a:pathLst>
                              <a:path w="91186" h="105156">
                                <a:moveTo>
                                  <a:pt x="22860" y="0"/>
                                </a:moveTo>
                                <a:lnTo>
                                  <a:pt x="18288" y="0"/>
                                </a:lnTo>
                                <a:lnTo>
                                  <a:pt x="18288" y="9144"/>
                                </a:lnTo>
                                <a:lnTo>
                                  <a:pt x="13716" y="9144"/>
                                </a:lnTo>
                                <a:lnTo>
                                  <a:pt x="13716" y="18288"/>
                                </a:lnTo>
                                <a:lnTo>
                                  <a:pt x="9144" y="23114"/>
                                </a:lnTo>
                                <a:lnTo>
                                  <a:pt x="9144" y="45720"/>
                                </a:lnTo>
                                <a:lnTo>
                                  <a:pt x="4572" y="45720"/>
                                </a:lnTo>
                                <a:lnTo>
                                  <a:pt x="4572" y="50292"/>
                                </a:lnTo>
                                <a:lnTo>
                                  <a:pt x="0" y="54864"/>
                                </a:lnTo>
                                <a:lnTo>
                                  <a:pt x="0" y="91440"/>
                                </a:lnTo>
                                <a:lnTo>
                                  <a:pt x="4572" y="91440"/>
                                </a:lnTo>
                                <a:lnTo>
                                  <a:pt x="4572" y="96012"/>
                                </a:lnTo>
                                <a:lnTo>
                                  <a:pt x="13716" y="96012"/>
                                </a:lnTo>
                                <a:lnTo>
                                  <a:pt x="13716" y="100584"/>
                                </a:lnTo>
                                <a:lnTo>
                                  <a:pt x="22860" y="100584"/>
                                </a:lnTo>
                                <a:lnTo>
                                  <a:pt x="22860" y="105156"/>
                                </a:lnTo>
                                <a:lnTo>
                                  <a:pt x="54864" y="105156"/>
                                </a:lnTo>
                                <a:lnTo>
                                  <a:pt x="54864" y="100584"/>
                                </a:lnTo>
                                <a:lnTo>
                                  <a:pt x="59182" y="100584"/>
                                </a:lnTo>
                                <a:lnTo>
                                  <a:pt x="59182" y="96012"/>
                                </a:lnTo>
                                <a:lnTo>
                                  <a:pt x="64008" y="96012"/>
                                </a:lnTo>
                                <a:lnTo>
                                  <a:pt x="64008" y="91440"/>
                                </a:lnTo>
                                <a:lnTo>
                                  <a:pt x="68326" y="91440"/>
                                </a:lnTo>
                                <a:lnTo>
                                  <a:pt x="68326" y="82296"/>
                                </a:lnTo>
                                <a:lnTo>
                                  <a:pt x="73152" y="82296"/>
                                </a:lnTo>
                                <a:lnTo>
                                  <a:pt x="73152" y="77724"/>
                                </a:lnTo>
                                <a:lnTo>
                                  <a:pt x="77470" y="77724"/>
                                </a:lnTo>
                                <a:lnTo>
                                  <a:pt x="77470" y="18288"/>
                                </a:lnTo>
                                <a:lnTo>
                                  <a:pt x="82042" y="18288"/>
                                </a:lnTo>
                                <a:lnTo>
                                  <a:pt x="82042" y="4826"/>
                                </a:lnTo>
                                <a:lnTo>
                                  <a:pt x="82042" y="32258"/>
                                </a:lnTo>
                                <a:lnTo>
                                  <a:pt x="77470" y="32258"/>
                                </a:lnTo>
                                <a:lnTo>
                                  <a:pt x="77470" y="68580"/>
                                </a:lnTo>
                                <a:lnTo>
                                  <a:pt x="82042" y="68580"/>
                                </a:lnTo>
                                <a:lnTo>
                                  <a:pt x="82042" y="77724"/>
                                </a:lnTo>
                                <a:lnTo>
                                  <a:pt x="86614" y="77724"/>
                                </a:lnTo>
                                <a:lnTo>
                                  <a:pt x="86614" y="86868"/>
                                </a:lnTo>
                                <a:lnTo>
                                  <a:pt x="91186" y="86868"/>
                                </a:lnTo>
                                <a:lnTo>
                                  <a:pt x="91186" y="96012"/>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62" name="Shape 362"/>
                        <wps:cNvSpPr/>
                        <wps:spPr>
                          <a:xfrm>
                            <a:off x="2809621" y="200533"/>
                            <a:ext cx="36576" cy="36576"/>
                          </a:xfrm>
                          <a:custGeom>
                            <a:avLst/>
                            <a:gdLst/>
                            <a:ahLst/>
                            <a:cxnLst/>
                            <a:rect l="0" t="0" r="0" b="0"/>
                            <a:pathLst>
                              <a:path w="36576" h="36576">
                                <a:moveTo>
                                  <a:pt x="4572" y="9144"/>
                                </a:moveTo>
                                <a:lnTo>
                                  <a:pt x="0" y="9144"/>
                                </a:lnTo>
                                <a:lnTo>
                                  <a:pt x="0" y="27432"/>
                                </a:lnTo>
                                <a:lnTo>
                                  <a:pt x="4572" y="27432"/>
                                </a:lnTo>
                                <a:lnTo>
                                  <a:pt x="4572" y="32004"/>
                                </a:lnTo>
                                <a:lnTo>
                                  <a:pt x="27432" y="32004"/>
                                </a:lnTo>
                                <a:lnTo>
                                  <a:pt x="27432" y="36576"/>
                                </a:lnTo>
                                <a:lnTo>
                                  <a:pt x="32004" y="36576"/>
                                </a:lnTo>
                                <a:lnTo>
                                  <a:pt x="32004" y="32004"/>
                                </a:lnTo>
                                <a:lnTo>
                                  <a:pt x="36576" y="32004"/>
                                </a:lnTo>
                                <a:lnTo>
                                  <a:pt x="36576" y="0"/>
                                </a:lnTo>
                                <a:lnTo>
                                  <a:pt x="13716"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63" name="Shape 363"/>
                        <wps:cNvSpPr/>
                        <wps:spPr>
                          <a:xfrm>
                            <a:off x="2873629" y="99949"/>
                            <a:ext cx="45466" cy="128016"/>
                          </a:xfrm>
                          <a:custGeom>
                            <a:avLst/>
                            <a:gdLst/>
                            <a:ahLst/>
                            <a:cxnLst/>
                            <a:rect l="0" t="0" r="0" b="0"/>
                            <a:pathLst>
                              <a:path w="45466" h="128016">
                                <a:moveTo>
                                  <a:pt x="0" y="0"/>
                                </a:moveTo>
                                <a:lnTo>
                                  <a:pt x="4572" y="0"/>
                                </a:lnTo>
                                <a:lnTo>
                                  <a:pt x="4572" y="4826"/>
                                </a:lnTo>
                                <a:lnTo>
                                  <a:pt x="13716" y="4826"/>
                                </a:lnTo>
                                <a:lnTo>
                                  <a:pt x="13716" y="18288"/>
                                </a:lnTo>
                                <a:lnTo>
                                  <a:pt x="18288" y="18288"/>
                                </a:lnTo>
                                <a:lnTo>
                                  <a:pt x="18288" y="23114"/>
                                </a:lnTo>
                                <a:lnTo>
                                  <a:pt x="22860" y="27432"/>
                                </a:lnTo>
                                <a:lnTo>
                                  <a:pt x="22860" y="41148"/>
                                </a:lnTo>
                                <a:lnTo>
                                  <a:pt x="27432" y="41148"/>
                                </a:lnTo>
                                <a:lnTo>
                                  <a:pt x="27432" y="50292"/>
                                </a:lnTo>
                                <a:lnTo>
                                  <a:pt x="32004" y="54864"/>
                                </a:lnTo>
                                <a:lnTo>
                                  <a:pt x="32004" y="59436"/>
                                </a:lnTo>
                                <a:lnTo>
                                  <a:pt x="41148" y="59436"/>
                                </a:lnTo>
                                <a:lnTo>
                                  <a:pt x="41148" y="64008"/>
                                </a:lnTo>
                                <a:lnTo>
                                  <a:pt x="45466" y="64008"/>
                                </a:lnTo>
                                <a:lnTo>
                                  <a:pt x="45466" y="86868"/>
                                </a:lnTo>
                                <a:lnTo>
                                  <a:pt x="41148" y="86868"/>
                                </a:lnTo>
                                <a:lnTo>
                                  <a:pt x="36576" y="91440"/>
                                </a:lnTo>
                                <a:lnTo>
                                  <a:pt x="32004" y="91440"/>
                                </a:lnTo>
                                <a:lnTo>
                                  <a:pt x="32004" y="96012"/>
                                </a:lnTo>
                                <a:lnTo>
                                  <a:pt x="27432" y="96012"/>
                                </a:lnTo>
                                <a:lnTo>
                                  <a:pt x="27432" y="100584"/>
                                </a:lnTo>
                                <a:lnTo>
                                  <a:pt x="18288" y="100584"/>
                                </a:lnTo>
                                <a:lnTo>
                                  <a:pt x="18288" y="105156"/>
                                </a:lnTo>
                                <a:lnTo>
                                  <a:pt x="13716" y="109728"/>
                                </a:lnTo>
                                <a:lnTo>
                                  <a:pt x="13716" y="114300"/>
                                </a:lnTo>
                                <a:lnTo>
                                  <a:pt x="9144" y="114300"/>
                                </a:lnTo>
                                <a:lnTo>
                                  <a:pt x="9144" y="118872"/>
                                </a:lnTo>
                                <a:lnTo>
                                  <a:pt x="4572" y="118872"/>
                                </a:lnTo>
                                <a:lnTo>
                                  <a:pt x="4572" y="123444"/>
                                </a:lnTo>
                                <a:lnTo>
                                  <a:pt x="0" y="123444"/>
                                </a:lnTo>
                                <a:lnTo>
                                  <a:pt x="0" y="128016"/>
                                </a:lnTo>
                                <a:lnTo>
                                  <a:pt x="9144" y="128016"/>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64" name="Shape 364"/>
                        <wps:cNvSpPr/>
                        <wps:spPr>
                          <a:xfrm>
                            <a:off x="3015107" y="145669"/>
                            <a:ext cx="59055" cy="0"/>
                          </a:xfrm>
                          <a:custGeom>
                            <a:avLst/>
                            <a:gdLst/>
                            <a:ahLst/>
                            <a:cxnLst/>
                            <a:rect l="0" t="0" r="0" b="0"/>
                            <a:pathLst>
                              <a:path w="59055">
                                <a:moveTo>
                                  <a:pt x="0" y="0"/>
                                </a:moveTo>
                                <a:lnTo>
                                  <a:pt x="59055"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65" name="Shape 365"/>
                        <wps:cNvSpPr/>
                        <wps:spPr>
                          <a:xfrm>
                            <a:off x="3047111" y="123063"/>
                            <a:ext cx="9144" cy="54610"/>
                          </a:xfrm>
                          <a:custGeom>
                            <a:avLst/>
                            <a:gdLst/>
                            <a:ahLst/>
                            <a:cxnLst/>
                            <a:rect l="0" t="0" r="0" b="0"/>
                            <a:pathLst>
                              <a:path w="9144" h="54610">
                                <a:moveTo>
                                  <a:pt x="9144" y="0"/>
                                </a:moveTo>
                                <a:lnTo>
                                  <a:pt x="9144" y="31750"/>
                                </a:lnTo>
                                <a:lnTo>
                                  <a:pt x="4572" y="36322"/>
                                </a:lnTo>
                                <a:lnTo>
                                  <a:pt x="4572" y="50038"/>
                                </a:lnTo>
                                <a:lnTo>
                                  <a:pt x="0" y="50038"/>
                                </a:lnTo>
                                <a:lnTo>
                                  <a:pt x="0" y="5461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66" name="Shape 366"/>
                        <wps:cNvSpPr/>
                        <wps:spPr>
                          <a:xfrm>
                            <a:off x="3247644" y="45339"/>
                            <a:ext cx="18288" cy="141478"/>
                          </a:xfrm>
                          <a:custGeom>
                            <a:avLst/>
                            <a:gdLst/>
                            <a:ahLst/>
                            <a:cxnLst/>
                            <a:rect l="0" t="0" r="0" b="0"/>
                            <a:pathLst>
                              <a:path w="18288" h="141478">
                                <a:moveTo>
                                  <a:pt x="4572" y="0"/>
                                </a:moveTo>
                                <a:lnTo>
                                  <a:pt x="0" y="0"/>
                                </a:lnTo>
                                <a:lnTo>
                                  <a:pt x="0" y="77724"/>
                                </a:lnTo>
                                <a:lnTo>
                                  <a:pt x="4572" y="82042"/>
                                </a:lnTo>
                                <a:lnTo>
                                  <a:pt x="4572" y="132334"/>
                                </a:lnTo>
                                <a:lnTo>
                                  <a:pt x="9144" y="132334"/>
                                </a:lnTo>
                                <a:lnTo>
                                  <a:pt x="9144" y="141478"/>
                                </a:lnTo>
                                <a:lnTo>
                                  <a:pt x="18288" y="141478"/>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67" name="Shape 367"/>
                        <wps:cNvSpPr/>
                        <wps:spPr>
                          <a:xfrm>
                            <a:off x="3252216" y="49911"/>
                            <a:ext cx="59436" cy="91186"/>
                          </a:xfrm>
                          <a:custGeom>
                            <a:avLst/>
                            <a:gdLst/>
                            <a:ahLst/>
                            <a:cxnLst/>
                            <a:rect l="0" t="0" r="0" b="0"/>
                            <a:pathLst>
                              <a:path w="59436" h="91186">
                                <a:moveTo>
                                  <a:pt x="0" y="9144"/>
                                </a:moveTo>
                                <a:lnTo>
                                  <a:pt x="0" y="0"/>
                                </a:lnTo>
                                <a:lnTo>
                                  <a:pt x="50038" y="0"/>
                                </a:lnTo>
                                <a:lnTo>
                                  <a:pt x="50038" y="9144"/>
                                </a:lnTo>
                                <a:lnTo>
                                  <a:pt x="54864" y="9144"/>
                                </a:lnTo>
                                <a:lnTo>
                                  <a:pt x="54864" y="18288"/>
                                </a:lnTo>
                                <a:lnTo>
                                  <a:pt x="59436" y="18288"/>
                                </a:lnTo>
                                <a:lnTo>
                                  <a:pt x="59436" y="31750"/>
                                </a:lnTo>
                                <a:lnTo>
                                  <a:pt x="54864" y="31750"/>
                                </a:lnTo>
                                <a:lnTo>
                                  <a:pt x="54864" y="36576"/>
                                </a:lnTo>
                                <a:lnTo>
                                  <a:pt x="50038" y="36576"/>
                                </a:lnTo>
                                <a:lnTo>
                                  <a:pt x="50038" y="40894"/>
                                </a:lnTo>
                                <a:lnTo>
                                  <a:pt x="40894" y="40894"/>
                                </a:lnTo>
                                <a:lnTo>
                                  <a:pt x="40894" y="50038"/>
                                </a:lnTo>
                                <a:lnTo>
                                  <a:pt x="36576" y="50038"/>
                                </a:lnTo>
                                <a:lnTo>
                                  <a:pt x="36576" y="54864"/>
                                </a:lnTo>
                                <a:lnTo>
                                  <a:pt x="32004" y="54864"/>
                                </a:lnTo>
                                <a:lnTo>
                                  <a:pt x="32004" y="59182"/>
                                </a:lnTo>
                                <a:lnTo>
                                  <a:pt x="27432" y="64008"/>
                                </a:lnTo>
                                <a:lnTo>
                                  <a:pt x="27432" y="68326"/>
                                </a:lnTo>
                                <a:lnTo>
                                  <a:pt x="22860" y="68326"/>
                                </a:lnTo>
                                <a:lnTo>
                                  <a:pt x="22860" y="77470"/>
                                </a:lnTo>
                                <a:lnTo>
                                  <a:pt x="18288" y="77470"/>
                                </a:lnTo>
                                <a:lnTo>
                                  <a:pt x="18288" y="86614"/>
                                </a:lnTo>
                                <a:lnTo>
                                  <a:pt x="13716" y="86614"/>
                                </a:lnTo>
                                <a:lnTo>
                                  <a:pt x="13716" y="91186"/>
                                </a:lnTo>
                                <a:lnTo>
                                  <a:pt x="18288" y="91186"/>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68" name="Shape 368"/>
                        <wps:cNvSpPr/>
                        <wps:spPr>
                          <a:xfrm>
                            <a:off x="3389376" y="123063"/>
                            <a:ext cx="45085" cy="91186"/>
                          </a:xfrm>
                          <a:custGeom>
                            <a:avLst/>
                            <a:gdLst/>
                            <a:ahLst/>
                            <a:cxnLst/>
                            <a:rect l="0" t="0" r="0" b="0"/>
                            <a:pathLst>
                              <a:path w="45085" h="91186">
                                <a:moveTo>
                                  <a:pt x="8890" y="50038"/>
                                </a:moveTo>
                                <a:lnTo>
                                  <a:pt x="0" y="50038"/>
                                </a:lnTo>
                                <a:lnTo>
                                  <a:pt x="0" y="18034"/>
                                </a:lnTo>
                                <a:lnTo>
                                  <a:pt x="4318" y="18034"/>
                                </a:lnTo>
                                <a:lnTo>
                                  <a:pt x="4318" y="9144"/>
                                </a:lnTo>
                                <a:lnTo>
                                  <a:pt x="8890" y="9144"/>
                                </a:lnTo>
                                <a:lnTo>
                                  <a:pt x="8890" y="4318"/>
                                </a:lnTo>
                                <a:lnTo>
                                  <a:pt x="13462" y="4318"/>
                                </a:lnTo>
                                <a:lnTo>
                                  <a:pt x="13462" y="0"/>
                                </a:lnTo>
                                <a:lnTo>
                                  <a:pt x="26797" y="0"/>
                                </a:lnTo>
                                <a:lnTo>
                                  <a:pt x="26797" y="4318"/>
                                </a:lnTo>
                                <a:lnTo>
                                  <a:pt x="31750" y="9144"/>
                                </a:lnTo>
                                <a:lnTo>
                                  <a:pt x="31750" y="36322"/>
                                </a:lnTo>
                                <a:lnTo>
                                  <a:pt x="26797" y="40894"/>
                                </a:lnTo>
                                <a:lnTo>
                                  <a:pt x="26797" y="45466"/>
                                </a:lnTo>
                                <a:lnTo>
                                  <a:pt x="18034" y="45466"/>
                                </a:lnTo>
                                <a:lnTo>
                                  <a:pt x="18034" y="54610"/>
                                </a:lnTo>
                                <a:lnTo>
                                  <a:pt x="13462" y="54610"/>
                                </a:lnTo>
                                <a:lnTo>
                                  <a:pt x="13462" y="68326"/>
                                </a:lnTo>
                                <a:lnTo>
                                  <a:pt x="8890" y="68326"/>
                                </a:lnTo>
                                <a:lnTo>
                                  <a:pt x="8890" y="77470"/>
                                </a:lnTo>
                                <a:lnTo>
                                  <a:pt x="4318" y="77470"/>
                                </a:lnTo>
                                <a:lnTo>
                                  <a:pt x="4318" y="91186"/>
                                </a:lnTo>
                                <a:lnTo>
                                  <a:pt x="45085" y="91186"/>
                                </a:lnTo>
                                <a:lnTo>
                                  <a:pt x="45085" y="68326"/>
                                </a:lnTo>
                                <a:lnTo>
                                  <a:pt x="22606" y="68326"/>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69" name="Shape 369"/>
                        <wps:cNvSpPr/>
                        <wps:spPr>
                          <a:xfrm>
                            <a:off x="3507613" y="99949"/>
                            <a:ext cx="41148" cy="9144"/>
                          </a:xfrm>
                          <a:custGeom>
                            <a:avLst/>
                            <a:gdLst/>
                            <a:ahLst/>
                            <a:cxnLst/>
                            <a:rect l="0" t="0" r="0" b="0"/>
                            <a:pathLst>
                              <a:path w="41148" h="9144">
                                <a:moveTo>
                                  <a:pt x="4572" y="0"/>
                                </a:moveTo>
                                <a:lnTo>
                                  <a:pt x="0" y="0"/>
                                </a:lnTo>
                                <a:lnTo>
                                  <a:pt x="0" y="9144"/>
                                </a:lnTo>
                                <a:lnTo>
                                  <a:pt x="41148" y="9144"/>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70" name="Shape 370"/>
                        <wps:cNvSpPr/>
                        <wps:spPr>
                          <a:xfrm>
                            <a:off x="3635375" y="36195"/>
                            <a:ext cx="0" cy="100330"/>
                          </a:xfrm>
                          <a:custGeom>
                            <a:avLst/>
                            <a:gdLst/>
                            <a:ahLst/>
                            <a:cxnLst/>
                            <a:rect l="0" t="0" r="0" b="0"/>
                            <a:pathLst>
                              <a:path h="100330">
                                <a:moveTo>
                                  <a:pt x="0" y="0"/>
                                </a:moveTo>
                                <a:lnTo>
                                  <a:pt x="0" y="10033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71" name="Shape 371"/>
                        <wps:cNvSpPr/>
                        <wps:spPr>
                          <a:xfrm>
                            <a:off x="3630803" y="27432"/>
                            <a:ext cx="59436" cy="68199"/>
                          </a:xfrm>
                          <a:custGeom>
                            <a:avLst/>
                            <a:gdLst/>
                            <a:ahLst/>
                            <a:cxnLst/>
                            <a:rect l="0" t="0" r="0" b="0"/>
                            <a:pathLst>
                              <a:path w="59436" h="68199">
                                <a:moveTo>
                                  <a:pt x="0" y="13335"/>
                                </a:moveTo>
                                <a:lnTo>
                                  <a:pt x="0" y="8763"/>
                                </a:lnTo>
                                <a:lnTo>
                                  <a:pt x="9144" y="8763"/>
                                </a:lnTo>
                                <a:lnTo>
                                  <a:pt x="9144" y="4191"/>
                                </a:lnTo>
                                <a:lnTo>
                                  <a:pt x="18288" y="4191"/>
                                </a:lnTo>
                                <a:lnTo>
                                  <a:pt x="18288" y="0"/>
                                </a:lnTo>
                                <a:lnTo>
                                  <a:pt x="59436" y="0"/>
                                </a:lnTo>
                                <a:lnTo>
                                  <a:pt x="59436" y="22479"/>
                                </a:lnTo>
                                <a:lnTo>
                                  <a:pt x="54864" y="22479"/>
                                </a:lnTo>
                                <a:lnTo>
                                  <a:pt x="54864" y="27051"/>
                                </a:lnTo>
                                <a:lnTo>
                                  <a:pt x="50292" y="27051"/>
                                </a:lnTo>
                                <a:lnTo>
                                  <a:pt x="45720" y="31623"/>
                                </a:lnTo>
                                <a:lnTo>
                                  <a:pt x="41148" y="31623"/>
                                </a:lnTo>
                                <a:lnTo>
                                  <a:pt x="41148" y="40767"/>
                                </a:lnTo>
                                <a:lnTo>
                                  <a:pt x="36576" y="40767"/>
                                </a:lnTo>
                                <a:lnTo>
                                  <a:pt x="32004" y="45339"/>
                                </a:lnTo>
                                <a:lnTo>
                                  <a:pt x="27432" y="45339"/>
                                </a:lnTo>
                                <a:lnTo>
                                  <a:pt x="27432" y="49911"/>
                                </a:lnTo>
                                <a:lnTo>
                                  <a:pt x="22860" y="49911"/>
                                </a:lnTo>
                                <a:lnTo>
                                  <a:pt x="22860" y="54229"/>
                                </a:lnTo>
                                <a:lnTo>
                                  <a:pt x="18288" y="54229"/>
                                </a:lnTo>
                                <a:lnTo>
                                  <a:pt x="18288" y="59055"/>
                                </a:lnTo>
                                <a:lnTo>
                                  <a:pt x="13716" y="59055"/>
                                </a:lnTo>
                                <a:lnTo>
                                  <a:pt x="13716" y="63373"/>
                                </a:lnTo>
                                <a:lnTo>
                                  <a:pt x="9144" y="63373"/>
                                </a:lnTo>
                                <a:lnTo>
                                  <a:pt x="9144" y="68199"/>
                                </a:lnTo>
                                <a:lnTo>
                                  <a:pt x="4572" y="68199"/>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72" name="Shape 372"/>
                        <wps:cNvSpPr/>
                        <wps:spPr>
                          <a:xfrm>
                            <a:off x="3722243" y="113919"/>
                            <a:ext cx="27051" cy="31750"/>
                          </a:xfrm>
                          <a:custGeom>
                            <a:avLst/>
                            <a:gdLst/>
                            <a:ahLst/>
                            <a:cxnLst/>
                            <a:rect l="0" t="0" r="0" b="0"/>
                            <a:pathLst>
                              <a:path w="27051" h="31750">
                                <a:moveTo>
                                  <a:pt x="0" y="0"/>
                                </a:moveTo>
                                <a:lnTo>
                                  <a:pt x="0" y="0"/>
                                </a:lnTo>
                                <a:lnTo>
                                  <a:pt x="0" y="31750"/>
                                </a:lnTo>
                                <a:lnTo>
                                  <a:pt x="22479" y="31750"/>
                                </a:lnTo>
                                <a:lnTo>
                                  <a:pt x="22479" y="27178"/>
                                </a:lnTo>
                                <a:lnTo>
                                  <a:pt x="27051" y="22606"/>
                                </a:lnTo>
                                <a:lnTo>
                                  <a:pt x="27051" y="9144"/>
                                </a:lnTo>
                                <a:lnTo>
                                  <a:pt x="22479" y="9144"/>
                                </a:lnTo>
                                <a:lnTo>
                                  <a:pt x="22479" y="4318"/>
                                </a:lnTo>
                                <a:lnTo>
                                  <a:pt x="0" y="4318"/>
                                </a:lnTo>
                                <a:lnTo>
                                  <a:pt x="0" y="9144"/>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73" name="Shape 373"/>
                        <wps:cNvSpPr/>
                        <wps:spPr>
                          <a:xfrm>
                            <a:off x="3151886" y="40767"/>
                            <a:ext cx="36576" cy="150622"/>
                          </a:xfrm>
                          <a:custGeom>
                            <a:avLst/>
                            <a:gdLst/>
                            <a:ahLst/>
                            <a:cxnLst/>
                            <a:rect l="0" t="0" r="0" b="0"/>
                            <a:pathLst>
                              <a:path w="36576" h="150622">
                                <a:moveTo>
                                  <a:pt x="36576" y="4572"/>
                                </a:moveTo>
                                <a:lnTo>
                                  <a:pt x="36576" y="0"/>
                                </a:lnTo>
                                <a:lnTo>
                                  <a:pt x="36576" y="4572"/>
                                </a:lnTo>
                                <a:lnTo>
                                  <a:pt x="32004" y="4572"/>
                                </a:lnTo>
                                <a:lnTo>
                                  <a:pt x="27432" y="9144"/>
                                </a:lnTo>
                                <a:lnTo>
                                  <a:pt x="27432" y="13716"/>
                                </a:lnTo>
                                <a:lnTo>
                                  <a:pt x="22860" y="18288"/>
                                </a:lnTo>
                                <a:lnTo>
                                  <a:pt x="22860" y="22860"/>
                                </a:lnTo>
                                <a:lnTo>
                                  <a:pt x="18288" y="22860"/>
                                </a:lnTo>
                                <a:lnTo>
                                  <a:pt x="18288" y="27432"/>
                                </a:lnTo>
                                <a:lnTo>
                                  <a:pt x="13716" y="27432"/>
                                </a:lnTo>
                                <a:lnTo>
                                  <a:pt x="13716" y="32004"/>
                                </a:lnTo>
                                <a:lnTo>
                                  <a:pt x="9144" y="32004"/>
                                </a:lnTo>
                                <a:lnTo>
                                  <a:pt x="9144" y="36576"/>
                                </a:lnTo>
                                <a:lnTo>
                                  <a:pt x="4572" y="36576"/>
                                </a:lnTo>
                                <a:lnTo>
                                  <a:pt x="4572" y="45720"/>
                                </a:lnTo>
                                <a:lnTo>
                                  <a:pt x="0" y="50038"/>
                                </a:lnTo>
                                <a:lnTo>
                                  <a:pt x="0" y="136906"/>
                                </a:lnTo>
                                <a:lnTo>
                                  <a:pt x="4572" y="136906"/>
                                </a:lnTo>
                                <a:lnTo>
                                  <a:pt x="4572" y="141478"/>
                                </a:lnTo>
                                <a:lnTo>
                                  <a:pt x="13716" y="141478"/>
                                </a:lnTo>
                                <a:lnTo>
                                  <a:pt x="13716" y="146050"/>
                                </a:lnTo>
                                <a:lnTo>
                                  <a:pt x="18288" y="146050"/>
                                </a:lnTo>
                                <a:lnTo>
                                  <a:pt x="22860" y="150622"/>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74" name="Shape 374"/>
                        <wps:cNvSpPr/>
                        <wps:spPr>
                          <a:xfrm>
                            <a:off x="3785870" y="4572"/>
                            <a:ext cx="64008" cy="159385"/>
                          </a:xfrm>
                          <a:custGeom>
                            <a:avLst/>
                            <a:gdLst/>
                            <a:ahLst/>
                            <a:cxnLst/>
                            <a:rect l="0" t="0" r="0" b="0"/>
                            <a:pathLst>
                              <a:path w="64008" h="159385">
                                <a:moveTo>
                                  <a:pt x="0" y="0"/>
                                </a:moveTo>
                                <a:lnTo>
                                  <a:pt x="32004" y="0"/>
                                </a:lnTo>
                                <a:lnTo>
                                  <a:pt x="32004" y="9144"/>
                                </a:lnTo>
                                <a:lnTo>
                                  <a:pt x="36576" y="9144"/>
                                </a:lnTo>
                                <a:lnTo>
                                  <a:pt x="36576" y="13716"/>
                                </a:lnTo>
                                <a:lnTo>
                                  <a:pt x="41148" y="13716"/>
                                </a:lnTo>
                                <a:lnTo>
                                  <a:pt x="41148" y="18288"/>
                                </a:lnTo>
                                <a:lnTo>
                                  <a:pt x="45720" y="18288"/>
                                </a:lnTo>
                                <a:lnTo>
                                  <a:pt x="45720" y="31623"/>
                                </a:lnTo>
                                <a:lnTo>
                                  <a:pt x="50292" y="31623"/>
                                </a:lnTo>
                                <a:lnTo>
                                  <a:pt x="50292" y="68199"/>
                                </a:lnTo>
                                <a:lnTo>
                                  <a:pt x="54864" y="68199"/>
                                </a:lnTo>
                                <a:lnTo>
                                  <a:pt x="54864" y="72771"/>
                                </a:lnTo>
                                <a:lnTo>
                                  <a:pt x="64008" y="72771"/>
                                </a:lnTo>
                                <a:lnTo>
                                  <a:pt x="64008" y="127635"/>
                                </a:lnTo>
                                <a:lnTo>
                                  <a:pt x="59436" y="127635"/>
                                </a:lnTo>
                                <a:lnTo>
                                  <a:pt x="59436" y="136525"/>
                                </a:lnTo>
                                <a:lnTo>
                                  <a:pt x="54864" y="136525"/>
                                </a:lnTo>
                                <a:lnTo>
                                  <a:pt x="54864" y="141097"/>
                                </a:lnTo>
                                <a:lnTo>
                                  <a:pt x="50292" y="145669"/>
                                </a:lnTo>
                                <a:lnTo>
                                  <a:pt x="50292" y="154813"/>
                                </a:lnTo>
                                <a:lnTo>
                                  <a:pt x="45720" y="154813"/>
                                </a:lnTo>
                                <a:lnTo>
                                  <a:pt x="45720" y="159385"/>
                                </a:lnTo>
                                <a:lnTo>
                                  <a:pt x="41148" y="159385"/>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75" name="Shape 375"/>
                        <wps:cNvSpPr/>
                        <wps:spPr>
                          <a:xfrm>
                            <a:off x="3936492" y="0"/>
                            <a:ext cx="118872" cy="141097"/>
                          </a:xfrm>
                          <a:custGeom>
                            <a:avLst/>
                            <a:gdLst/>
                            <a:ahLst/>
                            <a:cxnLst/>
                            <a:rect l="0" t="0" r="0" b="0"/>
                            <a:pathLst>
                              <a:path w="118872" h="141097">
                                <a:moveTo>
                                  <a:pt x="22606" y="0"/>
                                </a:moveTo>
                                <a:lnTo>
                                  <a:pt x="18288" y="0"/>
                                </a:lnTo>
                                <a:lnTo>
                                  <a:pt x="18288" y="31623"/>
                                </a:lnTo>
                                <a:lnTo>
                                  <a:pt x="13716" y="31623"/>
                                </a:lnTo>
                                <a:lnTo>
                                  <a:pt x="13716" y="72771"/>
                                </a:lnTo>
                                <a:lnTo>
                                  <a:pt x="9144" y="77343"/>
                                </a:lnTo>
                                <a:lnTo>
                                  <a:pt x="9144" y="99949"/>
                                </a:lnTo>
                                <a:lnTo>
                                  <a:pt x="4572" y="99949"/>
                                </a:lnTo>
                                <a:lnTo>
                                  <a:pt x="4572" y="127381"/>
                                </a:lnTo>
                                <a:lnTo>
                                  <a:pt x="0" y="127381"/>
                                </a:lnTo>
                                <a:lnTo>
                                  <a:pt x="0" y="141097"/>
                                </a:lnTo>
                                <a:lnTo>
                                  <a:pt x="0" y="123063"/>
                                </a:lnTo>
                                <a:lnTo>
                                  <a:pt x="4572" y="118237"/>
                                </a:lnTo>
                                <a:lnTo>
                                  <a:pt x="4572" y="95631"/>
                                </a:lnTo>
                                <a:lnTo>
                                  <a:pt x="9144" y="95631"/>
                                </a:lnTo>
                                <a:lnTo>
                                  <a:pt x="9144" y="77343"/>
                                </a:lnTo>
                                <a:lnTo>
                                  <a:pt x="13716" y="77343"/>
                                </a:lnTo>
                                <a:lnTo>
                                  <a:pt x="13716" y="68199"/>
                                </a:lnTo>
                                <a:lnTo>
                                  <a:pt x="18288" y="68199"/>
                                </a:lnTo>
                                <a:lnTo>
                                  <a:pt x="18288" y="63627"/>
                                </a:lnTo>
                                <a:lnTo>
                                  <a:pt x="22606" y="63627"/>
                                </a:lnTo>
                                <a:lnTo>
                                  <a:pt x="22606" y="54483"/>
                                </a:lnTo>
                                <a:lnTo>
                                  <a:pt x="27178" y="54483"/>
                                </a:lnTo>
                                <a:lnTo>
                                  <a:pt x="27178" y="40767"/>
                                </a:lnTo>
                                <a:lnTo>
                                  <a:pt x="31750" y="40767"/>
                                </a:lnTo>
                                <a:lnTo>
                                  <a:pt x="31750" y="36195"/>
                                </a:lnTo>
                                <a:lnTo>
                                  <a:pt x="36322" y="36195"/>
                                </a:lnTo>
                                <a:lnTo>
                                  <a:pt x="36322" y="27432"/>
                                </a:lnTo>
                                <a:lnTo>
                                  <a:pt x="40894" y="27432"/>
                                </a:lnTo>
                                <a:lnTo>
                                  <a:pt x="40894" y="31623"/>
                                </a:lnTo>
                                <a:lnTo>
                                  <a:pt x="45466" y="36195"/>
                                </a:lnTo>
                                <a:lnTo>
                                  <a:pt x="45466" y="49911"/>
                                </a:lnTo>
                                <a:lnTo>
                                  <a:pt x="50038" y="49911"/>
                                </a:lnTo>
                                <a:lnTo>
                                  <a:pt x="50038" y="59055"/>
                                </a:lnTo>
                                <a:lnTo>
                                  <a:pt x="54610" y="59055"/>
                                </a:lnTo>
                                <a:lnTo>
                                  <a:pt x="59182" y="63627"/>
                                </a:lnTo>
                                <a:lnTo>
                                  <a:pt x="59182" y="68199"/>
                                </a:lnTo>
                                <a:lnTo>
                                  <a:pt x="63754" y="72771"/>
                                </a:lnTo>
                                <a:lnTo>
                                  <a:pt x="63754" y="77343"/>
                                </a:lnTo>
                                <a:lnTo>
                                  <a:pt x="68326" y="77343"/>
                                </a:lnTo>
                                <a:lnTo>
                                  <a:pt x="72898" y="81661"/>
                                </a:lnTo>
                                <a:lnTo>
                                  <a:pt x="77470" y="81661"/>
                                </a:lnTo>
                                <a:lnTo>
                                  <a:pt x="77470" y="86487"/>
                                </a:lnTo>
                                <a:lnTo>
                                  <a:pt x="82042" y="86487"/>
                                </a:lnTo>
                                <a:lnTo>
                                  <a:pt x="82042" y="90805"/>
                                </a:lnTo>
                                <a:lnTo>
                                  <a:pt x="86614" y="95631"/>
                                </a:lnTo>
                                <a:lnTo>
                                  <a:pt x="86614" y="99949"/>
                                </a:lnTo>
                                <a:lnTo>
                                  <a:pt x="91440" y="99949"/>
                                </a:lnTo>
                                <a:lnTo>
                                  <a:pt x="91440" y="109093"/>
                                </a:lnTo>
                                <a:lnTo>
                                  <a:pt x="95758" y="109093"/>
                                </a:lnTo>
                                <a:lnTo>
                                  <a:pt x="95758" y="123063"/>
                                </a:lnTo>
                                <a:lnTo>
                                  <a:pt x="100584" y="123063"/>
                                </a:lnTo>
                                <a:lnTo>
                                  <a:pt x="100584" y="136525"/>
                                </a:lnTo>
                                <a:lnTo>
                                  <a:pt x="118872" y="136525"/>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76" name="Shape 376"/>
                        <wps:cNvSpPr/>
                        <wps:spPr>
                          <a:xfrm>
                            <a:off x="3972814" y="77343"/>
                            <a:ext cx="36576" cy="13462"/>
                          </a:xfrm>
                          <a:custGeom>
                            <a:avLst/>
                            <a:gdLst/>
                            <a:ahLst/>
                            <a:cxnLst/>
                            <a:rect l="0" t="0" r="0" b="0"/>
                            <a:pathLst>
                              <a:path w="36576" h="13462">
                                <a:moveTo>
                                  <a:pt x="0" y="13462"/>
                                </a:moveTo>
                                <a:lnTo>
                                  <a:pt x="9144" y="13462"/>
                                </a:lnTo>
                                <a:lnTo>
                                  <a:pt x="9144" y="9144"/>
                                </a:lnTo>
                                <a:lnTo>
                                  <a:pt x="22860" y="9144"/>
                                </a:lnTo>
                                <a:lnTo>
                                  <a:pt x="22860" y="4318"/>
                                </a:lnTo>
                                <a:lnTo>
                                  <a:pt x="36576" y="4318"/>
                                </a:lnTo>
                                <a:lnTo>
                                  <a:pt x="36576"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77" name="Shape 377"/>
                        <wps:cNvSpPr/>
                        <wps:spPr>
                          <a:xfrm>
                            <a:off x="3950208" y="86487"/>
                            <a:ext cx="54610" cy="0"/>
                          </a:xfrm>
                          <a:custGeom>
                            <a:avLst/>
                            <a:gdLst/>
                            <a:ahLst/>
                            <a:cxnLst/>
                            <a:rect l="0" t="0" r="0" b="0"/>
                            <a:pathLst>
                              <a:path w="54610">
                                <a:moveTo>
                                  <a:pt x="0" y="0"/>
                                </a:moveTo>
                                <a:lnTo>
                                  <a:pt x="54610"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78" name="Shape 378"/>
                        <wps:cNvSpPr/>
                        <wps:spPr>
                          <a:xfrm>
                            <a:off x="4100449" y="95631"/>
                            <a:ext cx="59436" cy="100330"/>
                          </a:xfrm>
                          <a:custGeom>
                            <a:avLst/>
                            <a:gdLst/>
                            <a:ahLst/>
                            <a:cxnLst/>
                            <a:rect l="0" t="0" r="0" b="0"/>
                            <a:pathLst>
                              <a:path w="59436" h="100330">
                                <a:moveTo>
                                  <a:pt x="4953" y="45466"/>
                                </a:moveTo>
                                <a:lnTo>
                                  <a:pt x="0" y="45466"/>
                                </a:lnTo>
                                <a:lnTo>
                                  <a:pt x="0" y="9144"/>
                                </a:lnTo>
                                <a:lnTo>
                                  <a:pt x="9144" y="9144"/>
                                </a:lnTo>
                                <a:lnTo>
                                  <a:pt x="9144" y="4318"/>
                                </a:lnTo>
                                <a:lnTo>
                                  <a:pt x="18288" y="4318"/>
                                </a:lnTo>
                                <a:lnTo>
                                  <a:pt x="18288" y="0"/>
                                </a:lnTo>
                                <a:lnTo>
                                  <a:pt x="32004" y="0"/>
                                </a:lnTo>
                                <a:lnTo>
                                  <a:pt x="32004" y="54610"/>
                                </a:lnTo>
                                <a:lnTo>
                                  <a:pt x="27432" y="54610"/>
                                </a:lnTo>
                                <a:lnTo>
                                  <a:pt x="22860" y="59182"/>
                                </a:lnTo>
                                <a:lnTo>
                                  <a:pt x="22860" y="63754"/>
                                </a:lnTo>
                                <a:lnTo>
                                  <a:pt x="18288" y="68326"/>
                                </a:lnTo>
                                <a:lnTo>
                                  <a:pt x="18288" y="77470"/>
                                </a:lnTo>
                                <a:lnTo>
                                  <a:pt x="14097" y="77470"/>
                                </a:lnTo>
                                <a:lnTo>
                                  <a:pt x="14097" y="100330"/>
                                </a:lnTo>
                                <a:lnTo>
                                  <a:pt x="59436" y="100330"/>
                                </a:lnTo>
                                <a:lnTo>
                                  <a:pt x="59436" y="82042"/>
                                </a:lnTo>
                                <a:lnTo>
                                  <a:pt x="54864" y="82042"/>
                                </a:lnTo>
                                <a:lnTo>
                                  <a:pt x="54864" y="77470"/>
                                </a:lnTo>
                                <a:lnTo>
                                  <a:pt x="22860" y="77470"/>
                                </a:lnTo>
                                <a:lnTo>
                                  <a:pt x="22860" y="72898"/>
                                </a:lnTo>
                                <a:lnTo>
                                  <a:pt x="14097" y="72898"/>
                                </a:lnTo>
                                <a:lnTo>
                                  <a:pt x="14097" y="63754"/>
                                </a:lnTo>
                                <a:lnTo>
                                  <a:pt x="18288" y="63754"/>
                                </a:lnTo>
                                <a:lnTo>
                                  <a:pt x="18288" y="59182"/>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79" name="Shape 379"/>
                        <wps:cNvSpPr/>
                        <wps:spPr>
                          <a:xfrm>
                            <a:off x="0" y="515112"/>
                            <a:ext cx="1459738" cy="100203"/>
                          </a:xfrm>
                          <a:custGeom>
                            <a:avLst/>
                            <a:gdLst/>
                            <a:ahLst/>
                            <a:cxnLst/>
                            <a:rect l="0" t="0" r="0" b="0"/>
                            <a:pathLst>
                              <a:path w="1459738" h="100203">
                                <a:moveTo>
                                  <a:pt x="0" y="100203"/>
                                </a:moveTo>
                                <a:lnTo>
                                  <a:pt x="4572" y="100203"/>
                                </a:lnTo>
                                <a:lnTo>
                                  <a:pt x="4572" y="95631"/>
                                </a:lnTo>
                                <a:lnTo>
                                  <a:pt x="13716" y="95631"/>
                                </a:lnTo>
                                <a:lnTo>
                                  <a:pt x="13716" y="86487"/>
                                </a:lnTo>
                                <a:lnTo>
                                  <a:pt x="18288" y="86487"/>
                                </a:lnTo>
                                <a:lnTo>
                                  <a:pt x="18288" y="81915"/>
                                </a:lnTo>
                                <a:lnTo>
                                  <a:pt x="32004" y="81915"/>
                                </a:lnTo>
                                <a:lnTo>
                                  <a:pt x="36576" y="77343"/>
                                </a:lnTo>
                                <a:lnTo>
                                  <a:pt x="45720" y="77343"/>
                                </a:lnTo>
                                <a:lnTo>
                                  <a:pt x="50292" y="73152"/>
                                </a:lnTo>
                                <a:lnTo>
                                  <a:pt x="64008" y="73152"/>
                                </a:lnTo>
                                <a:lnTo>
                                  <a:pt x="68275" y="68199"/>
                                </a:lnTo>
                                <a:lnTo>
                                  <a:pt x="81991" y="68199"/>
                                </a:lnTo>
                                <a:lnTo>
                                  <a:pt x="86563" y="64008"/>
                                </a:lnTo>
                                <a:lnTo>
                                  <a:pt x="100279" y="64008"/>
                                </a:lnTo>
                                <a:lnTo>
                                  <a:pt x="104851" y="59436"/>
                                </a:lnTo>
                                <a:lnTo>
                                  <a:pt x="123139" y="59436"/>
                                </a:lnTo>
                                <a:lnTo>
                                  <a:pt x="132283" y="54864"/>
                                </a:lnTo>
                                <a:lnTo>
                                  <a:pt x="145999" y="54864"/>
                                </a:lnTo>
                                <a:lnTo>
                                  <a:pt x="150571" y="50292"/>
                                </a:lnTo>
                                <a:lnTo>
                                  <a:pt x="182575" y="50292"/>
                                </a:lnTo>
                                <a:lnTo>
                                  <a:pt x="191414" y="45720"/>
                                </a:lnTo>
                                <a:lnTo>
                                  <a:pt x="200558" y="45720"/>
                                </a:lnTo>
                                <a:lnTo>
                                  <a:pt x="209702" y="41148"/>
                                </a:lnTo>
                                <a:lnTo>
                                  <a:pt x="246278" y="41148"/>
                                </a:lnTo>
                                <a:lnTo>
                                  <a:pt x="255422" y="36576"/>
                                </a:lnTo>
                                <a:lnTo>
                                  <a:pt x="259994" y="36576"/>
                                </a:lnTo>
                                <a:lnTo>
                                  <a:pt x="269138" y="32004"/>
                                </a:lnTo>
                                <a:lnTo>
                                  <a:pt x="291694" y="32004"/>
                                </a:lnTo>
                                <a:lnTo>
                                  <a:pt x="296266" y="27432"/>
                                </a:lnTo>
                                <a:lnTo>
                                  <a:pt x="305410" y="27432"/>
                                </a:lnTo>
                                <a:lnTo>
                                  <a:pt x="310286" y="22860"/>
                                </a:lnTo>
                                <a:lnTo>
                                  <a:pt x="333146" y="22860"/>
                                </a:lnTo>
                                <a:lnTo>
                                  <a:pt x="337718" y="18288"/>
                                </a:lnTo>
                                <a:lnTo>
                                  <a:pt x="378562" y="18288"/>
                                </a:lnTo>
                                <a:lnTo>
                                  <a:pt x="387706" y="13716"/>
                                </a:lnTo>
                                <a:lnTo>
                                  <a:pt x="428549" y="13716"/>
                                </a:lnTo>
                                <a:lnTo>
                                  <a:pt x="437693" y="9144"/>
                                </a:lnTo>
                                <a:lnTo>
                                  <a:pt x="533705" y="9144"/>
                                </a:lnTo>
                                <a:lnTo>
                                  <a:pt x="542849" y="4572"/>
                                </a:lnTo>
                                <a:lnTo>
                                  <a:pt x="597408" y="4572"/>
                                </a:lnTo>
                                <a:lnTo>
                                  <a:pt x="606552" y="0"/>
                                </a:lnTo>
                                <a:lnTo>
                                  <a:pt x="1072007" y="0"/>
                                </a:lnTo>
                                <a:lnTo>
                                  <a:pt x="1076198" y="4572"/>
                                </a:lnTo>
                                <a:lnTo>
                                  <a:pt x="1094486" y="4572"/>
                                </a:lnTo>
                                <a:lnTo>
                                  <a:pt x="1108583" y="9144"/>
                                </a:lnTo>
                                <a:lnTo>
                                  <a:pt x="1158494" y="9144"/>
                                </a:lnTo>
                                <a:lnTo>
                                  <a:pt x="1163066" y="13716"/>
                                </a:lnTo>
                                <a:lnTo>
                                  <a:pt x="1181354" y="13716"/>
                                </a:lnTo>
                                <a:lnTo>
                                  <a:pt x="1185926" y="18288"/>
                                </a:lnTo>
                                <a:lnTo>
                                  <a:pt x="1226820" y="18288"/>
                                </a:lnTo>
                                <a:lnTo>
                                  <a:pt x="1231646" y="22860"/>
                                </a:lnTo>
                                <a:lnTo>
                                  <a:pt x="1286256" y="22860"/>
                                </a:lnTo>
                                <a:lnTo>
                                  <a:pt x="1286256" y="27432"/>
                                </a:lnTo>
                                <a:lnTo>
                                  <a:pt x="1322832" y="27432"/>
                                </a:lnTo>
                                <a:lnTo>
                                  <a:pt x="1327404" y="32004"/>
                                </a:lnTo>
                                <a:lnTo>
                                  <a:pt x="1382268" y="32004"/>
                                </a:lnTo>
                                <a:lnTo>
                                  <a:pt x="1391412" y="36576"/>
                                </a:lnTo>
                                <a:lnTo>
                                  <a:pt x="1414018" y="36576"/>
                                </a:lnTo>
                                <a:lnTo>
                                  <a:pt x="1418590" y="41148"/>
                                </a:lnTo>
                                <a:lnTo>
                                  <a:pt x="1459738" y="41148"/>
                                </a:lnTo>
                                <a:lnTo>
                                  <a:pt x="1459738" y="45720"/>
                                </a:lnTo>
                                <a:lnTo>
                                  <a:pt x="1455166" y="50292"/>
                                </a:lnTo>
                                <a:lnTo>
                                  <a:pt x="1450594" y="54864"/>
                                </a:lnTo>
                                <a:lnTo>
                                  <a:pt x="1445641" y="59436"/>
                                </a:lnTo>
                                <a:lnTo>
                                  <a:pt x="1445641" y="64008"/>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97" name="Shape 397"/>
                        <wps:cNvSpPr/>
                        <wps:spPr>
                          <a:xfrm>
                            <a:off x="1094486" y="282448"/>
                            <a:ext cx="59436" cy="86868"/>
                          </a:xfrm>
                          <a:custGeom>
                            <a:avLst/>
                            <a:gdLst/>
                            <a:ahLst/>
                            <a:cxnLst/>
                            <a:rect l="0" t="0" r="0" b="0"/>
                            <a:pathLst>
                              <a:path w="59436" h="86868">
                                <a:moveTo>
                                  <a:pt x="22860" y="4572"/>
                                </a:moveTo>
                                <a:lnTo>
                                  <a:pt x="18288" y="4572"/>
                                </a:lnTo>
                                <a:lnTo>
                                  <a:pt x="18288" y="0"/>
                                </a:lnTo>
                                <a:lnTo>
                                  <a:pt x="4953" y="0"/>
                                </a:lnTo>
                                <a:lnTo>
                                  <a:pt x="4953" y="9144"/>
                                </a:lnTo>
                                <a:lnTo>
                                  <a:pt x="0" y="9144"/>
                                </a:lnTo>
                                <a:lnTo>
                                  <a:pt x="0" y="54864"/>
                                </a:lnTo>
                                <a:lnTo>
                                  <a:pt x="32004" y="54864"/>
                                </a:lnTo>
                                <a:lnTo>
                                  <a:pt x="32004" y="18288"/>
                                </a:lnTo>
                                <a:lnTo>
                                  <a:pt x="36576" y="18288"/>
                                </a:lnTo>
                                <a:lnTo>
                                  <a:pt x="36576" y="77724"/>
                                </a:lnTo>
                                <a:lnTo>
                                  <a:pt x="41148" y="77724"/>
                                </a:lnTo>
                                <a:lnTo>
                                  <a:pt x="41148" y="82296"/>
                                </a:lnTo>
                                <a:lnTo>
                                  <a:pt x="45720" y="86868"/>
                                </a:lnTo>
                                <a:lnTo>
                                  <a:pt x="59436" y="82296"/>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98" name="Shape 398"/>
                        <wps:cNvSpPr/>
                        <wps:spPr>
                          <a:xfrm>
                            <a:off x="1185926" y="237109"/>
                            <a:ext cx="9144" cy="95631"/>
                          </a:xfrm>
                          <a:custGeom>
                            <a:avLst/>
                            <a:gdLst/>
                            <a:ahLst/>
                            <a:cxnLst/>
                            <a:rect l="0" t="0" r="0" b="0"/>
                            <a:pathLst>
                              <a:path w="9144" h="95631">
                                <a:moveTo>
                                  <a:pt x="9144" y="0"/>
                                </a:moveTo>
                                <a:lnTo>
                                  <a:pt x="9144" y="68199"/>
                                </a:lnTo>
                                <a:lnTo>
                                  <a:pt x="4572" y="68199"/>
                                </a:lnTo>
                                <a:lnTo>
                                  <a:pt x="4572" y="86487"/>
                                </a:lnTo>
                                <a:lnTo>
                                  <a:pt x="0" y="86487"/>
                                </a:lnTo>
                                <a:lnTo>
                                  <a:pt x="0" y="95631"/>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99" name="Shape 399"/>
                        <wps:cNvSpPr/>
                        <wps:spPr>
                          <a:xfrm>
                            <a:off x="1240790" y="282448"/>
                            <a:ext cx="9144" cy="68580"/>
                          </a:xfrm>
                          <a:custGeom>
                            <a:avLst/>
                            <a:gdLst/>
                            <a:ahLst/>
                            <a:cxnLst/>
                            <a:rect l="0" t="0" r="0" b="0"/>
                            <a:pathLst>
                              <a:path w="9144" h="68580">
                                <a:moveTo>
                                  <a:pt x="0" y="0"/>
                                </a:moveTo>
                                <a:lnTo>
                                  <a:pt x="0" y="0"/>
                                </a:lnTo>
                                <a:lnTo>
                                  <a:pt x="0" y="45720"/>
                                </a:lnTo>
                                <a:lnTo>
                                  <a:pt x="4318" y="50292"/>
                                </a:lnTo>
                                <a:lnTo>
                                  <a:pt x="4318" y="59436"/>
                                </a:lnTo>
                                <a:lnTo>
                                  <a:pt x="9144" y="59436"/>
                                </a:lnTo>
                                <a:lnTo>
                                  <a:pt x="9144" y="6858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00" name="Shape 400"/>
                        <wps:cNvSpPr/>
                        <wps:spPr>
                          <a:xfrm>
                            <a:off x="1235964" y="314452"/>
                            <a:ext cx="32258" cy="13716"/>
                          </a:xfrm>
                          <a:custGeom>
                            <a:avLst/>
                            <a:gdLst/>
                            <a:ahLst/>
                            <a:cxnLst/>
                            <a:rect l="0" t="0" r="0" b="0"/>
                            <a:pathLst>
                              <a:path w="32258" h="13716">
                                <a:moveTo>
                                  <a:pt x="0" y="9144"/>
                                </a:moveTo>
                                <a:lnTo>
                                  <a:pt x="0" y="13716"/>
                                </a:lnTo>
                                <a:lnTo>
                                  <a:pt x="9144" y="13716"/>
                                </a:lnTo>
                                <a:lnTo>
                                  <a:pt x="9144" y="9144"/>
                                </a:lnTo>
                                <a:lnTo>
                                  <a:pt x="13970" y="9144"/>
                                </a:lnTo>
                                <a:lnTo>
                                  <a:pt x="13970" y="4572"/>
                                </a:lnTo>
                                <a:lnTo>
                                  <a:pt x="18288" y="4572"/>
                                </a:lnTo>
                                <a:lnTo>
                                  <a:pt x="18288" y="0"/>
                                </a:lnTo>
                                <a:lnTo>
                                  <a:pt x="32258"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01" name="Shape 401"/>
                        <wps:cNvSpPr/>
                        <wps:spPr>
                          <a:xfrm>
                            <a:off x="1327404" y="163957"/>
                            <a:ext cx="59182" cy="200787"/>
                          </a:xfrm>
                          <a:custGeom>
                            <a:avLst/>
                            <a:gdLst/>
                            <a:ahLst/>
                            <a:cxnLst/>
                            <a:rect l="0" t="0" r="0" b="0"/>
                            <a:pathLst>
                              <a:path w="59182" h="200787">
                                <a:moveTo>
                                  <a:pt x="0" y="0"/>
                                </a:moveTo>
                                <a:lnTo>
                                  <a:pt x="9144" y="0"/>
                                </a:lnTo>
                                <a:lnTo>
                                  <a:pt x="9144" y="4572"/>
                                </a:lnTo>
                                <a:lnTo>
                                  <a:pt x="18288" y="4572"/>
                                </a:lnTo>
                                <a:lnTo>
                                  <a:pt x="18288" y="9144"/>
                                </a:lnTo>
                                <a:lnTo>
                                  <a:pt x="22860" y="9144"/>
                                </a:lnTo>
                                <a:lnTo>
                                  <a:pt x="22860" y="13716"/>
                                </a:lnTo>
                                <a:lnTo>
                                  <a:pt x="27432" y="13716"/>
                                </a:lnTo>
                                <a:lnTo>
                                  <a:pt x="27432" y="18288"/>
                                </a:lnTo>
                                <a:lnTo>
                                  <a:pt x="32004" y="18288"/>
                                </a:lnTo>
                                <a:lnTo>
                                  <a:pt x="32004" y="27432"/>
                                </a:lnTo>
                                <a:lnTo>
                                  <a:pt x="36576" y="27432"/>
                                </a:lnTo>
                                <a:lnTo>
                                  <a:pt x="41148" y="32004"/>
                                </a:lnTo>
                                <a:lnTo>
                                  <a:pt x="41148" y="41148"/>
                                </a:lnTo>
                                <a:lnTo>
                                  <a:pt x="45720" y="41148"/>
                                </a:lnTo>
                                <a:lnTo>
                                  <a:pt x="45720" y="45720"/>
                                </a:lnTo>
                                <a:lnTo>
                                  <a:pt x="50292" y="45720"/>
                                </a:lnTo>
                                <a:lnTo>
                                  <a:pt x="50292" y="54864"/>
                                </a:lnTo>
                                <a:lnTo>
                                  <a:pt x="54864" y="54864"/>
                                </a:lnTo>
                                <a:lnTo>
                                  <a:pt x="54864" y="68199"/>
                                </a:lnTo>
                                <a:lnTo>
                                  <a:pt x="59182" y="68199"/>
                                </a:lnTo>
                                <a:lnTo>
                                  <a:pt x="59182" y="145923"/>
                                </a:lnTo>
                                <a:lnTo>
                                  <a:pt x="54864" y="145923"/>
                                </a:lnTo>
                                <a:lnTo>
                                  <a:pt x="54864" y="159639"/>
                                </a:lnTo>
                                <a:lnTo>
                                  <a:pt x="50292" y="159639"/>
                                </a:lnTo>
                                <a:lnTo>
                                  <a:pt x="50292" y="164211"/>
                                </a:lnTo>
                                <a:lnTo>
                                  <a:pt x="45720" y="164211"/>
                                </a:lnTo>
                                <a:lnTo>
                                  <a:pt x="45720" y="173355"/>
                                </a:lnTo>
                                <a:lnTo>
                                  <a:pt x="41148" y="177927"/>
                                </a:lnTo>
                                <a:lnTo>
                                  <a:pt x="41148" y="182499"/>
                                </a:lnTo>
                                <a:lnTo>
                                  <a:pt x="36576" y="187071"/>
                                </a:lnTo>
                                <a:lnTo>
                                  <a:pt x="36576" y="196215"/>
                                </a:lnTo>
                                <a:lnTo>
                                  <a:pt x="27432" y="196215"/>
                                </a:lnTo>
                                <a:lnTo>
                                  <a:pt x="27432" y="200787"/>
                                </a:lnTo>
                              </a:path>
                            </a:pathLst>
                          </a:custGeom>
                          <a:ln w="17069" cap="rnd">
                            <a:round/>
                          </a:ln>
                        </wps:spPr>
                        <wps:style>
                          <a:lnRef idx="1">
                            <a:srgbClr val="FF8000"/>
                          </a:lnRef>
                          <a:fillRef idx="0">
                            <a:srgbClr val="000000">
                              <a:alpha val="0"/>
                            </a:srgbClr>
                          </a:fillRef>
                          <a:effectRef idx="0">
                            <a:scrgbClr r="0" g="0" b="0"/>
                          </a:effectRef>
                          <a:fontRef idx="none"/>
                        </wps:style>
                        <wps:bodyPr/>
                      </wps:wsp>
                    </wpg:wgp>
                  </a:graphicData>
                </a:graphic>
              </wp:inline>
            </w:drawing>
          </mc:Choice>
          <mc:Fallback>
            <w:pict>
              <v:group w14:anchorId="3B183C38" id="Group 2056" o:spid="_x0000_s1026" style="width:327.55pt;height:48.45pt;mso-position-horizontal-relative:char;mso-position-vertical-relative:line" coordsize="41598,6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">
                <v:shape id="Shape 341" o:spid="_x0000_s1027" style="position:absolute;left:4742;top:2371;width:549;height:2188;visibility:visible;mso-wrap-style:square;v-text-anchor:top" coordsize="54864,218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" path="m22860,218821r,l22860,155067r-4572,-4826l18288,136779r-4572,l13716,118491r-4572,l9144,109347r-4572,l4572,81915,,81915,,22479r4572,l4572,18288r4572,l9144,9144r4572,l13716,4572r4572,l18288,,36576,r,9144l41148,9144r,4191l45720,13335r,13716l50292,27051r,9144l54864,36195r,4572e" filled="f" strokecolor="#ff8000" strokeweight=".47414mm">
                  <v:stroke endcap="round"/>
                  <v:path arrowok="t" textboxrect="0,0,54864,218821"/>
                </v:shape>
                <v:shape id="Shape 342" o:spid="_x0000_s1028" style="position:absolute;left:4651;top:3782;width:640;height:182;visibility:visible;mso-wrap-style:square;v-text-anchor:top" coordsize="6400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" path="m,18288r18288,l18288,13970r4572,l22860,9144r4572,l27432,4826r4572,l32004,,64008,e" filled="f" strokecolor="#ff8000" strokeweight=".47414mm">
                  <v:stroke endcap="round"/>
                  <v:path arrowok="t" textboxrect="0,0,64008,18288"/>
                </v:shape>
                <v:shape id="Shape 343" o:spid="_x0000_s1029" style="position:absolute;left:6522;top:2188;width:595;height:1959;visibility:visible;mso-wrap-style:square;v-text-anchor:top" coordsize="59436,195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" path="m18288,l9144,r,4572l4572,4572r,13716l,18288,,159385r9144,l9144,164211r4572,l13716,173355r4572,l18288,182499r4572,l22860,191389r4572,l27432,195961r32004,l59436,186817e" filled="f" strokecolor="#ff8000" strokeweight=".47414mm">
                  <v:stroke endcap="round"/>
                  <v:path arrowok="t" textboxrect="0,0,59436,195961"/>
                </v:shape>
                <v:shape id="Shape 344" o:spid="_x0000_s1030" style="position:absolute;left:7616;top:3144;width:1006;height:549;visibility:visible;mso-wrap-style:square;v-text-anchor:top" coordsize="100584,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" path="m,36576l,54864,,22860r4572,l4572,18288r4572,l13716,13716r18288,l32004,27432r4572,l41148,22860r4572,-4572l45720,9144r4572,l50292,4572r13716,l64008,,82296,r,4572l86868,4572r,13716l91440,18288r,13716l100584,32004r,-4572e" filled="f" strokecolor="#ff8000" strokeweight=".47414mm">
                  <v:stroke endcap="round"/>
                  <v:path arrowok="t" textboxrect="0,0,100584,54864"/>
                </v:shape>
                <v:shape id="Shape 345" o:spid="_x0000_s1031" style="position:absolute;left:8074;top:2325;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" path="m,l,e" filled="f" strokecolor="#ff8000" strokeweight=".47414mm">
                  <v:stroke endcap="round"/>
                  <v:path arrowok="t" textboxrect="0,0,0,0"/>
                </v:shape>
                <v:shape id="Shape 346" o:spid="_x0000_s1032" style="position:absolute;left:9122;top:3373;width:411;height:683;visibility:visible;mso-wrap-style:square;v-text-anchor:top" coordsize="41148,68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" path="m,18288l,68326,,32004r4572,l4572,18288r4572,l9144,9144r4572,l13716,4572r4572,l18288,,41148,e" filled="f" strokecolor="#ff8000" strokeweight=".47414mm">
                  <v:stroke endcap="round"/>
                  <v:path arrowok="t" textboxrect="0,0,41148,68326"/>
                </v:shape>
                <v:shape id="Shape 347" o:spid="_x0000_s1033" style="position:absolute;left:9030;top:3782;width:366;height:91;visibility:visible;mso-wrap-style:square;v-text-anchor:top" coordsize="36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" path="m,9144r22860,l22860,4826r13716,l36576,e" filled="f" strokecolor="#ff8000" strokeweight=".47414mm">
                  <v:stroke endcap="round"/>
                  <v:path arrowok="t" textboxrect="0,0,36576,9144"/>
                </v:shape>
                <v:shape id="Shape 348" o:spid="_x0000_s1034" style="position:absolute;left:10262;top:3327;width:183;height:729;visibility:visible;mso-wrap-style:square;v-text-anchor:top" coordsize="18288,7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" path="m18288,r,27432l13970,27432r,13716l9144,41148r,13462l4826,59436r,13462l,72898e" filled="f" strokecolor="#ff8000" strokeweight=".47414mm">
                  <v:stroke endcap="round"/>
                  <v:path arrowok="t" textboxrect="0,0,18288,72898"/>
                </v:shape>
                <v:shape id="Shape 349" o:spid="_x0000_s1035" style="position:absolute;left:502;top:3830;width:180;height:1138;visibility:visible;mso-wrap-style:square;v-text-anchor:top" coordsize="17983,113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" path="m4572,l,,,109220r4572,l4572,113792r13411,l17983,109220e" filled="f" strokecolor="#ff8000" strokeweight=".47414mm">
                  <v:stroke endcap="round"/>
                  <v:path arrowok="t" textboxrect="0,0,17983,113792"/>
                </v:shape>
                <v:shape id="Shape 350" o:spid="_x0000_s1036" style="position:absolute;left:45;top:3738;width:957;height:135;visibility:visible;mso-wrap-style:square;v-text-anchor:top" coordsize="95707,1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" path="m,13462l,9144r81991,l86563,4318r4572,l91135,r4572,e" filled="f" strokecolor="#ff8000" strokeweight=".47414mm">
                  <v:stroke endcap="round"/>
                  <v:path arrowok="t" textboxrect="0,0,95707,13462"/>
                </v:shape>
                <v:shape id="Shape 351" o:spid="_x0000_s1037" style="position:absolute;left:2599;top:3873;width:686;height:140;visibility:visible;mso-wrap-style:square;v-text-anchor:top" coordsize="6858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" path="m,13970r18288,l18288,9144r9144,l31699,4826r27737,l59436,r9144,e" filled="f" strokecolor="#ff8000" strokeweight=".47414mm">
                  <v:stroke endcap="round"/>
                  <v:path arrowok="t" textboxrect="0,0,68580,13970"/>
                </v:shape>
                <v:shape id="Shape 352" o:spid="_x0000_s1038" style="position:absolute;left:2782;top:4239;width:320;height:137;visibility:visible;mso-wrap-style:square;v-text-anchor:top" coordsize="3200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" path="m,13716r9144,l13411,9144r,-4572l22555,4572,27127,r4877,e" filled="f" strokecolor="#ff8000" strokeweight=".47414mm">
                  <v:stroke endcap="round"/>
                  <v:path arrowok="t" textboxrect="0,0,32004,13716"/>
                </v:shape>
                <v:shape id="Shape 353" o:spid="_x0000_s1039" style="position:absolute;left:17014;top:2595;width:590;height:92;visibility:visible;mso-wrap-style:square;v-text-anchor:top" coordsize="590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" path="m,9144r22860,l22860,4572r4572,l27432,,59055,e" filled="f" strokecolor="#ff8000" strokeweight=".47414mm">
                  <v:stroke endcap="round"/>
                  <v:path arrowok="t" textboxrect="0,0,59055,9144"/>
                </v:shape>
                <v:shape id="Shape 354" o:spid="_x0000_s1040" style="position:absolute;left:17105;top:2961;width:274;height:0;visibility:visible;mso-wrap-style:square;v-text-anchor:top" coordsize="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" path="m,l27432,e" filled="f" strokecolor="#ff8000" strokeweight=".47414mm">
                  <v:stroke endcap="round"/>
                  <v:path arrowok="t" textboxrect="0,0,27432,0"/>
                </v:shape>
                <v:shape id="Shape 355" o:spid="_x0000_s1041" style="position:absolute;left:20982;top:1639;width:1277;height:823;visibility:visible;mso-wrap-style:square;v-text-anchor:top" coordsize="127635,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" path="m9144,9144r,4572l4191,13716r,59436l,73152r,9144l,68580,4191,64008r,-27432l9144,36576r,-9144l13335,27432r,-9144l22479,18288r,-4572l36576,13716r,18288l40767,32004r,4572l45720,41148r4191,l49911,45720r18669,l68580,41148r4572,-4572l73152,32004r4572,-4572l77724,18288r4572,l82296,13716r4572,l86868,9144r4191,l91059,4572r4953,l96012,r17907,l113919,9144r4572,l118491,45720r9144,e" filled="f" strokecolor="#ff8000" strokeweight=".47414mm">
                  <v:stroke endcap="round"/>
                  <v:path arrowok="t" textboxrect="0,0,127635,82296"/>
                </v:shape>
                <v:shape id="Shape 356" o:spid="_x0000_s1042" style="position:absolute;left:21943;top:1047;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" path="m,l,e" filled="f" strokecolor="#ff8000" strokeweight=".47414mm">
                  <v:stroke endcap="round"/>
                  <v:path arrowok="t" textboxrect="0,0,0,0"/>
                </v:shape>
                <v:shape id="Shape 357" o:spid="_x0000_s1043" style="position:absolute;left:22670;top:999;width:455;height:1463;visibility:visible;mso-wrap-style:square;v-text-anchor:top" coordsize="45466,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" path="m31750,r,4826l27178,4826r,22606l22606,32258r,4318l18034,36576r,9144l13462,50292r,13716l9144,64008r,18288l4318,82296r,27432l,114300r,22860l9144,137160r,4572l36322,141732r4572,4572l45466,146304e" filled="f" strokecolor="#ff8000" strokeweight=".47414mm">
                  <v:stroke endcap="round"/>
                  <v:path arrowok="t" textboxrect="0,0,45466,146304"/>
                </v:shape>
                <v:shape id="Shape 358" o:spid="_x0000_s1044" style="position:absolute;left:23628;top:1230;width:956;height:1232;visibility:visible;mso-wrap-style:square;v-text-anchor:top" coordsize="95631,12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" path="m13716,l9144,r,27178l4572,31750r,36576l,68326r,45720l63627,114046r,-4572l68199,109474r,-4572l72771,104902,72771,r,118618l77343,118618r,4572l95631,123190e" filled="f" strokecolor="#ff8000" strokeweight=".47414mm">
                  <v:stroke endcap="round"/>
                  <v:path arrowok="t" textboxrect="0,0,95631,123190"/>
                </v:shape>
                <v:shape id="Shape 359" o:spid="_x0000_s1045" style="position:absolute;left:24813;top:1822;width:457;height:865;visibility:visible;mso-wrap-style:square;v-text-anchor:top" coordsize="45720,86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" path="m9144,27432l4572,32004,,32004,,9144r4572,l4572,4572r9144,l13716,,27432,r,36576l32004,36576r,27432l27432,68199r,4953l22860,73152r,4191l18288,77343r,9144l13716,86487r32004,l45720,41148,41148,36576r,-9144l32004,27432e" filled="f" strokecolor="#ff8000" strokeweight=".47414mm">
                  <v:stroke endcap="round"/>
                  <v:path arrowok="t" textboxrect="0,0,45720,86487"/>
                </v:shape>
                <v:shape id="Shape 360" o:spid="_x0000_s1046" style="position:absolute;left:25727;top:2051;width:363;height:45;visibility:visible;mso-wrap-style:square;v-text-anchor:top" coordsize="36322,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" path="m4318,4572l,4572r31750,l31750,r4572,e" filled="f" strokecolor="#ff8000" strokeweight=".47414mm">
                  <v:stroke endcap="round"/>
                  <v:path arrowok="t" textboxrect="0,0,36322,4572"/>
                </v:shape>
                <v:shape id="Shape 361" o:spid="_x0000_s1047" style="position:absolute;left:26502;top:908;width:912;height:1051;visibility:visible;mso-wrap-style:square;v-text-anchor:top" coordsize="91186,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" path="m22860,l18288,r,9144l13716,9144r,9144l9144,23114r,22606l4572,45720r,4572l,54864,,91440r4572,l4572,96012r9144,l13716,100584r9144,l22860,105156r32004,l54864,100584r4318,l59182,96012r4826,l64008,91440r4318,l68326,82296r4826,l73152,77724r4318,l77470,18288r4572,l82042,4826r,27432l77470,32258r,36322l82042,68580r,9144l86614,77724r,9144l91186,86868r,9144e" filled="f" strokecolor="#ff8000" strokeweight=".47414mm">
                  <v:stroke endcap="round"/>
                  <v:path arrowok="t" textboxrect="0,0,91186,105156"/>
                </v:shape>
                <v:shape id="Shape 362" o:spid="_x0000_s1048" style="position:absolute;left:28096;top:2005;width:365;height:366;visibility:visible;mso-wrap-style:square;v-text-anchor:top" coordsize="3657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" path="m4572,9144l,9144,,27432r4572,l4572,32004r22860,l27432,36576r4572,l32004,32004r4572,l36576,,13716,e" filled="f" strokecolor="#ff8000" strokeweight=".47414mm">
                  <v:stroke endcap="round"/>
                  <v:path arrowok="t" textboxrect="0,0,36576,36576"/>
                </v:shape>
                <v:shape id="Shape 363" o:spid="_x0000_s1049" style="position:absolute;left:28736;top:999;width:454;height:1280;visibility:visible;mso-wrap-style:square;v-text-anchor:top" coordsize="45466,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" path="m,l4572,r,4826l13716,4826r,13462l18288,18288r,4826l22860,27432r,13716l27432,41148r,9144l32004,54864r,4572l41148,59436r,4572l45466,64008r,22860l41148,86868r-4572,4572l32004,91440r,4572l27432,96012r,4572l18288,100584r,4572l13716,109728r,4572l9144,114300r,4572l4572,118872r,4572l,123444r,4572l9144,128016e" filled="f" strokecolor="#ff8000" strokeweight=".47414mm">
                  <v:stroke endcap="round"/>
                  <v:path arrowok="t" textboxrect="0,0,45466,128016"/>
                </v:shape>
                <v:shape id="Shape 364" o:spid="_x0000_s1050" style="position:absolute;left:30151;top:1456;width:590;height:0;visibility:visible;mso-wrap-style:square;v-text-anchor:top" coordsize="59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" path="m,l59055,e" filled="f" strokecolor="#ff8000" strokeweight=".47414mm">
                  <v:stroke endcap="round"/>
                  <v:path arrowok="t" textboxrect="0,0,59055,0"/>
                </v:shape>
                <v:shape id="Shape 365" o:spid="_x0000_s1051" style="position:absolute;left:30471;top:1230;width:91;height:546;visibility:visible;mso-wrap-style:square;v-text-anchor:top" coordsize="9144,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" path="m9144,r,31750l4572,36322r,13716l,50038r,4572e" filled="f" strokecolor="#ff8000" strokeweight=".47414mm">
                  <v:stroke endcap="round"/>
                  <v:path arrowok="t" textboxrect="0,0,9144,54610"/>
                </v:shape>
                <v:shape id="Shape 366" o:spid="_x0000_s1052" style="position:absolute;left:32476;top:453;width:183;height:1415;visibility:visible;mso-wrap-style:square;v-text-anchor:top" coordsize="18288,141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" path="m4572,l,,,77724r4572,4318l4572,132334r4572,l9144,141478r9144,e" filled="f" strokecolor="#ff8000" strokeweight=".47414mm">
                  <v:stroke endcap="round"/>
                  <v:path arrowok="t" textboxrect="0,0,18288,141478"/>
                </v:shape>
                <v:shape id="Shape 367" o:spid="_x0000_s1053" style="position:absolute;left:32522;top:499;width:594;height:911;visibility:visible;mso-wrap-style:square;v-text-anchor:top" coordsize="59436,9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" path="m,9144l,,50038,r,9144l54864,9144r,9144l59436,18288r,13462l54864,31750r,4826l50038,36576r,4318l40894,40894r,9144l36576,50038r,4826l32004,54864r,4318l27432,64008r,4318l22860,68326r,9144l18288,77470r,9144l13716,86614r,4572l18288,91186e" filled="f" strokecolor="#ff8000" strokeweight=".47414mm">
                  <v:stroke endcap="round"/>
                  <v:path arrowok="t" textboxrect="0,0,59436,91186"/>
                </v:shape>
                <v:shape id="Shape 368" o:spid="_x0000_s1054" style="position:absolute;left:33893;top:1230;width:451;height:912;visibility:visible;mso-wrap-style:square;v-text-anchor:top" coordsize="45085,9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" path="m8890,50038l,50038,,18034r4318,l4318,9144r4572,l8890,4318r4572,l13462,,26797,r,4318l31750,9144r,27178l26797,40894r,4572l18034,45466r,9144l13462,54610r,13716l8890,68326r,9144l4318,77470r,13716l45085,91186r,-22860l22606,68326e" filled="f" strokecolor="#ff8000" strokeweight=".47414mm">
                  <v:stroke endcap="round"/>
                  <v:path arrowok="t" textboxrect="0,0,45085,91186"/>
                </v:shape>
                <v:shape id="Shape 369" o:spid="_x0000_s1055" style="position:absolute;left:35076;top:999;width:411;height:91;visibility:visible;mso-wrap-style:square;v-text-anchor:top" coordsize="411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" path="m4572,l,,,9144r41148,e" filled="f" strokecolor="#ff8000" strokeweight=".47414mm">
                  <v:stroke endcap="round"/>
                  <v:path arrowok="t" textboxrect="0,0,41148,9144"/>
                </v:shape>
                <v:shape id="Shape 370" o:spid="_x0000_s1056" style="position:absolute;left:36353;top:361;width:0;height:1004;visibility:visible;mso-wrap-style:square;v-text-anchor:top" coordsize="0,10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" path="m,l,100330e" filled="f" strokecolor="#ff8000" strokeweight=".47414mm">
                  <v:stroke endcap="round"/>
                  <v:path arrowok="t" textboxrect="0,0,0,100330"/>
                </v:shape>
                <v:shape id="Shape 371" o:spid="_x0000_s1057" style="position:absolute;left:36308;top:274;width:594;height:682;visibility:visible;mso-wrap-style:square;v-text-anchor:top" coordsize="59436,68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" path="m,13335l,8763r9144,l9144,4191r9144,l18288,,59436,r,22479l54864,22479r,4572l50292,27051r-4572,4572l41148,31623r,9144l36576,40767r-4572,4572l27432,45339r,4572l22860,49911r,4318l18288,54229r,4826l13716,59055r,4318l9144,63373r,4826l4572,68199e" filled="f" strokecolor="#ff8000" strokeweight=".47414mm">
                  <v:stroke endcap="round"/>
                  <v:path arrowok="t" textboxrect="0,0,59436,68199"/>
                </v:shape>
                <v:shape id="Shape 372" o:spid="_x0000_s1058" style="position:absolute;left:37222;top:1139;width:270;height:317;visibility:visible;mso-wrap-style:square;v-text-anchor:top" coordsize="27051,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" path="m,l,,,31750r22479,l22479,27178r4572,-4572l27051,9144r-4572,l22479,4318,,4318,,9144e" filled="f" strokecolor="#ff8000" strokeweight=".47414mm">
                  <v:stroke endcap="round"/>
                  <v:path arrowok="t" textboxrect="0,0,27051,31750"/>
                </v:shape>
                <v:shape id="Shape 373" o:spid="_x0000_s1059" style="position:absolute;left:31518;top:407;width:366;height:1506;visibility:visible;mso-wrap-style:square;v-text-anchor:top" coordsize="36576,15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" path="m36576,4572l36576,r,4572l32004,4572,27432,9144r,4572l22860,18288r,4572l18288,22860r,4572l13716,27432r,4572l9144,32004r,4572l4572,36576r,9144l,50038r,86868l4572,136906r,4572l13716,141478r,4572l18288,146050r4572,4572e" filled="f" strokecolor="#ff8000" strokeweight=".47414mm">
                  <v:stroke endcap="round"/>
                  <v:path arrowok="t" textboxrect="0,0,36576,150622"/>
                </v:shape>
                <v:shape id="Shape 374" o:spid="_x0000_s1060" style="position:absolute;left:37858;top:45;width:640;height:1594;visibility:visible;mso-wrap-style:square;v-text-anchor:top" coordsize="64008,159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" path="m,l32004,r,9144l36576,9144r,4572l41148,13716r,4572l45720,18288r,13335l50292,31623r,36576l54864,68199r,4572l64008,72771r,54864l59436,127635r,8890l54864,136525r,4572l50292,145669r,9144l45720,154813r,4572l41148,159385e" filled="f" strokecolor="#ff8000" strokeweight=".47414mm">
                  <v:stroke endcap="round"/>
                  <v:path arrowok="t" textboxrect="0,0,64008,159385"/>
                </v:shape>
                <v:shape id="Shape 375" o:spid="_x0000_s1061" style="position:absolute;left:39364;width:1189;height:1410;visibility:visible;mso-wrap-style:square;v-text-anchor:top" coordsize="118872,14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" path="m22606,l18288,r,31623l13716,31623r,41148l9144,77343r,22606l4572,99949r,27432l,127381r,13716l,123063r4572,-4826l4572,95631r4572,l9144,77343r4572,l13716,68199r4572,l18288,63627r4318,l22606,54483r4572,l27178,40767r4572,l31750,36195r4572,l36322,27432r4572,l40894,31623r4572,4572l45466,49911r4572,l50038,59055r4572,l59182,63627r,4572l63754,72771r,4572l68326,77343r4572,4318l77470,81661r,4826l82042,86487r,4318l86614,95631r,4318l91440,99949r,9144l95758,109093r,13970l100584,123063r,13462l118872,136525e" filled="f" strokecolor="#ff8000" strokeweight=".47414mm">
                  <v:stroke endcap="round"/>
                  <v:path arrowok="t" textboxrect="0,0,118872,141097"/>
                </v:shape>
                <v:shape id="Shape 376" o:spid="_x0000_s1062" style="position:absolute;left:39728;top:773;width:365;height:135;visibility:visible;mso-wrap-style:square;v-text-anchor:top" coordsize="36576,1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" path="m,13462r9144,l9144,9144r13716,l22860,4318r13716,l36576,e" filled="f" strokecolor="#ff8000" strokeweight=".47414mm">
                  <v:stroke endcap="round"/>
                  <v:path arrowok="t" textboxrect="0,0,36576,13462"/>
                </v:shape>
                <v:shape id="Shape 377" o:spid="_x0000_s1063" style="position:absolute;left:39502;top:864;width:546;height:0;visibility:visible;mso-wrap-style:square;v-text-anchor:top" coordsize="54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" path="m,l54610,e" filled="f" strokecolor="#ff8000" strokeweight=".47414mm">
                  <v:stroke endcap="round"/>
                  <v:path arrowok="t" textboxrect="0,0,54610,0"/>
                </v:shape>
                <v:shape id="Shape 378" o:spid="_x0000_s1064" style="position:absolute;left:41004;top:956;width:594;height:1003;visibility:visible;mso-wrap-style:square;v-text-anchor:top" coordsize="59436,10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" path="m4953,45466l,45466,,9144r9144,l9144,4318r9144,l18288,,32004,r,54610l27432,54610r-4572,4572l22860,63754r-4572,4572l18288,77470r-4191,l14097,100330r45339,l59436,82042r-4572,l54864,77470r-32004,l22860,72898r-8763,l14097,63754r4191,l18288,59182e" filled="f" strokecolor="#ff8000" strokeweight=".47414mm">
                  <v:stroke endcap="round"/>
                  <v:path arrowok="t" textboxrect="0,0,59436,100330"/>
                </v:shape>
                <v:shape id="Shape 379" o:spid="_x0000_s1065" style="position:absolute;top:5151;width:14597;height:1002;visibility:visible;mso-wrap-style:square;v-text-anchor:top" coordsize="1459738,100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" path="m,100203r4572,l4572,95631r9144,l13716,86487r4572,l18288,81915r13716,l36576,77343r9144,l50292,73152r13716,l68275,68199r13716,l86563,64008r13716,l104851,59436r18288,l132283,54864r13716,l150571,50292r32004,l191414,45720r9144,l209702,41148r36576,l255422,36576r4572,l269138,32004r22556,l296266,27432r9144,l310286,22860r22860,l337718,18288r40844,l387706,13716r40843,l437693,9144r96012,l542849,4572r54559,l606552,r465455,l1076198,4572r18288,l1108583,9144r49911,l1163066,13716r18288,l1185926,18288r40894,l1231646,22860r54610,l1286256,27432r36576,l1327404,32004r54864,l1391412,36576r22606,l1418590,41148r41148,l1459738,45720r-4572,4572l1450594,54864r-4953,4572l1445641,64008e" filled="f" strokecolor="#ff8000" strokeweight=".47414mm">
                  <v:stroke endcap="round"/>
                  <v:path arrowok="t" textboxrect="0,0,1459738,100203"/>
                </v:shape>
                <v:shape id="Shape 397" o:spid="_x0000_s1066" style="position:absolute;left:10944;top:2824;width:595;height:869;visibility:visible;mso-wrap-style:square;v-text-anchor:top" coordsize="59436,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" path="m22860,4572r-4572,l18288,,4953,r,9144l,9144,,54864r32004,l32004,18288r4572,l36576,77724r4572,l41148,82296r4572,4572l59436,82296e" filled="f" strokecolor="#ff8000" strokeweight=".47414mm">
                  <v:stroke endcap="round"/>
                  <v:path arrowok="t" textboxrect="0,0,59436,86868"/>
                </v:shape>
                <v:shape id="Shape 398" o:spid="_x0000_s1067" style="position:absolute;left:11859;top:2371;width:91;height:956;visibility:visible;mso-wrap-style:square;v-text-anchor:top" coordsize="9144,9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" path="m9144,r,68199l4572,68199r,18288l,86487r,9144e" filled="f" strokecolor="#ff8000" strokeweight=".47414mm">
                  <v:stroke endcap="round"/>
                  <v:path arrowok="t" textboxrect="0,0,9144,95631"/>
                </v:shape>
                <v:shape id="Shape 399" o:spid="_x0000_s1068" style="position:absolute;left:12407;top:2824;width:92;height:686;visibility:visible;mso-wrap-style:square;v-text-anchor:top" coordsize="9144,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" path="m,l,,,45720r4318,4572l4318,59436r4826,l9144,68580e" filled="f" strokecolor="#ff8000" strokeweight=".47414mm">
                  <v:stroke endcap="round"/>
                  <v:path arrowok="t" textboxrect="0,0,9144,68580"/>
                </v:shape>
                <v:shape id="Shape 400" o:spid="_x0000_s1069" style="position:absolute;left:12359;top:3144;width:323;height:137;visibility:visible;mso-wrap-style:square;v-text-anchor:top" coordsize="32258,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" path="m,9144r,4572l9144,13716r,-4572l13970,9144r,-4572l18288,4572,18288,,32258,e" filled="f" strokecolor="#ff8000" strokeweight=".47414mm">
                  <v:stroke endcap="round"/>
                  <v:path arrowok="t" textboxrect="0,0,32258,13716"/>
                </v:shape>
                <v:shape id="Shape 401" o:spid="_x0000_s1070" style="position:absolute;left:13274;top:1639;width:591;height:2008;visibility:visible;mso-wrap-style:square;v-text-anchor:top" coordsize="59182,20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" path="m,l9144,r,4572l18288,4572r,4572l22860,9144r,4572l27432,13716r,4572l32004,18288r,9144l36576,27432r4572,4572l41148,41148r4572,l45720,45720r4572,l50292,54864r4572,l54864,68199r4318,l59182,145923r-4318,l54864,159639r-4572,l50292,164211r-4572,l45720,173355r-4572,4572l41148,182499r-4572,4572l36576,196215r-9144,l27432,200787e" filled="f" strokecolor="#ff8000" strokeweight=".47414mm">
                  <v:stroke endcap="round"/>
                  <v:path arrowok="t" textboxrect="0,0,59182,200787"/>
                </v:shape>
                <w10:anchorlock/>
              </v:group>
            </w:pict>
          </mc:Fallback>
        </mc:AlternateContent>
      </w:r>
      <w:r>
        <w:rPr>
          <w:noProof/>
        </w:rPr>
        <mc:AlternateContent>
          <mc:Choice Requires="wpg">
            <w:drawing>
              <wp:inline distT="0" distB="0" distL="0" distR="0" wp14:anchorId="6C9EC9D4" wp14:editId="22B1AB46">
                <wp:extent cx="4775581" cy="1167384"/>
                <wp:effectExtent l="0" t="0" r="0" b="0"/>
                <wp:docPr id="2057" name="Group 2057"/>
                <wp:cNvGraphicFramePr/>
                <a:graphic xmlns:a="http://schemas.openxmlformats.org/drawingml/2006/main">
                  <a:graphicData uri="http://schemas.microsoft.com/office/word/2010/wordprocessingGroup">
                    <wpg:wgp>
                      <wpg:cNvGrpSpPr/>
                      <wpg:grpSpPr>
                        <a:xfrm>
                          <a:off x="0" y="0"/>
                          <a:ext cx="4775581" cy="1167384"/>
                          <a:chOff x="0" y="0"/>
                          <a:chExt cx="4775581" cy="1167384"/>
                        </a:xfrm>
                      </wpg:grpSpPr>
                      <wps:wsp>
                        <wps:cNvPr id="380" name="Shape 380"/>
                        <wps:cNvSpPr/>
                        <wps:spPr>
                          <a:xfrm>
                            <a:off x="31699" y="127762"/>
                            <a:ext cx="9144" cy="86868"/>
                          </a:xfrm>
                          <a:custGeom>
                            <a:avLst/>
                            <a:gdLst/>
                            <a:ahLst/>
                            <a:cxnLst/>
                            <a:rect l="0" t="0" r="0" b="0"/>
                            <a:pathLst>
                              <a:path w="9144" h="86868">
                                <a:moveTo>
                                  <a:pt x="4572" y="0"/>
                                </a:moveTo>
                                <a:lnTo>
                                  <a:pt x="9144" y="4826"/>
                                </a:lnTo>
                                <a:lnTo>
                                  <a:pt x="9144" y="45720"/>
                                </a:lnTo>
                                <a:lnTo>
                                  <a:pt x="4572" y="50292"/>
                                </a:lnTo>
                                <a:lnTo>
                                  <a:pt x="4572" y="82296"/>
                                </a:lnTo>
                                <a:lnTo>
                                  <a:pt x="0" y="82296"/>
                                </a:lnTo>
                                <a:lnTo>
                                  <a:pt x="0" y="86868"/>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81" name="Shape 381"/>
                        <wps:cNvSpPr/>
                        <wps:spPr>
                          <a:xfrm>
                            <a:off x="0" y="77724"/>
                            <a:ext cx="109423" cy="31750"/>
                          </a:xfrm>
                          <a:custGeom>
                            <a:avLst/>
                            <a:gdLst/>
                            <a:ahLst/>
                            <a:cxnLst/>
                            <a:rect l="0" t="0" r="0" b="0"/>
                            <a:pathLst>
                              <a:path w="109423" h="31750">
                                <a:moveTo>
                                  <a:pt x="0" y="31750"/>
                                </a:moveTo>
                                <a:lnTo>
                                  <a:pt x="40843" y="31750"/>
                                </a:lnTo>
                                <a:lnTo>
                                  <a:pt x="40843" y="27432"/>
                                </a:lnTo>
                                <a:lnTo>
                                  <a:pt x="49987" y="27432"/>
                                </a:lnTo>
                                <a:lnTo>
                                  <a:pt x="49987" y="22606"/>
                                </a:lnTo>
                                <a:lnTo>
                                  <a:pt x="63703" y="22606"/>
                                </a:lnTo>
                                <a:lnTo>
                                  <a:pt x="63703" y="18288"/>
                                </a:lnTo>
                                <a:lnTo>
                                  <a:pt x="77419" y="18288"/>
                                </a:lnTo>
                                <a:lnTo>
                                  <a:pt x="81991" y="13462"/>
                                </a:lnTo>
                                <a:lnTo>
                                  <a:pt x="86563" y="13462"/>
                                </a:lnTo>
                                <a:lnTo>
                                  <a:pt x="91135" y="9144"/>
                                </a:lnTo>
                                <a:lnTo>
                                  <a:pt x="95707" y="4318"/>
                                </a:lnTo>
                                <a:lnTo>
                                  <a:pt x="100279" y="4318"/>
                                </a:lnTo>
                                <a:lnTo>
                                  <a:pt x="100279" y="0"/>
                                </a:lnTo>
                                <a:lnTo>
                                  <a:pt x="109423"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82" name="Shape 382"/>
                        <wps:cNvSpPr/>
                        <wps:spPr>
                          <a:xfrm>
                            <a:off x="177698" y="155194"/>
                            <a:ext cx="72847" cy="0"/>
                          </a:xfrm>
                          <a:custGeom>
                            <a:avLst/>
                            <a:gdLst/>
                            <a:ahLst/>
                            <a:cxnLst/>
                            <a:rect l="0" t="0" r="0" b="0"/>
                            <a:pathLst>
                              <a:path w="72847">
                                <a:moveTo>
                                  <a:pt x="0" y="0"/>
                                </a:moveTo>
                                <a:lnTo>
                                  <a:pt x="72847"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83" name="Shape 383"/>
                        <wps:cNvSpPr/>
                        <wps:spPr>
                          <a:xfrm>
                            <a:off x="205130" y="173482"/>
                            <a:ext cx="40843" cy="0"/>
                          </a:xfrm>
                          <a:custGeom>
                            <a:avLst/>
                            <a:gdLst/>
                            <a:ahLst/>
                            <a:cxnLst/>
                            <a:rect l="0" t="0" r="0" b="0"/>
                            <a:pathLst>
                              <a:path w="40843">
                                <a:moveTo>
                                  <a:pt x="0" y="0"/>
                                </a:moveTo>
                                <a:lnTo>
                                  <a:pt x="40843"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84" name="Shape 384"/>
                        <wps:cNvSpPr/>
                        <wps:spPr>
                          <a:xfrm>
                            <a:off x="355702" y="18288"/>
                            <a:ext cx="49987" cy="182626"/>
                          </a:xfrm>
                          <a:custGeom>
                            <a:avLst/>
                            <a:gdLst/>
                            <a:ahLst/>
                            <a:cxnLst/>
                            <a:rect l="0" t="0" r="0" b="0"/>
                            <a:pathLst>
                              <a:path w="49987" h="182626">
                                <a:moveTo>
                                  <a:pt x="0" y="182626"/>
                                </a:moveTo>
                                <a:lnTo>
                                  <a:pt x="0" y="168910"/>
                                </a:lnTo>
                                <a:lnTo>
                                  <a:pt x="4267" y="168910"/>
                                </a:lnTo>
                                <a:lnTo>
                                  <a:pt x="4267" y="9144"/>
                                </a:lnTo>
                                <a:lnTo>
                                  <a:pt x="9144" y="9144"/>
                                </a:lnTo>
                                <a:lnTo>
                                  <a:pt x="9144" y="4572"/>
                                </a:lnTo>
                                <a:lnTo>
                                  <a:pt x="13411" y="4572"/>
                                </a:lnTo>
                                <a:lnTo>
                                  <a:pt x="13411" y="0"/>
                                </a:lnTo>
                                <a:lnTo>
                                  <a:pt x="36576" y="0"/>
                                </a:lnTo>
                                <a:lnTo>
                                  <a:pt x="36576" y="13716"/>
                                </a:lnTo>
                                <a:lnTo>
                                  <a:pt x="40843" y="13716"/>
                                </a:lnTo>
                                <a:lnTo>
                                  <a:pt x="40843" y="36576"/>
                                </a:lnTo>
                                <a:lnTo>
                                  <a:pt x="45720" y="36576"/>
                                </a:lnTo>
                                <a:lnTo>
                                  <a:pt x="45720" y="45720"/>
                                </a:lnTo>
                                <a:lnTo>
                                  <a:pt x="49987" y="4572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85" name="Shape 385"/>
                        <wps:cNvSpPr/>
                        <wps:spPr>
                          <a:xfrm>
                            <a:off x="341986" y="146050"/>
                            <a:ext cx="36271" cy="0"/>
                          </a:xfrm>
                          <a:custGeom>
                            <a:avLst/>
                            <a:gdLst/>
                            <a:ahLst/>
                            <a:cxnLst/>
                            <a:rect l="0" t="0" r="0" b="0"/>
                            <a:pathLst>
                              <a:path w="36271">
                                <a:moveTo>
                                  <a:pt x="4572" y="0"/>
                                </a:moveTo>
                                <a:lnTo>
                                  <a:pt x="0" y="0"/>
                                </a:lnTo>
                                <a:lnTo>
                                  <a:pt x="36271"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86" name="Shape 386"/>
                        <wps:cNvSpPr/>
                        <wps:spPr>
                          <a:xfrm>
                            <a:off x="469697" y="18288"/>
                            <a:ext cx="32004" cy="159766"/>
                          </a:xfrm>
                          <a:custGeom>
                            <a:avLst/>
                            <a:gdLst/>
                            <a:ahLst/>
                            <a:cxnLst/>
                            <a:rect l="0" t="0" r="0" b="0"/>
                            <a:pathLst>
                              <a:path w="32004" h="159766">
                                <a:moveTo>
                                  <a:pt x="13716" y="0"/>
                                </a:moveTo>
                                <a:lnTo>
                                  <a:pt x="13716" y="9144"/>
                                </a:lnTo>
                                <a:lnTo>
                                  <a:pt x="9144" y="9144"/>
                                </a:lnTo>
                                <a:lnTo>
                                  <a:pt x="9144" y="13716"/>
                                </a:lnTo>
                                <a:lnTo>
                                  <a:pt x="4572" y="18288"/>
                                </a:lnTo>
                                <a:lnTo>
                                  <a:pt x="4572" y="22860"/>
                                </a:lnTo>
                                <a:lnTo>
                                  <a:pt x="0" y="22860"/>
                                </a:lnTo>
                                <a:lnTo>
                                  <a:pt x="0" y="141478"/>
                                </a:lnTo>
                                <a:lnTo>
                                  <a:pt x="4572" y="141478"/>
                                </a:lnTo>
                                <a:lnTo>
                                  <a:pt x="4572" y="146050"/>
                                </a:lnTo>
                                <a:lnTo>
                                  <a:pt x="9144" y="146050"/>
                                </a:lnTo>
                                <a:lnTo>
                                  <a:pt x="13716" y="150622"/>
                                </a:lnTo>
                                <a:lnTo>
                                  <a:pt x="13716" y="155194"/>
                                </a:lnTo>
                                <a:lnTo>
                                  <a:pt x="22860" y="155194"/>
                                </a:lnTo>
                                <a:lnTo>
                                  <a:pt x="22860" y="159766"/>
                                </a:lnTo>
                                <a:lnTo>
                                  <a:pt x="27432" y="159766"/>
                                </a:lnTo>
                                <a:lnTo>
                                  <a:pt x="27432" y="150622"/>
                                </a:lnTo>
                                <a:lnTo>
                                  <a:pt x="32004" y="150622"/>
                                </a:lnTo>
                                <a:lnTo>
                                  <a:pt x="32004" y="14605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87" name="Shape 387"/>
                        <wps:cNvSpPr/>
                        <wps:spPr>
                          <a:xfrm>
                            <a:off x="597408" y="0"/>
                            <a:ext cx="81991" cy="68580"/>
                          </a:xfrm>
                          <a:custGeom>
                            <a:avLst/>
                            <a:gdLst/>
                            <a:ahLst/>
                            <a:cxnLst/>
                            <a:rect l="0" t="0" r="0" b="0"/>
                            <a:pathLst>
                              <a:path w="81991" h="68580">
                                <a:moveTo>
                                  <a:pt x="9144" y="13716"/>
                                </a:moveTo>
                                <a:lnTo>
                                  <a:pt x="0" y="13716"/>
                                </a:lnTo>
                                <a:lnTo>
                                  <a:pt x="0" y="18288"/>
                                </a:lnTo>
                                <a:lnTo>
                                  <a:pt x="4572" y="18288"/>
                                </a:lnTo>
                                <a:lnTo>
                                  <a:pt x="4572" y="54864"/>
                                </a:lnTo>
                                <a:lnTo>
                                  <a:pt x="4572" y="13716"/>
                                </a:lnTo>
                                <a:lnTo>
                                  <a:pt x="22860" y="13716"/>
                                </a:lnTo>
                                <a:lnTo>
                                  <a:pt x="22860" y="18288"/>
                                </a:lnTo>
                                <a:lnTo>
                                  <a:pt x="27432" y="18288"/>
                                </a:lnTo>
                                <a:lnTo>
                                  <a:pt x="27432" y="27432"/>
                                </a:lnTo>
                                <a:lnTo>
                                  <a:pt x="32004" y="27432"/>
                                </a:lnTo>
                                <a:lnTo>
                                  <a:pt x="32004" y="32004"/>
                                </a:lnTo>
                                <a:lnTo>
                                  <a:pt x="36576" y="32004"/>
                                </a:lnTo>
                                <a:lnTo>
                                  <a:pt x="36576" y="36576"/>
                                </a:lnTo>
                                <a:lnTo>
                                  <a:pt x="41148" y="36576"/>
                                </a:lnTo>
                                <a:lnTo>
                                  <a:pt x="41148" y="41148"/>
                                </a:lnTo>
                                <a:lnTo>
                                  <a:pt x="45720" y="41148"/>
                                </a:lnTo>
                                <a:lnTo>
                                  <a:pt x="45720" y="59436"/>
                                </a:lnTo>
                                <a:lnTo>
                                  <a:pt x="50292" y="59436"/>
                                </a:lnTo>
                                <a:lnTo>
                                  <a:pt x="50292" y="68580"/>
                                </a:lnTo>
                                <a:lnTo>
                                  <a:pt x="68580" y="68580"/>
                                </a:lnTo>
                                <a:lnTo>
                                  <a:pt x="73152" y="64008"/>
                                </a:lnTo>
                                <a:lnTo>
                                  <a:pt x="73152" y="59436"/>
                                </a:lnTo>
                                <a:lnTo>
                                  <a:pt x="77724" y="59436"/>
                                </a:lnTo>
                                <a:lnTo>
                                  <a:pt x="77724" y="50292"/>
                                </a:lnTo>
                                <a:lnTo>
                                  <a:pt x="81991" y="50292"/>
                                </a:lnTo>
                                <a:lnTo>
                                  <a:pt x="81991" y="0"/>
                                </a:lnTo>
                                <a:lnTo>
                                  <a:pt x="81991" y="4572"/>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88" name="Shape 388"/>
                        <wps:cNvSpPr/>
                        <wps:spPr>
                          <a:xfrm>
                            <a:off x="711403" y="32004"/>
                            <a:ext cx="32004" cy="36576"/>
                          </a:xfrm>
                          <a:custGeom>
                            <a:avLst/>
                            <a:gdLst/>
                            <a:ahLst/>
                            <a:cxnLst/>
                            <a:rect l="0" t="0" r="0" b="0"/>
                            <a:pathLst>
                              <a:path w="32004" h="36576">
                                <a:moveTo>
                                  <a:pt x="22860" y="0"/>
                                </a:moveTo>
                                <a:lnTo>
                                  <a:pt x="4572" y="0"/>
                                </a:lnTo>
                                <a:lnTo>
                                  <a:pt x="4572" y="4572"/>
                                </a:lnTo>
                                <a:lnTo>
                                  <a:pt x="0" y="4572"/>
                                </a:lnTo>
                                <a:lnTo>
                                  <a:pt x="0" y="27432"/>
                                </a:lnTo>
                                <a:lnTo>
                                  <a:pt x="9144" y="27432"/>
                                </a:lnTo>
                                <a:lnTo>
                                  <a:pt x="9144" y="32004"/>
                                </a:lnTo>
                                <a:lnTo>
                                  <a:pt x="13716" y="32004"/>
                                </a:lnTo>
                                <a:lnTo>
                                  <a:pt x="13716" y="36576"/>
                                </a:lnTo>
                                <a:lnTo>
                                  <a:pt x="32004" y="36576"/>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89" name="Shape 389"/>
                        <wps:cNvSpPr/>
                        <wps:spPr>
                          <a:xfrm>
                            <a:off x="601980" y="118618"/>
                            <a:ext cx="173431" cy="9144"/>
                          </a:xfrm>
                          <a:custGeom>
                            <a:avLst/>
                            <a:gdLst/>
                            <a:ahLst/>
                            <a:cxnLst/>
                            <a:rect l="0" t="0" r="0" b="0"/>
                            <a:pathLst>
                              <a:path w="173431" h="9144">
                                <a:moveTo>
                                  <a:pt x="4572" y="9144"/>
                                </a:moveTo>
                                <a:lnTo>
                                  <a:pt x="0" y="9144"/>
                                </a:lnTo>
                                <a:lnTo>
                                  <a:pt x="9144" y="9144"/>
                                </a:lnTo>
                                <a:lnTo>
                                  <a:pt x="13716" y="4826"/>
                                </a:lnTo>
                                <a:lnTo>
                                  <a:pt x="18288" y="4826"/>
                                </a:lnTo>
                                <a:lnTo>
                                  <a:pt x="18288" y="0"/>
                                </a:lnTo>
                                <a:lnTo>
                                  <a:pt x="173431"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90" name="Shape 390"/>
                        <wps:cNvSpPr/>
                        <wps:spPr>
                          <a:xfrm>
                            <a:off x="647700" y="173482"/>
                            <a:ext cx="141427" cy="91440"/>
                          </a:xfrm>
                          <a:custGeom>
                            <a:avLst/>
                            <a:gdLst/>
                            <a:ahLst/>
                            <a:cxnLst/>
                            <a:rect l="0" t="0" r="0" b="0"/>
                            <a:pathLst>
                              <a:path w="141427" h="91440">
                                <a:moveTo>
                                  <a:pt x="0" y="22860"/>
                                </a:moveTo>
                                <a:lnTo>
                                  <a:pt x="4572" y="22860"/>
                                </a:lnTo>
                                <a:lnTo>
                                  <a:pt x="4572" y="27432"/>
                                </a:lnTo>
                                <a:lnTo>
                                  <a:pt x="9144" y="27432"/>
                                </a:lnTo>
                                <a:lnTo>
                                  <a:pt x="9144" y="41148"/>
                                </a:lnTo>
                                <a:lnTo>
                                  <a:pt x="13716" y="41148"/>
                                </a:lnTo>
                                <a:lnTo>
                                  <a:pt x="13716" y="50292"/>
                                </a:lnTo>
                                <a:lnTo>
                                  <a:pt x="18288" y="50292"/>
                                </a:lnTo>
                                <a:lnTo>
                                  <a:pt x="18288" y="54864"/>
                                </a:lnTo>
                                <a:lnTo>
                                  <a:pt x="22860" y="59436"/>
                                </a:lnTo>
                                <a:lnTo>
                                  <a:pt x="22860" y="73152"/>
                                </a:lnTo>
                                <a:lnTo>
                                  <a:pt x="27432" y="77343"/>
                                </a:lnTo>
                                <a:lnTo>
                                  <a:pt x="27432" y="91440"/>
                                </a:lnTo>
                                <a:lnTo>
                                  <a:pt x="40843" y="91440"/>
                                </a:lnTo>
                                <a:lnTo>
                                  <a:pt x="40843" y="59436"/>
                                </a:lnTo>
                                <a:lnTo>
                                  <a:pt x="45415" y="59436"/>
                                </a:lnTo>
                                <a:lnTo>
                                  <a:pt x="45415" y="0"/>
                                </a:lnTo>
                                <a:lnTo>
                                  <a:pt x="141427" y="0"/>
                                </a:lnTo>
                                <a:lnTo>
                                  <a:pt x="136855"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91" name="Shape 391"/>
                        <wps:cNvSpPr/>
                        <wps:spPr>
                          <a:xfrm>
                            <a:off x="734263" y="205486"/>
                            <a:ext cx="50292" cy="86487"/>
                          </a:xfrm>
                          <a:custGeom>
                            <a:avLst/>
                            <a:gdLst/>
                            <a:ahLst/>
                            <a:cxnLst/>
                            <a:rect l="0" t="0" r="0" b="0"/>
                            <a:pathLst>
                              <a:path w="50292" h="86487">
                                <a:moveTo>
                                  <a:pt x="9144" y="13716"/>
                                </a:moveTo>
                                <a:lnTo>
                                  <a:pt x="9144" y="9144"/>
                                </a:lnTo>
                                <a:lnTo>
                                  <a:pt x="9144" y="22860"/>
                                </a:lnTo>
                                <a:lnTo>
                                  <a:pt x="4572" y="22860"/>
                                </a:lnTo>
                                <a:lnTo>
                                  <a:pt x="4572" y="41148"/>
                                </a:lnTo>
                                <a:lnTo>
                                  <a:pt x="0" y="41148"/>
                                </a:lnTo>
                                <a:lnTo>
                                  <a:pt x="0" y="68199"/>
                                </a:lnTo>
                                <a:lnTo>
                                  <a:pt x="4572" y="68199"/>
                                </a:lnTo>
                                <a:lnTo>
                                  <a:pt x="4572" y="72771"/>
                                </a:lnTo>
                                <a:lnTo>
                                  <a:pt x="9144" y="77343"/>
                                </a:lnTo>
                                <a:lnTo>
                                  <a:pt x="13716" y="77343"/>
                                </a:lnTo>
                                <a:lnTo>
                                  <a:pt x="13716" y="86487"/>
                                </a:lnTo>
                                <a:lnTo>
                                  <a:pt x="36576" y="86487"/>
                                </a:lnTo>
                                <a:lnTo>
                                  <a:pt x="36576" y="81915"/>
                                </a:lnTo>
                                <a:lnTo>
                                  <a:pt x="41148" y="81915"/>
                                </a:lnTo>
                                <a:lnTo>
                                  <a:pt x="41148" y="72771"/>
                                </a:lnTo>
                                <a:lnTo>
                                  <a:pt x="45720" y="72771"/>
                                </a:lnTo>
                                <a:lnTo>
                                  <a:pt x="45720" y="63627"/>
                                </a:lnTo>
                                <a:lnTo>
                                  <a:pt x="50292" y="63627"/>
                                </a:lnTo>
                                <a:lnTo>
                                  <a:pt x="50292" y="4572"/>
                                </a:lnTo>
                                <a:lnTo>
                                  <a:pt x="45720" y="4572"/>
                                </a:lnTo>
                                <a:lnTo>
                                  <a:pt x="45720" y="0"/>
                                </a:lnTo>
                                <a:lnTo>
                                  <a:pt x="13716" y="0"/>
                                </a:lnTo>
                                <a:lnTo>
                                  <a:pt x="13716" y="4572"/>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92" name="Shape 392"/>
                        <wps:cNvSpPr/>
                        <wps:spPr>
                          <a:xfrm>
                            <a:off x="757123" y="250825"/>
                            <a:ext cx="27432" cy="9144"/>
                          </a:xfrm>
                          <a:custGeom>
                            <a:avLst/>
                            <a:gdLst/>
                            <a:ahLst/>
                            <a:cxnLst/>
                            <a:rect l="0" t="0" r="0" b="0"/>
                            <a:pathLst>
                              <a:path w="27432" h="9144">
                                <a:moveTo>
                                  <a:pt x="0" y="9144"/>
                                </a:moveTo>
                                <a:lnTo>
                                  <a:pt x="4572" y="4953"/>
                                </a:lnTo>
                                <a:lnTo>
                                  <a:pt x="27432" y="4953"/>
                                </a:lnTo>
                                <a:lnTo>
                                  <a:pt x="27432"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93" name="Shape 393"/>
                        <wps:cNvSpPr/>
                        <wps:spPr>
                          <a:xfrm>
                            <a:off x="802843" y="259969"/>
                            <a:ext cx="40843" cy="22860"/>
                          </a:xfrm>
                          <a:custGeom>
                            <a:avLst/>
                            <a:gdLst/>
                            <a:ahLst/>
                            <a:cxnLst/>
                            <a:rect l="0" t="0" r="0" b="0"/>
                            <a:pathLst>
                              <a:path w="40843" h="22860">
                                <a:moveTo>
                                  <a:pt x="0" y="4953"/>
                                </a:moveTo>
                                <a:lnTo>
                                  <a:pt x="9144" y="4953"/>
                                </a:lnTo>
                                <a:lnTo>
                                  <a:pt x="9144" y="0"/>
                                </a:lnTo>
                                <a:lnTo>
                                  <a:pt x="18288" y="0"/>
                                </a:lnTo>
                                <a:lnTo>
                                  <a:pt x="18288" y="22860"/>
                                </a:lnTo>
                                <a:lnTo>
                                  <a:pt x="40843" y="2286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94" name="Shape 394"/>
                        <wps:cNvSpPr/>
                        <wps:spPr>
                          <a:xfrm>
                            <a:off x="843686" y="91186"/>
                            <a:ext cx="45695" cy="128016"/>
                          </a:xfrm>
                          <a:custGeom>
                            <a:avLst/>
                            <a:gdLst/>
                            <a:ahLst/>
                            <a:cxnLst/>
                            <a:rect l="0" t="0" r="0" b="0"/>
                            <a:pathLst>
                              <a:path w="45695" h="128016">
                                <a:moveTo>
                                  <a:pt x="45695" y="0"/>
                                </a:moveTo>
                                <a:lnTo>
                                  <a:pt x="45695" y="27432"/>
                                </a:lnTo>
                                <a:lnTo>
                                  <a:pt x="41123" y="32258"/>
                                </a:lnTo>
                                <a:lnTo>
                                  <a:pt x="36551" y="36576"/>
                                </a:lnTo>
                                <a:lnTo>
                                  <a:pt x="36551" y="50292"/>
                                </a:lnTo>
                                <a:lnTo>
                                  <a:pt x="31979" y="54864"/>
                                </a:lnTo>
                                <a:lnTo>
                                  <a:pt x="31979" y="64008"/>
                                </a:lnTo>
                                <a:lnTo>
                                  <a:pt x="27407" y="68580"/>
                                </a:lnTo>
                                <a:lnTo>
                                  <a:pt x="27407" y="73152"/>
                                </a:lnTo>
                                <a:lnTo>
                                  <a:pt x="22835" y="82296"/>
                                </a:lnTo>
                                <a:lnTo>
                                  <a:pt x="18263" y="86868"/>
                                </a:lnTo>
                                <a:lnTo>
                                  <a:pt x="18263" y="100584"/>
                                </a:lnTo>
                                <a:lnTo>
                                  <a:pt x="13691" y="100584"/>
                                </a:lnTo>
                                <a:lnTo>
                                  <a:pt x="9119" y="109728"/>
                                </a:lnTo>
                                <a:lnTo>
                                  <a:pt x="9119" y="114300"/>
                                </a:lnTo>
                                <a:lnTo>
                                  <a:pt x="4572" y="118872"/>
                                </a:lnTo>
                                <a:lnTo>
                                  <a:pt x="4572" y="128016"/>
                                </a:lnTo>
                                <a:lnTo>
                                  <a:pt x="0" y="128016"/>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95" name="Shape 395"/>
                        <wps:cNvSpPr/>
                        <wps:spPr>
                          <a:xfrm>
                            <a:off x="985139" y="27432"/>
                            <a:ext cx="113919" cy="100330"/>
                          </a:xfrm>
                          <a:custGeom>
                            <a:avLst/>
                            <a:gdLst/>
                            <a:ahLst/>
                            <a:cxnLst/>
                            <a:rect l="0" t="0" r="0" b="0"/>
                            <a:pathLst>
                              <a:path w="113919" h="100330">
                                <a:moveTo>
                                  <a:pt x="13970" y="4572"/>
                                </a:moveTo>
                                <a:lnTo>
                                  <a:pt x="13970" y="32004"/>
                                </a:lnTo>
                                <a:lnTo>
                                  <a:pt x="9144" y="32004"/>
                                </a:lnTo>
                                <a:lnTo>
                                  <a:pt x="9144" y="63754"/>
                                </a:lnTo>
                                <a:lnTo>
                                  <a:pt x="4826" y="63754"/>
                                </a:lnTo>
                                <a:lnTo>
                                  <a:pt x="4826" y="86868"/>
                                </a:lnTo>
                                <a:lnTo>
                                  <a:pt x="0" y="91186"/>
                                </a:lnTo>
                                <a:lnTo>
                                  <a:pt x="0" y="100330"/>
                                </a:lnTo>
                                <a:lnTo>
                                  <a:pt x="0" y="63754"/>
                                </a:lnTo>
                                <a:lnTo>
                                  <a:pt x="4826" y="59436"/>
                                </a:lnTo>
                                <a:lnTo>
                                  <a:pt x="4826" y="32004"/>
                                </a:lnTo>
                                <a:lnTo>
                                  <a:pt x="9144" y="32004"/>
                                </a:lnTo>
                                <a:lnTo>
                                  <a:pt x="9144" y="18288"/>
                                </a:lnTo>
                                <a:lnTo>
                                  <a:pt x="13970" y="18288"/>
                                </a:lnTo>
                                <a:lnTo>
                                  <a:pt x="13970" y="13716"/>
                                </a:lnTo>
                                <a:lnTo>
                                  <a:pt x="27432" y="13716"/>
                                </a:lnTo>
                                <a:lnTo>
                                  <a:pt x="27432" y="22860"/>
                                </a:lnTo>
                                <a:lnTo>
                                  <a:pt x="32004" y="22860"/>
                                </a:lnTo>
                                <a:lnTo>
                                  <a:pt x="32004" y="32004"/>
                                </a:lnTo>
                                <a:lnTo>
                                  <a:pt x="36576" y="32004"/>
                                </a:lnTo>
                                <a:lnTo>
                                  <a:pt x="36576" y="41148"/>
                                </a:lnTo>
                                <a:lnTo>
                                  <a:pt x="40767" y="41148"/>
                                </a:lnTo>
                                <a:lnTo>
                                  <a:pt x="40767" y="45720"/>
                                </a:lnTo>
                                <a:lnTo>
                                  <a:pt x="45720" y="45720"/>
                                </a:lnTo>
                                <a:lnTo>
                                  <a:pt x="45720" y="50292"/>
                                </a:lnTo>
                                <a:lnTo>
                                  <a:pt x="49911" y="50292"/>
                                </a:lnTo>
                                <a:lnTo>
                                  <a:pt x="49911" y="54610"/>
                                </a:lnTo>
                                <a:lnTo>
                                  <a:pt x="54864" y="54610"/>
                                </a:lnTo>
                                <a:lnTo>
                                  <a:pt x="54864" y="63754"/>
                                </a:lnTo>
                                <a:lnTo>
                                  <a:pt x="59055" y="63754"/>
                                </a:lnTo>
                                <a:lnTo>
                                  <a:pt x="59055" y="68580"/>
                                </a:lnTo>
                                <a:lnTo>
                                  <a:pt x="77343" y="68580"/>
                                </a:lnTo>
                                <a:lnTo>
                                  <a:pt x="77343" y="59436"/>
                                </a:lnTo>
                                <a:lnTo>
                                  <a:pt x="81915" y="59436"/>
                                </a:lnTo>
                                <a:lnTo>
                                  <a:pt x="81915" y="54610"/>
                                </a:lnTo>
                                <a:lnTo>
                                  <a:pt x="86487" y="54610"/>
                                </a:lnTo>
                                <a:lnTo>
                                  <a:pt x="86487" y="13716"/>
                                </a:lnTo>
                                <a:lnTo>
                                  <a:pt x="91059" y="13716"/>
                                </a:lnTo>
                                <a:lnTo>
                                  <a:pt x="91059" y="4572"/>
                                </a:lnTo>
                                <a:lnTo>
                                  <a:pt x="95631" y="4572"/>
                                </a:lnTo>
                                <a:lnTo>
                                  <a:pt x="95631" y="0"/>
                                </a:lnTo>
                                <a:lnTo>
                                  <a:pt x="104775" y="0"/>
                                </a:lnTo>
                                <a:lnTo>
                                  <a:pt x="104775" y="86868"/>
                                </a:lnTo>
                                <a:lnTo>
                                  <a:pt x="109347" y="86868"/>
                                </a:lnTo>
                                <a:lnTo>
                                  <a:pt x="109347" y="96012"/>
                                </a:lnTo>
                                <a:lnTo>
                                  <a:pt x="113919" y="96012"/>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396" name="Shape 396"/>
                        <wps:cNvSpPr/>
                        <wps:spPr>
                          <a:xfrm>
                            <a:off x="1135634" y="118618"/>
                            <a:ext cx="36576" cy="32004"/>
                          </a:xfrm>
                          <a:custGeom>
                            <a:avLst/>
                            <a:gdLst/>
                            <a:ahLst/>
                            <a:cxnLst/>
                            <a:rect l="0" t="0" r="0" b="0"/>
                            <a:pathLst>
                              <a:path w="36576" h="32004">
                                <a:moveTo>
                                  <a:pt x="27432" y="0"/>
                                </a:moveTo>
                                <a:lnTo>
                                  <a:pt x="9144" y="0"/>
                                </a:lnTo>
                                <a:lnTo>
                                  <a:pt x="9144" y="4826"/>
                                </a:lnTo>
                                <a:lnTo>
                                  <a:pt x="4572" y="4826"/>
                                </a:lnTo>
                                <a:lnTo>
                                  <a:pt x="4572" y="9144"/>
                                </a:lnTo>
                                <a:lnTo>
                                  <a:pt x="0" y="9144"/>
                                </a:lnTo>
                                <a:lnTo>
                                  <a:pt x="0" y="27432"/>
                                </a:lnTo>
                                <a:lnTo>
                                  <a:pt x="9144" y="27432"/>
                                </a:lnTo>
                                <a:lnTo>
                                  <a:pt x="9144" y="32004"/>
                                </a:lnTo>
                                <a:lnTo>
                                  <a:pt x="36576" y="32004"/>
                                </a:lnTo>
                                <a:lnTo>
                                  <a:pt x="36576" y="4826"/>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02" name="Shape 402"/>
                        <wps:cNvSpPr/>
                        <wps:spPr>
                          <a:xfrm>
                            <a:off x="1281684" y="127762"/>
                            <a:ext cx="4572" cy="54864"/>
                          </a:xfrm>
                          <a:custGeom>
                            <a:avLst/>
                            <a:gdLst/>
                            <a:ahLst/>
                            <a:cxnLst/>
                            <a:rect l="0" t="0" r="0" b="0"/>
                            <a:pathLst>
                              <a:path w="4572" h="54864">
                                <a:moveTo>
                                  <a:pt x="4572" y="0"/>
                                </a:moveTo>
                                <a:lnTo>
                                  <a:pt x="4572" y="32004"/>
                                </a:lnTo>
                                <a:lnTo>
                                  <a:pt x="0" y="36576"/>
                                </a:lnTo>
                                <a:lnTo>
                                  <a:pt x="0" y="54864"/>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03" name="Shape 403"/>
                        <wps:cNvSpPr/>
                        <wps:spPr>
                          <a:xfrm>
                            <a:off x="1372870" y="27432"/>
                            <a:ext cx="59436" cy="114300"/>
                          </a:xfrm>
                          <a:custGeom>
                            <a:avLst/>
                            <a:gdLst/>
                            <a:ahLst/>
                            <a:cxnLst/>
                            <a:rect l="0" t="0" r="0" b="0"/>
                            <a:pathLst>
                              <a:path w="59436" h="114300">
                                <a:moveTo>
                                  <a:pt x="13716" y="0"/>
                                </a:moveTo>
                                <a:lnTo>
                                  <a:pt x="13716" y="41148"/>
                                </a:lnTo>
                                <a:lnTo>
                                  <a:pt x="9144" y="41148"/>
                                </a:lnTo>
                                <a:lnTo>
                                  <a:pt x="9144" y="59436"/>
                                </a:lnTo>
                                <a:lnTo>
                                  <a:pt x="4572" y="59436"/>
                                </a:lnTo>
                                <a:lnTo>
                                  <a:pt x="4572" y="96012"/>
                                </a:lnTo>
                                <a:lnTo>
                                  <a:pt x="0" y="96012"/>
                                </a:lnTo>
                                <a:lnTo>
                                  <a:pt x="0" y="114300"/>
                                </a:lnTo>
                                <a:lnTo>
                                  <a:pt x="0" y="77724"/>
                                </a:lnTo>
                                <a:lnTo>
                                  <a:pt x="4572" y="77724"/>
                                </a:lnTo>
                                <a:lnTo>
                                  <a:pt x="4572" y="54864"/>
                                </a:lnTo>
                                <a:lnTo>
                                  <a:pt x="9144" y="54864"/>
                                </a:lnTo>
                                <a:lnTo>
                                  <a:pt x="9144" y="45720"/>
                                </a:lnTo>
                                <a:lnTo>
                                  <a:pt x="13716" y="45720"/>
                                </a:lnTo>
                                <a:lnTo>
                                  <a:pt x="13716" y="27432"/>
                                </a:lnTo>
                                <a:lnTo>
                                  <a:pt x="18288" y="27432"/>
                                </a:lnTo>
                                <a:lnTo>
                                  <a:pt x="18288" y="22860"/>
                                </a:lnTo>
                                <a:lnTo>
                                  <a:pt x="32004" y="22860"/>
                                </a:lnTo>
                                <a:lnTo>
                                  <a:pt x="32004" y="32004"/>
                                </a:lnTo>
                                <a:lnTo>
                                  <a:pt x="36576" y="32004"/>
                                </a:lnTo>
                                <a:lnTo>
                                  <a:pt x="36576" y="41148"/>
                                </a:lnTo>
                                <a:lnTo>
                                  <a:pt x="41148" y="41148"/>
                                </a:lnTo>
                                <a:lnTo>
                                  <a:pt x="41148" y="54864"/>
                                </a:lnTo>
                                <a:lnTo>
                                  <a:pt x="45720" y="54864"/>
                                </a:lnTo>
                                <a:lnTo>
                                  <a:pt x="50292" y="59436"/>
                                </a:lnTo>
                                <a:lnTo>
                                  <a:pt x="54864" y="59436"/>
                                </a:lnTo>
                                <a:lnTo>
                                  <a:pt x="54864" y="64008"/>
                                </a:lnTo>
                                <a:lnTo>
                                  <a:pt x="59436" y="64008"/>
                                </a:lnTo>
                                <a:lnTo>
                                  <a:pt x="59436" y="91186"/>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04" name="Shape 404"/>
                        <wps:cNvSpPr/>
                        <wps:spPr>
                          <a:xfrm>
                            <a:off x="1400302" y="86868"/>
                            <a:ext cx="22860" cy="22606"/>
                          </a:xfrm>
                          <a:custGeom>
                            <a:avLst/>
                            <a:gdLst/>
                            <a:ahLst/>
                            <a:cxnLst/>
                            <a:rect l="0" t="0" r="0" b="0"/>
                            <a:pathLst>
                              <a:path w="22860" h="22606">
                                <a:moveTo>
                                  <a:pt x="0" y="0"/>
                                </a:moveTo>
                                <a:lnTo>
                                  <a:pt x="4572" y="9144"/>
                                </a:lnTo>
                                <a:lnTo>
                                  <a:pt x="4572" y="13462"/>
                                </a:lnTo>
                                <a:lnTo>
                                  <a:pt x="9144" y="13462"/>
                                </a:lnTo>
                                <a:lnTo>
                                  <a:pt x="9144" y="18288"/>
                                </a:lnTo>
                                <a:lnTo>
                                  <a:pt x="13716" y="18288"/>
                                </a:lnTo>
                                <a:lnTo>
                                  <a:pt x="13716" y="22606"/>
                                </a:lnTo>
                                <a:lnTo>
                                  <a:pt x="22860" y="22606"/>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05" name="Shape 405"/>
                        <wps:cNvSpPr/>
                        <wps:spPr>
                          <a:xfrm>
                            <a:off x="1473073" y="36576"/>
                            <a:ext cx="0" cy="86868"/>
                          </a:xfrm>
                          <a:custGeom>
                            <a:avLst/>
                            <a:gdLst/>
                            <a:ahLst/>
                            <a:cxnLst/>
                            <a:rect l="0" t="0" r="0" b="0"/>
                            <a:pathLst>
                              <a:path h="86868">
                                <a:moveTo>
                                  <a:pt x="0" y="0"/>
                                </a:moveTo>
                                <a:lnTo>
                                  <a:pt x="0" y="86868"/>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06" name="Shape 406"/>
                        <wps:cNvSpPr/>
                        <wps:spPr>
                          <a:xfrm>
                            <a:off x="1523365" y="45720"/>
                            <a:ext cx="13716" cy="104902"/>
                          </a:xfrm>
                          <a:custGeom>
                            <a:avLst/>
                            <a:gdLst/>
                            <a:ahLst/>
                            <a:cxnLst/>
                            <a:rect l="0" t="0" r="0" b="0"/>
                            <a:pathLst>
                              <a:path w="13716" h="104902">
                                <a:moveTo>
                                  <a:pt x="4572" y="0"/>
                                </a:moveTo>
                                <a:lnTo>
                                  <a:pt x="4572" y="13716"/>
                                </a:lnTo>
                                <a:lnTo>
                                  <a:pt x="9144" y="13716"/>
                                </a:lnTo>
                                <a:lnTo>
                                  <a:pt x="9144" y="22860"/>
                                </a:lnTo>
                                <a:lnTo>
                                  <a:pt x="13716" y="27432"/>
                                </a:lnTo>
                                <a:lnTo>
                                  <a:pt x="13716" y="72898"/>
                                </a:lnTo>
                                <a:lnTo>
                                  <a:pt x="9144" y="77724"/>
                                </a:lnTo>
                                <a:lnTo>
                                  <a:pt x="9144" y="91186"/>
                                </a:lnTo>
                                <a:lnTo>
                                  <a:pt x="4572" y="91186"/>
                                </a:lnTo>
                                <a:lnTo>
                                  <a:pt x="4572" y="104902"/>
                                </a:lnTo>
                                <a:lnTo>
                                  <a:pt x="0" y="104902"/>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07" name="Shape 407"/>
                        <wps:cNvSpPr/>
                        <wps:spPr>
                          <a:xfrm>
                            <a:off x="1596263" y="0"/>
                            <a:ext cx="45720" cy="173482"/>
                          </a:xfrm>
                          <a:custGeom>
                            <a:avLst/>
                            <a:gdLst/>
                            <a:ahLst/>
                            <a:cxnLst/>
                            <a:rect l="0" t="0" r="0" b="0"/>
                            <a:pathLst>
                              <a:path w="45720" h="173482">
                                <a:moveTo>
                                  <a:pt x="0" y="0"/>
                                </a:moveTo>
                                <a:lnTo>
                                  <a:pt x="0" y="4572"/>
                                </a:lnTo>
                                <a:lnTo>
                                  <a:pt x="9144" y="4572"/>
                                </a:lnTo>
                                <a:lnTo>
                                  <a:pt x="9144" y="9144"/>
                                </a:lnTo>
                                <a:lnTo>
                                  <a:pt x="13716" y="9144"/>
                                </a:lnTo>
                                <a:lnTo>
                                  <a:pt x="13716" y="13716"/>
                                </a:lnTo>
                                <a:lnTo>
                                  <a:pt x="22860" y="13716"/>
                                </a:lnTo>
                                <a:lnTo>
                                  <a:pt x="22860" y="18288"/>
                                </a:lnTo>
                                <a:lnTo>
                                  <a:pt x="27432" y="18288"/>
                                </a:lnTo>
                                <a:lnTo>
                                  <a:pt x="27432" y="22860"/>
                                </a:lnTo>
                                <a:lnTo>
                                  <a:pt x="32004" y="22860"/>
                                </a:lnTo>
                                <a:lnTo>
                                  <a:pt x="36576" y="27432"/>
                                </a:lnTo>
                                <a:lnTo>
                                  <a:pt x="36576" y="32004"/>
                                </a:lnTo>
                                <a:lnTo>
                                  <a:pt x="41148" y="32004"/>
                                </a:lnTo>
                                <a:lnTo>
                                  <a:pt x="41148" y="45720"/>
                                </a:lnTo>
                                <a:lnTo>
                                  <a:pt x="45720" y="45720"/>
                                </a:lnTo>
                                <a:lnTo>
                                  <a:pt x="45720" y="109474"/>
                                </a:lnTo>
                                <a:lnTo>
                                  <a:pt x="41148" y="109474"/>
                                </a:lnTo>
                                <a:lnTo>
                                  <a:pt x="41148" y="118618"/>
                                </a:lnTo>
                                <a:lnTo>
                                  <a:pt x="36576" y="118618"/>
                                </a:lnTo>
                                <a:lnTo>
                                  <a:pt x="36576" y="123444"/>
                                </a:lnTo>
                                <a:lnTo>
                                  <a:pt x="32004" y="123444"/>
                                </a:lnTo>
                                <a:lnTo>
                                  <a:pt x="27432" y="127762"/>
                                </a:lnTo>
                                <a:lnTo>
                                  <a:pt x="27432" y="136906"/>
                                </a:lnTo>
                                <a:lnTo>
                                  <a:pt x="22860" y="136906"/>
                                </a:lnTo>
                                <a:lnTo>
                                  <a:pt x="22860" y="141732"/>
                                </a:lnTo>
                                <a:lnTo>
                                  <a:pt x="18288" y="141732"/>
                                </a:lnTo>
                                <a:lnTo>
                                  <a:pt x="18288" y="146050"/>
                                </a:lnTo>
                                <a:lnTo>
                                  <a:pt x="13716" y="146050"/>
                                </a:lnTo>
                                <a:lnTo>
                                  <a:pt x="13716" y="155194"/>
                                </a:lnTo>
                                <a:lnTo>
                                  <a:pt x="9144" y="155194"/>
                                </a:lnTo>
                                <a:lnTo>
                                  <a:pt x="9144" y="164338"/>
                                </a:lnTo>
                                <a:lnTo>
                                  <a:pt x="4572" y="164338"/>
                                </a:lnTo>
                                <a:lnTo>
                                  <a:pt x="4572" y="173482"/>
                                </a:lnTo>
                                <a:lnTo>
                                  <a:pt x="4572" y="16891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08" name="Shape 408"/>
                        <wps:cNvSpPr/>
                        <wps:spPr>
                          <a:xfrm>
                            <a:off x="1532509" y="86868"/>
                            <a:ext cx="22606" cy="4572"/>
                          </a:xfrm>
                          <a:custGeom>
                            <a:avLst/>
                            <a:gdLst/>
                            <a:ahLst/>
                            <a:cxnLst/>
                            <a:rect l="0" t="0" r="0" b="0"/>
                            <a:pathLst>
                              <a:path w="22606" h="4572">
                                <a:moveTo>
                                  <a:pt x="0" y="4572"/>
                                </a:moveTo>
                                <a:lnTo>
                                  <a:pt x="13716" y="4572"/>
                                </a:lnTo>
                                <a:lnTo>
                                  <a:pt x="13716" y="0"/>
                                </a:lnTo>
                                <a:lnTo>
                                  <a:pt x="22606"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09" name="Shape 409"/>
                        <wps:cNvSpPr/>
                        <wps:spPr>
                          <a:xfrm>
                            <a:off x="373990" y="615696"/>
                            <a:ext cx="77724" cy="155194"/>
                          </a:xfrm>
                          <a:custGeom>
                            <a:avLst/>
                            <a:gdLst/>
                            <a:ahLst/>
                            <a:cxnLst/>
                            <a:rect l="0" t="0" r="0" b="0"/>
                            <a:pathLst>
                              <a:path w="77724" h="155194">
                                <a:moveTo>
                                  <a:pt x="9144" y="36576"/>
                                </a:moveTo>
                                <a:lnTo>
                                  <a:pt x="4572" y="36576"/>
                                </a:lnTo>
                                <a:lnTo>
                                  <a:pt x="4572" y="118872"/>
                                </a:lnTo>
                                <a:lnTo>
                                  <a:pt x="0" y="118872"/>
                                </a:lnTo>
                                <a:lnTo>
                                  <a:pt x="0" y="155194"/>
                                </a:lnTo>
                                <a:lnTo>
                                  <a:pt x="0" y="59436"/>
                                </a:lnTo>
                                <a:lnTo>
                                  <a:pt x="4572" y="54864"/>
                                </a:lnTo>
                                <a:lnTo>
                                  <a:pt x="4572" y="22860"/>
                                </a:lnTo>
                                <a:lnTo>
                                  <a:pt x="9144" y="22860"/>
                                </a:lnTo>
                                <a:lnTo>
                                  <a:pt x="9144" y="13716"/>
                                </a:lnTo>
                                <a:lnTo>
                                  <a:pt x="13716" y="18288"/>
                                </a:lnTo>
                                <a:lnTo>
                                  <a:pt x="13716" y="36576"/>
                                </a:lnTo>
                                <a:lnTo>
                                  <a:pt x="18288" y="41148"/>
                                </a:lnTo>
                                <a:lnTo>
                                  <a:pt x="18288" y="54864"/>
                                </a:lnTo>
                                <a:lnTo>
                                  <a:pt x="22860" y="59436"/>
                                </a:lnTo>
                                <a:lnTo>
                                  <a:pt x="22860" y="82296"/>
                                </a:lnTo>
                                <a:lnTo>
                                  <a:pt x="27432" y="86868"/>
                                </a:lnTo>
                                <a:lnTo>
                                  <a:pt x="27432" y="104902"/>
                                </a:lnTo>
                                <a:lnTo>
                                  <a:pt x="32004" y="104902"/>
                                </a:lnTo>
                                <a:lnTo>
                                  <a:pt x="32004" y="118872"/>
                                </a:lnTo>
                                <a:lnTo>
                                  <a:pt x="36576" y="118872"/>
                                </a:lnTo>
                                <a:lnTo>
                                  <a:pt x="36576" y="123190"/>
                                </a:lnTo>
                                <a:lnTo>
                                  <a:pt x="41148" y="123190"/>
                                </a:lnTo>
                                <a:lnTo>
                                  <a:pt x="41148" y="127762"/>
                                </a:lnTo>
                                <a:lnTo>
                                  <a:pt x="45720" y="132334"/>
                                </a:lnTo>
                                <a:lnTo>
                                  <a:pt x="45720" y="136906"/>
                                </a:lnTo>
                                <a:lnTo>
                                  <a:pt x="64008" y="136906"/>
                                </a:lnTo>
                                <a:lnTo>
                                  <a:pt x="64008" y="127762"/>
                                </a:lnTo>
                                <a:lnTo>
                                  <a:pt x="68580" y="127762"/>
                                </a:lnTo>
                                <a:lnTo>
                                  <a:pt x="68580" y="54864"/>
                                </a:lnTo>
                                <a:lnTo>
                                  <a:pt x="73152" y="54864"/>
                                </a:lnTo>
                                <a:lnTo>
                                  <a:pt x="73152" y="0"/>
                                </a:lnTo>
                                <a:lnTo>
                                  <a:pt x="77724"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10" name="Shape 410"/>
                        <wps:cNvSpPr/>
                        <wps:spPr>
                          <a:xfrm>
                            <a:off x="474269" y="702564"/>
                            <a:ext cx="54864" cy="100330"/>
                          </a:xfrm>
                          <a:custGeom>
                            <a:avLst/>
                            <a:gdLst/>
                            <a:ahLst/>
                            <a:cxnLst/>
                            <a:rect l="0" t="0" r="0" b="0"/>
                            <a:pathLst>
                              <a:path w="54864" h="100330">
                                <a:moveTo>
                                  <a:pt x="32004" y="13716"/>
                                </a:moveTo>
                                <a:lnTo>
                                  <a:pt x="32004" y="9144"/>
                                </a:lnTo>
                                <a:lnTo>
                                  <a:pt x="27432" y="9144"/>
                                </a:lnTo>
                                <a:lnTo>
                                  <a:pt x="27432" y="0"/>
                                </a:lnTo>
                                <a:lnTo>
                                  <a:pt x="9144" y="0"/>
                                </a:lnTo>
                                <a:lnTo>
                                  <a:pt x="4572" y="4572"/>
                                </a:lnTo>
                                <a:lnTo>
                                  <a:pt x="4572" y="22860"/>
                                </a:lnTo>
                                <a:lnTo>
                                  <a:pt x="0" y="27178"/>
                                </a:lnTo>
                                <a:lnTo>
                                  <a:pt x="0" y="100330"/>
                                </a:lnTo>
                                <a:lnTo>
                                  <a:pt x="22860" y="100330"/>
                                </a:lnTo>
                                <a:lnTo>
                                  <a:pt x="22860" y="95758"/>
                                </a:lnTo>
                                <a:lnTo>
                                  <a:pt x="27432" y="91186"/>
                                </a:lnTo>
                                <a:lnTo>
                                  <a:pt x="32004" y="91186"/>
                                </a:lnTo>
                                <a:lnTo>
                                  <a:pt x="32004" y="86614"/>
                                </a:lnTo>
                                <a:lnTo>
                                  <a:pt x="36576" y="86614"/>
                                </a:lnTo>
                                <a:lnTo>
                                  <a:pt x="41148" y="82042"/>
                                </a:lnTo>
                                <a:lnTo>
                                  <a:pt x="45720" y="77470"/>
                                </a:lnTo>
                                <a:lnTo>
                                  <a:pt x="50292" y="77470"/>
                                </a:lnTo>
                                <a:lnTo>
                                  <a:pt x="50292" y="72898"/>
                                </a:lnTo>
                                <a:lnTo>
                                  <a:pt x="54864" y="72898"/>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11" name="Shape 411"/>
                        <wps:cNvSpPr/>
                        <wps:spPr>
                          <a:xfrm>
                            <a:off x="296570" y="839470"/>
                            <a:ext cx="396850" cy="54864"/>
                          </a:xfrm>
                          <a:custGeom>
                            <a:avLst/>
                            <a:gdLst/>
                            <a:ahLst/>
                            <a:cxnLst/>
                            <a:rect l="0" t="0" r="0" b="0"/>
                            <a:pathLst>
                              <a:path w="396850" h="54864">
                                <a:moveTo>
                                  <a:pt x="0" y="49657"/>
                                </a:moveTo>
                                <a:lnTo>
                                  <a:pt x="0" y="49657"/>
                                </a:lnTo>
                                <a:lnTo>
                                  <a:pt x="0" y="54864"/>
                                </a:lnTo>
                                <a:lnTo>
                                  <a:pt x="77419" y="54864"/>
                                </a:lnTo>
                                <a:lnTo>
                                  <a:pt x="81991" y="49657"/>
                                </a:lnTo>
                                <a:lnTo>
                                  <a:pt x="123139" y="49657"/>
                                </a:lnTo>
                                <a:lnTo>
                                  <a:pt x="127711" y="45720"/>
                                </a:lnTo>
                                <a:lnTo>
                                  <a:pt x="145999" y="45720"/>
                                </a:lnTo>
                                <a:lnTo>
                                  <a:pt x="155143" y="40513"/>
                                </a:lnTo>
                                <a:lnTo>
                                  <a:pt x="191414" y="40513"/>
                                </a:lnTo>
                                <a:lnTo>
                                  <a:pt x="205130" y="36576"/>
                                </a:lnTo>
                                <a:lnTo>
                                  <a:pt x="214274" y="36576"/>
                                </a:lnTo>
                                <a:lnTo>
                                  <a:pt x="223418" y="31369"/>
                                </a:lnTo>
                                <a:lnTo>
                                  <a:pt x="250850" y="31369"/>
                                </a:lnTo>
                                <a:lnTo>
                                  <a:pt x="255422" y="27432"/>
                                </a:lnTo>
                                <a:lnTo>
                                  <a:pt x="264566" y="27432"/>
                                </a:lnTo>
                                <a:lnTo>
                                  <a:pt x="273710" y="22225"/>
                                </a:lnTo>
                                <a:lnTo>
                                  <a:pt x="278282" y="22225"/>
                                </a:lnTo>
                                <a:lnTo>
                                  <a:pt x="287426" y="18288"/>
                                </a:lnTo>
                                <a:lnTo>
                                  <a:pt x="314858" y="18288"/>
                                </a:lnTo>
                                <a:lnTo>
                                  <a:pt x="314858" y="13081"/>
                                </a:lnTo>
                                <a:lnTo>
                                  <a:pt x="332842" y="13081"/>
                                </a:lnTo>
                                <a:lnTo>
                                  <a:pt x="332842" y="9144"/>
                                </a:lnTo>
                                <a:lnTo>
                                  <a:pt x="341986" y="9144"/>
                                </a:lnTo>
                                <a:lnTo>
                                  <a:pt x="341986" y="4572"/>
                                </a:lnTo>
                                <a:lnTo>
                                  <a:pt x="387706" y="4572"/>
                                </a:lnTo>
                                <a:lnTo>
                                  <a:pt x="387706" y="0"/>
                                </a:lnTo>
                                <a:lnTo>
                                  <a:pt x="396850"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12" name="Shape 412"/>
                        <wps:cNvSpPr/>
                        <wps:spPr>
                          <a:xfrm>
                            <a:off x="369418" y="907415"/>
                            <a:ext cx="396850" cy="205486"/>
                          </a:xfrm>
                          <a:custGeom>
                            <a:avLst/>
                            <a:gdLst/>
                            <a:ahLst/>
                            <a:cxnLst/>
                            <a:rect l="0" t="0" r="0" b="0"/>
                            <a:pathLst>
                              <a:path w="396850" h="205486">
                                <a:moveTo>
                                  <a:pt x="0" y="141477"/>
                                </a:moveTo>
                                <a:lnTo>
                                  <a:pt x="0" y="132334"/>
                                </a:lnTo>
                                <a:lnTo>
                                  <a:pt x="4572" y="132334"/>
                                </a:lnTo>
                                <a:lnTo>
                                  <a:pt x="4572" y="128270"/>
                                </a:lnTo>
                                <a:lnTo>
                                  <a:pt x="9144" y="128270"/>
                                </a:lnTo>
                                <a:lnTo>
                                  <a:pt x="9144" y="123190"/>
                                </a:lnTo>
                                <a:lnTo>
                                  <a:pt x="13716" y="123190"/>
                                </a:lnTo>
                                <a:lnTo>
                                  <a:pt x="13716" y="119125"/>
                                </a:lnTo>
                                <a:lnTo>
                                  <a:pt x="18288" y="119125"/>
                                </a:lnTo>
                                <a:lnTo>
                                  <a:pt x="22860" y="114046"/>
                                </a:lnTo>
                                <a:lnTo>
                                  <a:pt x="32004" y="114046"/>
                                </a:lnTo>
                                <a:lnTo>
                                  <a:pt x="32004" y="178053"/>
                                </a:lnTo>
                                <a:lnTo>
                                  <a:pt x="36576" y="178053"/>
                                </a:lnTo>
                                <a:lnTo>
                                  <a:pt x="36576" y="187198"/>
                                </a:lnTo>
                                <a:lnTo>
                                  <a:pt x="41148" y="187198"/>
                                </a:lnTo>
                                <a:lnTo>
                                  <a:pt x="41148" y="205486"/>
                                </a:lnTo>
                                <a:lnTo>
                                  <a:pt x="41148" y="191770"/>
                                </a:lnTo>
                                <a:lnTo>
                                  <a:pt x="45720" y="191770"/>
                                </a:lnTo>
                                <a:lnTo>
                                  <a:pt x="45720" y="178053"/>
                                </a:lnTo>
                                <a:lnTo>
                                  <a:pt x="50292" y="178053"/>
                                </a:lnTo>
                                <a:lnTo>
                                  <a:pt x="50292" y="155194"/>
                                </a:lnTo>
                                <a:lnTo>
                                  <a:pt x="54864" y="155194"/>
                                </a:lnTo>
                                <a:lnTo>
                                  <a:pt x="54864" y="132334"/>
                                </a:lnTo>
                                <a:lnTo>
                                  <a:pt x="59436" y="128270"/>
                                </a:lnTo>
                                <a:lnTo>
                                  <a:pt x="59436" y="104901"/>
                                </a:lnTo>
                                <a:lnTo>
                                  <a:pt x="64008" y="104901"/>
                                </a:lnTo>
                                <a:lnTo>
                                  <a:pt x="64008" y="87122"/>
                                </a:lnTo>
                                <a:lnTo>
                                  <a:pt x="68580" y="87122"/>
                                </a:lnTo>
                                <a:lnTo>
                                  <a:pt x="68580" y="55118"/>
                                </a:lnTo>
                                <a:lnTo>
                                  <a:pt x="118567" y="55118"/>
                                </a:lnTo>
                                <a:lnTo>
                                  <a:pt x="118567" y="50546"/>
                                </a:lnTo>
                                <a:lnTo>
                                  <a:pt x="159715" y="50546"/>
                                </a:lnTo>
                                <a:lnTo>
                                  <a:pt x="159715" y="45974"/>
                                </a:lnTo>
                                <a:lnTo>
                                  <a:pt x="173431" y="45974"/>
                                </a:lnTo>
                                <a:lnTo>
                                  <a:pt x="178003" y="41402"/>
                                </a:lnTo>
                                <a:lnTo>
                                  <a:pt x="191719" y="41402"/>
                                </a:lnTo>
                                <a:lnTo>
                                  <a:pt x="196291" y="36830"/>
                                </a:lnTo>
                                <a:lnTo>
                                  <a:pt x="205435" y="36830"/>
                                </a:lnTo>
                                <a:lnTo>
                                  <a:pt x="205435" y="32258"/>
                                </a:lnTo>
                                <a:lnTo>
                                  <a:pt x="218846" y="32258"/>
                                </a:lnTo>
                                <a:lnTo>
                                  <a:pt x="223723" y="27686"/>
                                </a:lnTo>
                                <a:lnTo>
                                  <a:pt x="246278" y="27686"/>
                                </a:lnTo>
                                <a:lnTo>
                                  <a:pt x="251155" y="22860"/>
                                </a:lnTo>
                                <a:lnTo>
                                  <a:pt x="255422" y="22860"/>
                                </a:lnTo>
                                <a:lnTo>
                                  <a:pt x="259994" y="18288"/>
                                </a:lnTo>
                                <a:lnTo>
                                  <a:pt x="282854" y="18288"/>
                                </a:lnTo>
                                <a:lnTo>
                                  <a:pt x="287426" y="13716"/>
                                </a:lnTo>
                                <a:lnTo>
                                  <a:pt x="305714" y="13716"/>
                                </a:lnTo>
                                <a:lnTo>
                                  <a:pt x="310286" y="9144"/>
                                </a:lnTo>
                                <a:lnTo>
                                  <a:pt x="337718" y="9144"/>
                                </a:lnTo>
                                <a:lnTo>
                                  <a:pt x="342290" y="4572"/>
                                </a:lnTo>
                                <a:lnTo>
                                  <a:pt x="360578" y="4572"/>
                                </a:lnTo>
                                <a:lnTo>
                                  <a:pt x="360578" y="0"/>
                                </a:lnTo>
                                <a:lnTo>
                                  <a:pt x="396850"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13" name="Shape 413"/>
                        <wps:cNvSpPr/>
                        <wps:spPr>
                          <a:xfrm>
                            <a:off x="533705" y="1067181"/>
                            <a:ext cx="81991" cy="45720"/>
                          </a:xfrm>
                          <a:custGeom>
                            <a:avLst/>
                            <a:gdLst/>
                            <a:ahLst/>
                            <a:cxnLst/>
                            <a:rect l="0" t="0" r="0" b="0"/>
                            <a:pathLst>
                              <a:path w="81991" h="45720">
                                <a:moveTo>
                                  <a:pt x="9144" y="45720"/>
                                </a:moveTo>
                                <a:lnTo>
                                  <a:pt x="0" y="45720"/>
                                </a:lnTo>
                                <a:lnTo>
                                  <a:pt x="18288" y="45720"/>
                                </a:lnTo>
                                <a:lnTo>
                                  <a:pt x="22860" y="41148"/>
                                </a:lnTo>
                                <a:lnTo>
                                  <a:pt x="27432" y="41148"/>
                                </a:lnTo>
                                <a:lnTo>
                                  <a:pt x="32004" y="36576"/>
                                </a:lnTo>
                                <a:lnTo>
                                  <a:pt x="36576" y="32003"/>
                                </a:lnTo>
                                <a:lnTo>
                                  <a:pt x="45415" y="32003"/>
                                </a:lnTo>
                                <a:lnTo>
                                  <a:pt x="45415" y="27432"/>
                                </a:lnTo>
                                <a:lnTo>
                                  <a:pt x="54559" y="27432"/>
                                </a:lnTo>
                                <a:lnTo>
                                  <a:pt x="54559" y="22859"/>
                                </a:lnTo>
                                <a:lnTo>
                                  <a:pt x="59436" y="22859"/>
                                </a:lnTo>
                                <a:lnTo>
                                  <a:pt x="63703" y="18287"/>
                                </a:lnTo>
                                <a:lnTo>
                                  <a:pt x="63703" y="13715"/>
                                </a:lnTo>
                                <a:lnTo>
                                  <a:pt x="72847" y="13715"/>
                                </a:lnTo>
                                <a:lnTo>
                                  <a:pt x="72847" y="9144"/>
                                </a:lnTo>
                                <a:lnTo>
                                  <a:pt x="77724" y="9144"/>
                                </a:lnTo>
                                <a:lnTo>
                                  <a:pt x="77724" y="4572"/>
                                </a:lnTo>
                                <a:lnTo>
                                  <a:pt x="81991" y="4572"/>
                                </a:lnTo>
                                <a:lnTo>
                                  <a:pt x="81991"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14" name="Shape 414"/>
                        <wps:cNvSpPr/>
                        <wps:spPr>
                          <a:xfrm>
                            <a:off x="529133" y="1021461"/>
                            <a:ext cx="86563" cy="145923"/>
                          </a:xfrm>
                          <a:custGeom>
                            <a:avLst/>
                            <a:gdLst/>
                            <a:ahLst/>
                            <a:cxnLst/>
                            <a:rect l="0" t="0" r="0" b="0"/>
                            <a:pathLst>
                              <a:path w="86563" h="145923">
                                <a:moveTo>
                                  <a:pt x="32004" y="5080"/>
                                </a:moveTo>
                                <a:lnTo>
                                  <a:pt x="27432" y="5080"/>
                                </a:lnTo>
                                <a:lnTo>
                                  <a:pt x="27432" y="14224"/>
                                </a:lnTo>
                                <a:lnTo>
                                  <a:pt x="22860" y="14224"/>
                                </a:lnTo>
                                <a:lnTo>
                                  <a:pt x="22860" y="22860"/>
                                </a:lnTo>
                                <a:lnTo>
                                  <a:pt x="18288" y="27432"/>
                                </a:lnTo>
                                <a:lnTo>
                                  <a:pt x="18288" y="36576"/>
                                </a:lnTo>
                                <a:lnTo>
                                  <a:pt x="13716" y="41148"/>
                                </a:lnTo>
                                <a:lnTo>
                                  <a:pt x="13716" y="54864"/>
                                </a:lnTo>
                                <a:lnTo>
                                  <a:pt x="9144" y="59436"/>
                                </a:lnTo>
                                <a:lnTo>
                                  <a:pt x="9144" y="82297"/>
                                </a:lnTo>
                                <a:lnTo>
                                  <a:pt x="4572" y="82297"/>
                                </a:lnTo>
                                <a:lnTo>
                                  <a:pt x="4572" y="91440"/>
                                </a:lnTo>
                                <a:lnTo>
                                  <a:pt x="0" y="96012"/>
                                </a:lnTo>
                                <a:lnTo>
                                  <a:pt x="0" y="128016"/>
                                </a:lnTo>
                                <a:lnTo>
                                  <a:pt x="4572" y="128016"/>
                                </a:lnTo>
                                <a:lnTo>
                                  <a:pt x="4572" y="132588"/>
                                </a:lnTo>
                                <a:lnTo>
                                  <a:pt x="9144" y="137160"/>
                                </a:lnTo>
                                <a:lnTo>
                                  <a:pt x="13716" y="137160"/>
                                </a:lnTo>
                                <a:lnTo>
                                  <a:pt x="13716" y="141732"/>
                                </a:lnTo>
                                <a:lnTo>
                                  <a:pt x="22860" y="141732"/>
                                </a:lnTo>
                                <a:lnTo>
                                  <a:pt x="27432" y="145923"/>
                                </a:lnTo>
                                <a:lnTo>
                                  <a:pt x="59131" y="145923"/>
                                </a:lnTo>
                                <a:lnTo>
                                  <a:pt x="59131" y="137160"/>
                                </a:lnTo>
                                <a:lnTo>
                                  <a:pt x="64008" y="132588"/>
                                </a:lnTo>
                                <a:lnTo>
                                  <a:pt x="64008" y="114300"/>
                                </a:lnTo>
                                <a:lnTo>
                                  <a:pt x="68275" y="114300"/>
                                </a:lnTo>
                                <a:lnTo>
                                  <a:pt x="68275" y="91440"/>
                                </a:lnTo>
                                <a:lnTo>
                                  <a:pt x="73152" y="91440"/>
                                </a:lnTo>
                                <a:lnTo>
                                  <a:pt x="73152" y="64008"/>
                                </a:lnTo>
                                <a:lnTo>
                                  <a:pt x="77419" y="59436"/>
                                </a:lnTo>
                                <a:lnTo>
                                  <a:pt x="77419" y="32004"/>
                                </a:lnTo>
                                <a:lnTo>
                                  <a:pt x="73152" y="27432"/>
                                </a:lnTo>
                                <a:lnTo>
                                  <a:pt x="73152" y="9144"/>
                                </a:lnTo>
                                <a:lnTo>
                                  <a:pt x="68275" y="9144"/>
                                </a:lnTo>
                                <a:lnTo>
                                  <a:pt x="68275" y="0"/>
                                </a:lnTo>
                                <a:lnTo>
                                  <a:pt x="27432" y="0"/>
                                </a:lnTo>
                                <a:lnTo>
                                  <a:pt x="27432" y="5080"/>
                                </a:lnTo>
                                <a:lnTo>
                                  <a:pt x="22860" y="5080"/>
                                </a:lnTo>
                                <a:lnTo>
                                  <a:pt x="22860" y="9144"/>
                                </a:lnTo>
                                <a:lnTo>
                                  <a:pt x="18288" y="9144"/>
                                </a:lnTo>
                                <a:lnTo>
                                  <a:pt x="18288" y="14224"/>
                                </a:lnTo>
                                <a:lnTo>
                                  <a:pt x="13716" y="14224"/>
                                </a:lnTo>
                                <a:lnTo>
                                  <a:pt x="13716" y="32004"/>
                                </a:lnTo>
                                <a:lnTo>
                                  <a:pt x="9144" y="32004"/>
                                </a:lnTo>
                                <a:lnTo>
                                  <a:pt x="9144" y="68580"/>
                                </a:lnTo>
                                <a:lnTo>
                                  <a:pt x="4572" y="68580"/>
                                </a:lnTo>
                                <a:lnTo>
                                  <a:pt x="4572" y="114300"/>
                                </a:lnTo>
                                <a:lnTo>
                                  <a:pt x="0" y="114300"/>
                                </a:lnTo>
                                <a:lnTo>
                                  <a:pt x="0" y="145923"/>
                                </a:lnTo>
                                <a:lnTo>
                                  <a:pt x="18288" y="145923"/>
                                </a:lnTo>
                                <a:lnTo>
                                  <a:pt x="18288" y="141732"/>
                                </a:lnTo>
                                <a:lnTo>
                                  <a:pt x="22860" y="141732"/>
                                </a:lnTo>
                                <a:lnTo>
                                  <a:pt x="22860" y="137160"/>
                                </a:lnTo>
                                <a:lnTo>
                                  <a:pt x="27432" y="137160"/>
                                </a:lnTo>
                                <a:lnTo>
                                  <a:pt x="27432" y="132588"/>
                                </a:lnTo>
                                <a:lnTo>
                                  <a:pt x="32004" y="132588"/>
                                </a:lnTo>
                                <a:lnTo>
                                  <a:pt x="36576" y="128016"/>
                                </a:lnTo>
                                <a:lnTo>
                                  <a:pt x="41148" y="128016"/>
                                </a:lnTo>
                                <a:lnTo>
                                  <a:pt x="41148" y="123444"/>
                                </a:lnTo>
                                <a:lnTo>
                                  <a:pt x="45720" y="123444"/>
                                </a:lnTo>
                                <a:lnTo>
                                  <a:pt x="45720" y="118873"/>
                                </a:lnTo>
                                <a:lnTo>
                                  <a:pt x="49987" y="114300"/>
                                </a:lnTo>
                                <a:lnTo>
                                  <a:pt x="49987" y="109728"/>
                                </a:lnTo>
                                <a:lnTo>
                                  <a:pt x="54864" y="109728"/>
                                </a:lnTo>
                                <a:lnTo>
                                  <a:pt x="59131" y="105156"/>
                                </a:lnTo>
                                <a:lnTo>
                                  <a:pt x="59131" y="100584"/>
                                </a:lnTo>
                                <a:lnTo>
                                  <a:pt x="64008" y="100584"/>
                                </a:lnTo>
                                <a:lnTo>
                                  <a:pt x="64008" y="96012"/>
                                </a:lnTo>
                                <a:lnTo>
                                  <a:pt x="68275" y="96012"/>
                                </a:lnTo>
                                <a:lnTo>
                                  <a:pt x="68275" y="86868"/>
                                </a:lnTo>
                                <a:lnTo>
                                  <a:pt x="73152" y="86868"/>
                                </a:lnTo>
                                <a:lnTo>
                                  <a:pt x="73152" y="73152"/>
                                </a:lnTo>
                                <a:lnTo>
                                  <a:pt x="77419" y="73152"/>
                                </a:lnTo>
                                <a:lnTo>
                                  <a:pt x="77419" y="68580"/>
                                </a:lnTo>
                                <a:lnTo>
                                  <a:pt x="82296" y="64008"/>
                                </a:lnTo>
                                <a:lnTo>
                                  <a:pt x="82296" y="45720"/>
                                </a:lnTo>
                                <a:lnTo>
                                  <a:pt x="86563" y="41148"/>
                                </a:lnTo>
                                <a:lnTo>
                                  <a:pt x="86563" y="14224"/>
                                </a:lnTo>
                                <a:lnTo>
                                  <a:pt x="86563" y="18288"/>
                                </a:lnTo>
                                <a:lnTo>
                                  <a:pt x="82296" y="18288"/>
                                </a:lnTo>
                                <a:lnTo>
                                  <a:pt x="82296" y="2286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15" name="Shape 415"/>
                        <wps:cNvSpPr/>
                        <wps:spPr>
                          <a:xfrm>
                            <a:off x="670560" y="1099185"/>
                            <a:ext cx="73152" cy="54864"/>
                          </a:xfrm>
                          <a:custGeom>
                            <a:avLst/>
                            <a:gdLst/>
                            <a:ahLst/>
                            <a:cxnLst/>
                            <a:rect l="0" t="0" r="0" b="0"/>
                            <a:pathLst>
                              <a:path w="73152" h="54864">
                                <a:moveTo>
                                  <a:pt x="0" y="27432"/>
                                </a:moveTo>
                                <a:lnTo>
                                  <a:pt x="0" y="18288"/>
                                </a:lnTo>
                                <a:lnTo>
                                  <a:pt x="9144" y="18288"/>
                                </a:lnTo>
                                <a:lnTo>
                                  <a:pt x="9144" y="13716"/>
                                </a:lnTo>
                                <a:lnTo>
                                  <a:pt x="13716" y="13716"/>
                                </a:lnTo>
                                <a:lnTo>
                                  <a:pt x="13716" y="9144"/>
                                </a:lnTo>
                                <a:lnTo>
                                  <a:pt x="22860" y="9144"/>
                                </a:lnTo>
                                <a:lnTo>
                                  <a:pt x="27432" y="4573"/>
                                </a:lnTo>
                                <a:lnTo>
                                  <a:pt x="32004" y="4573"/>
                                </a:lnTo>
                                <a:lnTo>
                                  <a:pt x="32004" y="0"/>
                                </a:lnTo>
                                <a:lnTo>
                                  <a:pt x="36576" y="0"/>
                                </a:lnTo>
                                <a:lnTo>
                                  <a:pt x="36576" y="22860"/>
                                </a:lnTo>
                                <a:lnTo>
                                  <a:pt x="32004" y="22860"/>
                                </a:lnTo>
                                <a:lnTo>
                                  <a:pt x="32004" y="54864"/>
                                </a:lnTo>
                                <a:lnTo>
                                  <a:pt x="50292" y="54864"/>
                                </a:lnTo>
                                <a:lnTo>
                                  <a:pt x="50292" y="50292"/>
                                </a:lnTo>
                                <a:lnTo>
                                  <a:pt x="54864" y="50292"/>
                                </a:lnTo>
                                <a:lnTo>
                                  <a:pt x="54864" y="45720"/>
                                </a:lnTo>
                                <a:lnTo>
                                  <a:pt x="68275" y="45720"/>
                                </a:lnTo>
                                <a:lnTo>
                                  <a:pt x="68275" y="41149"/>
                                </a:lnTo>
                                <a:lnTo>
                                  <a:pt x="73152" y="41149"/>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16" name="Shape 416"/>
                        <wps:cNvSpPr/>
                        <wps:spPr>
                          <a:xfrm>
                            <a:off x="999109" y="844042"/>
                            <a:ext cx="63373" cy="13716"/>
                          </a:xfrm>
                          <a:custGeom>
                            <a:avLst/>
                            <a:gdLst/>
                            <a:ahLst/>
                            <a:cxnLst/>
                            <a:rect l="0" t="0" r="0" b="0"/>
                            <a:pathLst>
                              <a:path w="63373" h="13716">
                                <a:moveTo>
                                  <a:pt x="0" y="13716"/>
                                </a:moveTo>
                                <a:lnTo>
                                  <a:pt x="4572" y="8509"/>
                                </a:lnTo>
                                <a:lnTo>
                                  <a:pt x="22860" y="8509"/>
                                </a:lnTo>
                                <a:lnTo>
                                  <a:pt x="22860" y="4572"/>
                                </a:lnTo>
                                <a:lnTo>
                                  <a:pt x="26797" y="4572"/>
                                </a:lnTo>
                                <a:lnTo>
                                  <a:pt x="32004" y="0"/>
                                </a:lnTo>
                                <a:lnTo>
                                  <a:pt x="63373"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17" name="Shape 417"/>
                        <wps:cNvSpPr/>
                        <wps:spPr>
                          <a:xfrm>
                            <a:off x="1008253" y="935101"/>
                            <a:ext cx="32004" cy="0"/>
                          </a:xfrm>
                          <a:custGeom>
                            <a:avLst/>
                            <a:gdLst/>
                            <a:ahLst/>
                            <a:cxnLst/>
                            <a:rect l="0" t="0" r="0" b="0"/>
                            <a:pathLst>
                              <a:path w="32004">
                                <a:moveTo>
                                  <a:pt x="0" y="0"/>
                                </a:moveTo>
                                <a:lnTo>
                                  <a:pt x="0" y="0"/>
                                </a:lnTo>
                                <a:lnTo>
                                  <a:pt x="32004"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18" name="Shape 418"/>
                        <wps:cNvSpPr/>
                        <wps:spPr>
                          <a:xfrm>
                            <a:off x="1455166" y="579501"/>
                            <a:ext cx="118237" cy="122809"/>
                          </a:xfrm>
                          <a:custGeom>
                            <a:avLst/>
                            <a:gdLst/>
                            <a:ahLst/>
                            <a:cxnLst/>
                            <a:rect l="0" t="0" r="0" b="0"/>
                            <a:pathLst>
                              <a:path w="118237" h="122809">
                                <a:moveTo>
                                  <a:pt x="0" y="40767"/>
                                </a:moveTo>
                                <a:lnTo>
                                  <a:pt x="0" y="27051"/>
                                </a:lnTo>
                                <a:lnTo>
                                  <a:pt x="4572" y="27051"/>
                                </a:lnTo>
                                <a:lnTo>
                                  <a:pt x="4572" y="122809"/>
                                </a:lnTo>
                                <a:lnTo>
                                  <a:pt x="4572" y="22479"/>
                                </a:lnTo>
                                <a:lnTo>
                                  <a:pt x="9144" y="22479"/>
                                </a:lnTo>
                                <a:lnTo>
                                  <a:pt x="9144" y="9144"/>
                                </a:lnTo>
                                <a:lnTo>
                                  <a:pt x="13716" y="9144"/>
                                </a:lnTo>
                                <a:lnTo>
                                  <a:pt x="13716" y="4191"/>
                                </a:lnTo>
                                <a:lnTo>
                                  <a:pt x="22860" y="4191"/>
                                </a:lnTo>
                                <a:lnTo>
                                  <a:pt x="27051" y="9144"/>
                                </a:lnTo>
                                <a:lnTo>
                                  <a:pt x="27051" y="18288"/>
                                </a:lnTo>
                                <a:lnTo>
                                  <a:pt x="32004" y="18288"/>
                                </a:lnTo>
                                <a:lnTo>
                                  <a:pt x="32004" y="22479"/>
                                </a:lnTo>
                                <a:lnTo>
                                  <a:pt x="36195" y="22479"/>
                                </a:lnTo>
                                <a:lnTo>
                                  <a:pt x="36195" y="31623"/>
                                </a:lnTo>
                                <a:lnTo>
                                  <a:pt x="41148" y="31623"/>
                                </a:lnTo>
                                <a:lnTo>
                                  <a:pt x="41148" y="40767"/>
                                </a:lnTo>
                                <a:lnTo>
                                  <a:pt x="45339" y="45339"/>
                                </a:lnTo>
                                <a:lnTo>
                                  <a:pt x="45339" y="49911"/>
                                </a:lnTo>
                                <a:lnTo>
                                  <a:pt x="49911" y="54229"/>
                                </a:lnTo>
                                <a:lnTo>
                                  <a:pt x="49911" y="59055"/>
                                </a:lnTo>
                                <a:lnTo>
                                  <a:pt x="54483" y="59055"/>
                                </a:lnTo>
                                <a:lnTo>
                                  <a:pt x="54483" y="68199"/>
                                </a:lnTo>
                                <a:lnTo>
                                  <a:pt x="59055" y="68199"/>
                                </a:lnTo>
                                <a:lnTo>
                                  <a:pt x="59055" y="77343"/>
                                </a:lnTo>
                                <a:lnTo>
                                  <a:pt x="63627" y="81661"/>
                                </a:lnTo>
                                <a:lnTo>
                                  <a:pt x="63627" y="86487"/>
                                </a:lnTo>
                                <a:lnTo>
                                  <a:pt x="68199" y="86487"/>
                                </a:lnTo>
                                <a:lnTo>
                                  <a:pt x="68199" y="99949"/>
                                </a:lnTo>
                                <a:lnTo>
                                  <a:pt x="77343" y="99949"/>
                                </a:lnTo>
                                <a:lnTo>
                                  <a:pt x="77343" y="104521"/>
                                </a:lnTo>
                                <a:lnTo>
                                  <a:pt x="86487" y="104521"/>
                                </a:lnTo>
                                <a:lnTo>
                                  <a:pt x="86487" y="99949"/>
                                </a:lnTo>
                                <a:lnTo>
                                  <a:pt x="95631" y="99949"/>
                                </a:lnTo>
                                <a:lnTo>
                                  <a:pt x="95631" y="86487"/>
                                </a:lnTo>
                                <a:lnTo>
                                  <a:pt x="99949" y="86487"/>
                                </a:lnTo>
                                <a:lnTo>
                                  <a:pt x="99949" y="72517"/>
                                </a:lnTo>
                                <a:lnTo>
                                  <a:pt x="104775" y="72517"/>
                                </a:lnTo>
                                <a:lnTo>
                                  <a:pt x="104775" y="54229"/>
                                </a:lnTo>
                                <a:lnTo>
                                  <a:pt x="109093" y="54229"/>
                                </a:lnTo>
                                <a:lnTo>
                                  <a:pt x="109093" y="45339"/>
                                </a:lnTo>
                                <a:lnTo>
                                  <a:pt x="113665" y="45339"/>
                                </a:lnTo>
                                <a:lnTo>
                                  <a:pt x="113665" y="22479"/>
                                </a:lnTo>
                                <a:lnTo>
                                  <a:pt x="118237" y="18288"/>
                                </a:lnTo>
                                <a:lnTo>
                                  <a:pt x="118237" y="4191"/>
                                </a:lnTo>
                                <a:lnTo>
                                  <a:pt x="104775" y="4191"/>
                                </a:lnTo>
                                <a:lnTo>
                                  <a:pt x="104775"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19" name="Shape 419"/>
                        <wps:cNvSpPr/>
                        <wps:spPr>
                          <a:xfrm>
                            <a:off x="1478026" y="748030"/>
                            <a:ext cx="301117" cy="54864"/>
                          </a:xfrm>
                          <a:custGeom>
                            <a:avLst/>
                            <a:gdLst/>
                            <a:ahLst/>
                            <a:cxnLst/>
                            <a:rect l="0" t="0" r="0" b="0"/>
                            <a:pathLst>
                              <a:path w="301117" h="54864">
                                <a:moveTo>
                                  <a:pt x="0" y="54864"/>
                                </a:moveTo>
                                <a:lnTo>
                                  <a:pt x="0" y="50292"/>
                                </a:lnTo>
                                <a:lnTo>
                                  <a:pt x="9144" y="50292"/>
                                </a:lnTo>
                                <a:lnTo>
                                  <a:pt x="13335" y="45720"/>
                                </a:lnTo>
                                <a:lnTo>
                                  <a:pt x="22479" y="45720"/>
                                </a:lnTo>
                                <a:lnTo>
                                  <a:pt x="27051" y="41148"/>
                                </a:lnTo>
                                <a:lnTo>
                                  <a:pt x="31623" y="36576"/>
                                </a:lnTo>
                                <a:lnTo>
                                  <a:pt x="40767" y="36576"/>
                                </a:lnTo>
                                <a:lnTo>
                                  <a:pt x="45339" y="32004"/>
                                </a:lnTo>
                                <a:lnTo>
                                  <a:pt x="68199" y="32004"/>
                                </a:lnTo>
                                <a:lnTo>
                                  <a:pt x="77343" y="27432"/>
                                </a:lnTo>
                                <a:lnTo>
                                  <a:pt x="86487" y="27432"/>
                                </a:lnTo>
                                <a:lnTo>
                                  <a:pt x="91059" y="22860"/>
                                </a:lnTo>
                                <a:lnTo>
                                  <a:pt x="104775" y="22860"/>
                                </a:lnTo>
                                <a:lnTo>
                                  <a:pt x="109347" y="18288"/>
                                </a:lnTo>
                                <a:lnTo>
                                  <a:pt x="159639" y="18288"/>
                                </a:lnTo>
                                <a:lnTo>
                                  <a:pt x="163957" y="13716"/>
                                </a:lnTo>
                                <a:lnTo>
                                  <a:pt x="218821" y="13716"/>
                                </a:lnTo>
                                <a:lnTo>
                                  <a:pt x="218821" y="9144"/>
                                </a:lnTo>
                                <a:lnTo>
                                  <a:pt x="237109" y="9144"/>
                                </a:lnTo>
                                <a:lnTo>
                                  <a:pt x="237109" y="4572"/>
                                </a:lnTo>
                                <a:lnTo>
                                  <a:pt x="255397" y="4572"/>
                                </a:lnTo>
                                <a:lnTo>
                                  <a:pt x="259969" y="0"/>
                                </a:lnTo>
                                <a:lnTo>
                                  <a:pt x="301117" y="0"/>
                                </a:lnTo>
                                <a:lnTo>
                                  <a:pt x="301117" y="4572"/>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20" name="Shape 420"/>
                        <wps:cNvSpPr/>
                        <wps:spPr>
                          <a:xfrm>
                            <a:off x="1655699" y="665988"/>
                            <a:ext cx="41148" cy="50038"/>
                          </a:xfrm>
                          <a:custGeom>
                            <a:avLst/>
                            <a:gdLst/>
                            <a:ahLst/>
                            <a:cxnLst/>
                            <a:rect l="0" t="0" r="0" b="0"/>
                            <a:pathLst>
                              <a:path w="41148" h="50038">
                                <a:moveTo>
                                  <a:pt x="18288" y="4318"/>
                                </a:moveTo>
                                <a:lnTo>
                                  <a:pt x="18288" y="0"/>
                                </a:lnTo>
                                <a:lnTo>
                                  <a:pt x="4572" y="0"/>
                                </a:lnTo>
                                <a:lnTo>
                                  <a:pt x="4572" y="9144"/>
                                </a:lnTo>
                                <a:lnTo>
                                  <a:pt x="0" y="9144"/>
                                </a:lnTo>
                                <a:lnTo>
                                  <a:pt x="0" y="31750"/>
                                </a:lnTo>
                                <a:lnTo>
                                  <a:pt x="4572" y="36322"/>
                                </a:lnTo>
                                <a:lnTo>
                                  <a:pt x="4572" y="40894"/>
                                </a:lnTo>
                                <a:lnTo>
                                  <a:pt x="9144" y="40894"/>
                                </a:lnTo>
                                <a:lnTo>
                                  <a:pt x="9144" y="45466"/>
                                </a:lnTo>
                                <a:lnTo>
                                  <a:pt x="18288" y="45466"/>
                                </a:lnTo>
                                <a:lnTo>
                                  <a:pt x="18288" y="50038"/>
                                </a:lnTo>
                                <a:lnTo>
                                  <a:pt x="41148" y="50038"/>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21" name="Shape 421"/>
                        <wps:cNvSpPr/>
                        <wps:spPr>
                          <a:xfrm>
                            <a:off x="1915922" y="902843"/>
                            <a:ext cx="36322" cy="127762"/>
                          </a:xfrm>
                          <a:custGeom>
                            <a:avLst/>
                            <a:gdLst/>
                            <a:ahLst/>
                            <a:cxnLst/>
                            <a:rect l="0" t="0" r="0" b="0"/>
                            <a:pathLst>
                              <a:path w="36322" h="127762">
                                <a:moveTo>
                                  <a:pt x="0" y="0"/>
                                </a:moveTo>
                                <a:lnTo>
                                  <a:pt x="0" y="18288"/>
                                </a:lnTo>
                                <a:lnTo>
                                  <a:pt x="4318" y="22860"/>
                                </a:lnTo>
                                <a:lnTo>
                                  <a:pt x="4318" y="77978"/>
                                </a:lnTo>
                                <a:lnTo>
                                  <a:pt x="0" y="82550"/>
                                </a:lnTo>
                                <a:lnTo>
                                  <a:pt x="0" y="114554"/>
                                </a:lnTo>
                                <a:lnTo>
                                  <a:pt x="4318" y="114554"/>
                                </a:lnTo>
                                <a:lnTo>
                                  <a:pt x="4318" y="123697"/>
                                </a:lnTo>
                                <a:lnTo>
                                  <a:pt x="9144" y="123697"/>
                                </a:lnTo>
                                <a:lnTo>
                                  <a:pt x="9144" y="127762"/>
                                </a:lnTo>
                                <a:lnTo>
                                  <a:pt x="36322" y="127762"/>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22" name="Shape 422"/>
                        <wps:cNvSpPr/>
                        <wps:spPr>
                          <a:xfrm>
                            <a:off x="1546225" y="780034"/>
                            <a:ext cx="488315" cy="264287"/>
                          </a:xfrm>
                          <a:custGeom>
                            <a:avLst/>
                            <a:gdLst/>
                            <a:ahLst/>
                            <a:cxnLst/>
                            <a:rect l="0" t="0" r="0" b="0"/>
                            <a:pathLst>
                              <a:path w="488315" h="264287">
                                <a:moveTo>
                                  <a:pt x="0" y="109093"/>
                                </a:moveTo>
                                <a:lnTo>
                                  <a:pt x="0" y="127381"/>
                                </a:lnTo>
                                <a:lnTo>
                                  <a:pt x="4572" y="131953"/>
                                </a:lnTo>
                                <a:lnTo>
                                  <a:pt x="4572" y="136525"/>
                                </a:lnTo>
                                <a:lnTo>
                                  <a:pt x="9144" y="136525"/>
                                </a:lnTo>
                                <a:lnTo>
                                  <a:pt x="9144" y="155067"/>
                                </a:lnTo>
                                <a:lnTo>
                                  <a:pt x="13716" y="155067"/>
                                </a:lnTo>
                                <a:lnTo>
                                  <a:pt x="13716" y="173355"/>
                                </a:lnTo>
                                <a:lnTo>
                                  <a:pt x="18288" y="177927"/>
                                </a:lnTo>
                                <a:lnTo>
                                  <a:pt x="18288" y="196215"/>
                                </a:lnTo>
                                <a:lnTo>
                                  <a:pt x="22860" y="200787"/>
                                </a:lnTo>
                                <a:lnTo>
                                  <a:pt x="22860" y="219075"/>
                                </a:lnTo>
                                <a:lnTo>
                                  <a:pt x="27432" y="219075"/>
                                </a:lnTo>
                                <a:lnTo>
                                  <a:pt x="27432" y="246507"/>
                                </a:lnTo>
                                <a:lnTo>
                                  <a:pt x="32004" y="246507"/>
                                </a:lnTo>
                                <a:lnTo>
                                  <a:pt x="32004" y="259715"/>
                                </a:lnTo>
                                <a:lnTo>
                                  <a:pt x="36576" y="264287"/>
                                </a:lnTo>
                                <a:lnTo>
                                  <a:pt x="36576" y="250572"/>
                                </a:lnTo>
                                <a:lnTo>
                                  <a:pt x="41148" y="246507"/>
                                </a:lnTo>
                                <a:lnTo>
                                  <a:pt x="41148" y="223648"/>
                                </a:lnTo>
                                <a:lnTo>
                                  <a:pt x="45720" y="223648"/>
                                </a:lnTo>
                                <a:lnTo>
                                  <a:pt x="45720" y="187071"/>
                                </a:lnTo>
                                <a:lnTo>
                                  <a:pt x="50292" y="187071"/>
                                </a:lnTo>
                                <a:lnTo>
                                  <a:pt x="50292" y="150241"/>
                                </a:lnTo>
                                <a:lnTo>
                                  <a:pt x="54864" y="145669"/>
                                </a:lnTo>
                                <a:lnTo>
                                  <a:pt x="54864" y="122809"/>
                                </a:lnTo>
                                <a:lnTo>
                                  <a:pt x="59436" y="118237"/>
                                </a:lnTo>
                                <a:lnTo>
                                  <a:pt x="59436" y="109093"/>
                                </a:lnTo>
                                <a:lnTo>
                                  <a:pt x="64008" y="105156"/>
                                </a:lnTo>
                                <a:lnTo>
                                  <a:pt x="64008" y="86868"/>
                                </a:lnTo>
                                <a:lnTo>
                                  <a:pt x="68326" y="81661"/>
                                </a:lnTo>
                                <a:lnTo>
                                  <a:pt x="73152" y="81661"/>
                                </a:lnTo>
                                <a:lnTo>
                                  <a:pt x="77470" y="77724"/>
                                </a:lnTo>
                                <a:lnTo>
                                  <a:pt x="100584" y="77724"/>
                                </a:lnTo>
                                <a:lnTo>
                                  <a:pt x="104902" y="72517"/>
                                </a:lnTo>
                                <a:lnTo>
                                  <a:pt x="109728" y="72517"/>
                                </a:lnTo>
                                <a:lnTo>
                                  <a:pt x="118618" y="68580"/>
                                </a:lnTo>
                                <a:lnTo>
                                  <a:pt x="141478" y="68580"/>
                                </a:lnTo>
                                <a:lnTo>
                                  <a:pt x="146050" y="64008"/>
                                </a:lnTo>
                                <a:lnTo>
                                  <a:pt x="159766" y="64008"/>
                                </a:lnTo>
                                <a:lnTo>
                                  <a:pt x="164338" y="59436"/>
                                </a:lnTo>
                                <a:lnTo>
                                  <a:pt x="187198" y="59436"/>
                                </a:lnTo>
                                <a:lnTo>
                                  <a:pt x="187198" y="54864"/>
                                </a:lnTo>
                                <a:lnTo>
                                  <a:pt x="205486" y="54864"/>
                                </a:lnTo>
                                <a:lnTo>
                                  <a:pt x="210058" y="50292"/>
                                </a:lnTo>
                                <a:lnTo>
                                  <a:pt x="219202" y="50292"/>
                                </a:lnTo>
                                <a:lnTo>
                                  <a:pt x="219202" y="45720"/>
                                </a:lnTo>
                                <a:lnTo>
                                  <a:pt x="237109" y="45720"/>
                                </a:lnTo>
                                <a:lnTo>
                                  <a:pt x="237109" y="41148"/>
                                </a:lnTo>
                                <a:lnTo>
                                  <a:pt x="250825" y="41148"/>
                                </a:lnTo>
                                <a:lnTo>
                                  <a:pt x="255397" y="36576"/>
                                </a:lnTo>
                                <a:lnTo>
                                  <a:pt x="273685" y="36576"/>
                                </a:lnTo>
                                <a:lnTo>
                                  <a:pt x="273685" y="32004"/>
                                </a:lnTo>
                                <a:lnTo>
                                  <a:pt x="278257" y="32004"/>
                                </a:lnTo>
                                <a:lnTo>
                                  <a:pt x="282829" y="27432"/>
                                </a:lnTo>
                                <a:lnTo>
                                  <a:pt x="296545" y="27432"/>
                                </a:lnTo>
                                <a:lnTo>
                                  <a:pt x="301117" y="22860"/>
                                </a:lnTo>
                                <a:lnTo>
                                  <a:pt x="323977" y="22860"/>
                                </a:lnTo>
                                <a:lnTo>
                                  <a:pt x="323977" y="18288"/>
                                </a:lnTo>
                                <a:lnTo>
                                  <a:pt x="351409" y="18288"/>
                                </a:lnTo>
                                <a:lnTo>
                                  <a:pt x="351409" y="13716"/>
                                </a:lnTo>
                                <a:lnTo>
                                  <a:pt x="374015" y="13716"/>
                                </a:lnTo>
                                <a:lnTo>
                                  <a:pt x="378841" y="9144"/>
                                </a:lnTo>
                                <a:lnTo>
                                  <a:pt x="442595" y="9144"/>
                                </a:lnTo>
                                <a:lnTo>
                                  <a:pt x="447167" y="4572"/>
                                </a:lnTo>
                                <a:lnTo>
                                  <a:pt x="479171" y="4572"/>
                                </a:lnTo>
                                <a:lnTo>
                                  <a:pt x="479171" y="0"/>
                                </a:lnTo>
                                <a:lnTo>
                                  <a:pt x="488315"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23" name="Shape 423"/>
                        <wps:cNvSpPr/>
                        <wps:spPr>
                          <a:xfrm>
                            <a:off x="1710563" y="925703"/>
                            <a:ext cx="86487" cy="23114"/>
                          </a:xfrm>
                          <a:custGeom>
                            <a:avLst/>
                            <a:gdLst/>
                            <a:ahLst/>
                            <a:cxnLst/>
                            <a:rect l="0" t="0" r="0" b="0"/>
                            <a:pathLst>
                              <a:path w="86487" h="23114">
                                <a:moveTo>
                                  <a:pt x="0" y="23114"/>
                                </a:moveTo>
                                <a:lnTo>
                                  <a:pt x="4572" y="23114"/>
                                </a:lnTo>
                                <a:lnTo>
                                  <a:pt x="4572" y="18542"/>
                                </a:lnTo>
                                <a:lnTo>
                                  <a:pt x="9144" y="18542"/>
                                </a:lnTo>
                                <a:lnTo>
                                  <a:pt x="9144" y="13970"/>
                                </a:lnTo>
                                <a:lnTo>
                                  <a:pt x="22860" y="13970"/>
                                </a:lnTo>
                                <a:lnTo>
                                  <a:pt x="22860" y="9398"/>
                                </a:lnTo>
                                <a:lnTo>
                                  <a:pt x="41148" y="9398"/>
                                </a:lnTo>
                                <a:lnTo>
                                  <a:pt x="41148" y="4572"/>
                                </a:lnTo>
                                <a:lnTo>
                                  <a:pt x="63627" y="4572"/>
                                </a:lnTo>
                                <a:lnTo>
                                  <a:pt x="68580" y="0"/>
                                </a:lnTo>
                                <a:lnTo>
                                  <a:pt x="86487" y="0"/>
                                </a:lnTo>
                                <a:lnTo>
                                  <a:pt x="86487" y="4572"/>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24" name="Shape 424"/>
                        <wps:cNvSpPr/>
                        <wps:spPr>
                          <a:xfrm>
                            <a:off x="1760855" y="925703"/>
                            <a:ext cx="0" cy="77979"/>
                          </a:xfrm>
                          <a:custGeom>
                            <a:avLst/>
                            <a:gdLst/>
                            <a:ahLst/>
                            <a:cxnLst/>
                            <a:rect l="0" t="0" r="0" b="0"/>
                            <a:pathLst>
                              <a:path h="77979">
                                <a:moveTo>
                                  <a:pt x="0" y="0"/>
                                </a:moveTo>
                                <a:lnTo>
                                  <a:pt x="0" y="77979"/>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25" name="Shape 425"/>
                        <wps:cNvSpPr/>
                        <wps:spPr>
                          <a:xfrm>
                            <a:off x="1819910" y="967105"/>
                            <a:ext cx="50292" cy="50292"/>
                          </a:xfrm>
                          <a:custGeom>
                            <a:avLst/>
                            <a:gdLst/>
                            <a:ahLst/>
                            <a:cxnLst/>
                            <a:rect l="0" t="0" r="0" b="0"/>
                            <a:pathLst>
                              <a:path w="50292" h="50292">
                                <a:moveTo>
                                  <a:pt x="13716" y="41148"/>
                                </a:moveTo>
                                <a:lnTo>
                                  <a:pt x="0" y="41148"/>
                                </a:lnTo>
                                <a:lnTo>
                                  <a:pt x="0" y="45212"/>
                                </a:lnTo>
                                <a:lnTo>
                                  <a:pt x="9144" y="45212"/>
                                </a:lnTo>
                                <a:lnTo>
                                  <a:pt x="9144" y="50292"/>
                                </a:lnTo>
                                <a:lnTo>
                                  <a:pt x="32004" y="50292"/>
                                </a:lnTo>
                                <a:lnTo>
                                  <a:pt x="36576" y="45212"/>
                                </a:lnTo>
                                <a:lnTo>
                                  <a:pt x="36576" y="41148"/>
                                </a:lnTo>
                                <a:lnTo>
                                  <a:pt x="45720" y="41148"/>
                                </a:lnTo>
                                <a:lnTo>
                                  <a:pt x="45720" y="36576"/>
                                </a:lnTo>
                                <a:lnTo>
                                  <a:pt x="50292" y="36576"/>
                                </a:lnTo>
                                <a:lnTo>
                                  <a:pt x="50292" y="0"/>
                                </a:lnTo>
                                <a:lnTo>
                                  <a:pt x="13716" y="0"/>
                                </a:lnTo>
                                <a:lnTo>
                                  <a:pt x="13716" y="4572"/>
                                </a:lnTo>
                                <a:lnTo>
                                  <a:pt x="9144" y="4572"/>
                                </a:lnTo>
                                <a:lnTo>
                                  <a:pt x="9144" y="13716"/>
                                </a:lnTo>
                                <a:lnTo>
                                  <a:pt x="4572" y="13716"/>
                                </a:lnTo>
                                <a:lnTo>
                                  <a:pt x="4572" y="32004"/>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26" name="Shape 426"/>
                        <wps:cNvSpPr/>
                        <wps:spPr>
                          <a:xfrm>
                            <a:off x="1934210" y="894334"/>
                            <a:ext cx="27178" cy="145415"/>
                          </a:xfrm>
                          <a:custGeom>
                            <a:avLst/>
                            <a:gdLst/>
                            <a:ahLst/>
                            <a:cxnLst/>
                            <a:rect l="0" t="0" r="0" b="0"/>
                            <a:pathLst>
                              <a:path w="27178" h="145415">
                                <a:moveTo>
                                  <a:pt x="0" y="13081"/>
                                </a:moveTo>
                                <a:lnTo>
                                  <a:pt x="0" y="0"/>
                                </a:lnTo>
                                <a:lnTo>
                                  <a:pt x="13462" y="0"/>
                                </a:lnTo>
                                <a:lnTo>
                                  <a:pt x="13462" y="141351"/>
                                </a:lnTo>
                                <a:lnTo>
                                  <a:pt x="18034" y="141351"/>
                                </a:lnTo>
                                <a:lnTo>
                                  <a:pt x="18034" y="145415"/>
                                </a:lnTo>
                                <a:lnTo>
                                  <a:pt x="27178" y="145415"/>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27" name="Shape 427"/>
                        <wps:cNvSpPr/>
                        <wps:spPr>
                          <a:xfrm>
                            <a:off x="2048256" y="948817"/>
                            <a:ext cx="0" cy="22860"/>
                          </a:xfrm>
                          <a:custGeom>
                            <a:avLst/>
                            <a:gdLst/>
                            <a:ahLst/>
                            <a:cxnLst/>
                            <a:rect l="0" t="0" r="0" b="0"/>
                            <a:pathLst>
                              <a:path h="22860">
                                <a:moveTo>
                                  <a:pt x="0" y="0"/>
                                </a:moveTo>
                                <a:lnTo>
                                  <a:pt x="0" y="2286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28" name="Shape 428"/>
                        <wps:cNvSpPr/>
                        <wps:spPr>
                          <a:xfrm>
                            <a:off x="2025396" y="948817"/>
                            <a:ext cx="45085" cy="13716"/>
                          </a:xfrm>
                          <a:custGeom>
                            <a:avLst/>
                            <a:gdLst/>
                            <a:ahLst/>
                            <a:cxnLst/>
                            <a:rect l="0" t="0" r="0" b="0"/>
                            <a:pathLst>
                              <a:path w="45085" h="13716">
                                <a:moveTo>
                                  <a:pt x="0" y="13716"/>
                                </a:moveTo>
                                <a:lnTo>
                                  <a:pt x="32004" y="13716"/>
                                </a:lnTo>
                                <a:lnTo>
                                  <a:pt x="32004" y="9144"/>
                                </a:lnTo>
                                <a:lnTo>
                                  <a:pt x="41148" y="9144"/>
                                </a:lnTo>
                                <a:lnTo>
                                  <a:pt x="45085" y="4572"/>
                                </a:lnTo>
                                <a:lnTo>
                                  <a:pt x="45085"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29" name="Shape 429"/>
                        <wps:cNvSpPr/>
                        <wps:spPr>
                          <a:xfrm>
                            <a:off x="2253107" y="879983"/>
                            <a:ext cx="50292" cy="27432"/>
                          </a:xfrm>
                          <a:custGeom>
                            <a:avLst/>
                            <a:gdLst/>
                            <a:ahLst/>
                            <a:cxnLst/>
                            <a:rect l="0" t="0" r="0" b="0"/>
                            <a:pathLst>
                              <a:path w="50292" h="27432">
                                <a:moveTo>
                                  <a:pt x="0" y="27432"/>
                                </a:moveTo>
                                <a:lnTo>
                                  <a:pt x="9144" y="27432"/>
                                </a:lnTo>
                                <a:lnTo>
                                  <a:pt x="9144" y="22860"/>
                                </a:lnTo>
                                <a:lnTo>
                                  <a:pt x="13716" y="22860"/>
                                </a:lnTo>
                                <a:lnTo>
                                  <a:pt x="13716" y="18288"/>
                                </a:lnTo>
                                <a:lnTo>
                                  <a:pt x="22860" y="18288"/>
                                </a:lnTo>
                                <a:lnTo>
                                  <a:pt x="22860" y="14351"/>
                                </a:lnTo>
                                <a:lnTo>
                                  <a:pt x="27432" y="14351"/>
                                </a:lnTo>
                                <a:lnTo>
                                  <a:pt x="27432" y="5207"/>
                                </a:lnTo>
                                <a:lnTo>
                                  <a:pt x="36576" y="5207"/>
                                </a:lnTo>
                                <a:lnTo>
                                  <a:pt x="36576" y="0"/>
                                </a:lnTo>
                                <a:lnTo>
                                  <a:pt x="50292"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30" name="Shape 430"/>
                        <wps:cNvSpPr/>
                        <wps:spPr>
                          <a:xfrm>
                            <a:off x="2134870" y="852551"/>
                            <a:ext cx="68580" cy="96266"/>
                          </a:xfrm>
                          <a:custGeom>
                            <a:avLst/>
                            <a:gdLst/>
                            <a:ahLst/>
                            <a:cxnLst/>
                            <a:rect l="0" t="0" r="0" b="0"/>
                            <a:pathLst>
                              <a:path w="68580" h="96266">
                                <a:moveTo>
                                  <a:pt x="0" y="14351"/>
                                </a:moveTo>
                                <a:lnTo>
                                  <a:pt x="4572" y="14351"/>
                                </a:lnTo>
                                <a:lnTo>
                                  <a:pt x="4572" y="9144"/>
                                </a:lnTo>
                                <a:lnTo>
                                  <a:pt x="22860" y="9144"/>
                                </a:lnTo>
                                <a:lnTo>
                                  <a:pt x="22860" y="18288"/>
                                </a:lnTo>
                                <a:lnTo>
                                  <a:pt x="27432" y="18288"/>
                                </a:lnTo>
                                <a:lnTo>
                                  <a:pt x="27432" y="27432"/>
                                </a:lnTo>
                                <a:lnTo>
                                  <a:pt x="32004" y="32639"/>
                                </a:lnTo>
                                <a:lnTo>
                                  <a:pt x="32004" y="45720"/>
                                </a:lnTo>
                                <a:lnTo>
                                  <a:pt x="36576" y="45720"/>
                                </a:lnTo>
                                <a:lnTo>
                                  <a:pt x="36576" y="54864"/>
                                </a:lnTo>
                                <a:lnTo>
                                  <a:pt x="41148" y="54864"/>
                                </a:lnTo>
                                <a:lnTo>
                                  <a:pt x="41148" y="73152"/>
                                </a:lnTo>
                                <a:lnTo>
                                  <a:pt x="45720" y="73152"/>
                                </a:lnTo>
                                <a:lnTo>
                                  <a:pt x="45720" y="96266"/>
                                </a:lnTo>
                                <a:lnTo>
                                  <a:pt x="41148" y="96266"/>
                                </a:lnTo>
                                <a:lnTo>
                                  <a:pt x="41148" y="91694"/>
                                </a:lnTo>
                                <a:lnTo>
                                  <a:pt x="36576" y="91694"/>
                                </a:lnTo>
                                <a:lnTo>
                                  <a:pt x="36576" y="45720"/>
                                </a:lnTo>
                                <a:lnTo>
                                  <a:pt x="41148" y="41783"/>
                                </a:lnTo>
                                <a:lnTo>
                                  <a:pt x="41148" y="32639"/>
                                </a:lnTo>
                                <a:lnTo>
                                  <a:pt x="45720" y="32639"/>
                                </a:lnTo>
                                <a:lnTo>
                                  <a:pt x="45720" y="23495"/>
                                </a:lnTo>
                                <a:lnTo>
                                  <a:pt x="50292" y="23495"/>
                                </a:lnTo>
                                <a:lnTo>
                                  <a:pt x="50292" y="14351"/>
                                </a:lnTo>
                                <a:lnTo>
                                  <a:pt x="54864" y="14351"/>
                                </a:lnTo>
                                <a:lnTo>
                                  <a:pt x="54864" y="5207"/>
                                </a:lnTo>
                                <a:lnTo>
                                  <a:pt x="59436" y="5207"/>
                                </a:lnTo>
                                <a:lnTo>
                                  <a:pt x="59436" y="0"/>
                                </a:lnTo>
                                <a:lnTo>
                                  <a:pt x="68580"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31" name="Shape 431"/>
                        <wps:cNvSpPr/>
                        <wps:spPr>
                          <a:xfrm>
                            <a:off x="2230247" y="948817"/>
                            <a:ext cx="132588" cy="54864"/>
                          </a:xfrm>
                          <a:custGeom>
                            <a:avLst/>
                            <a:gdLst/>
                            <a:ahLst/>
                            <a:cxnLst/>
                            <a:rect l="0" t="0" r="0" b="0"/>
                            <a:pathLst>
                              <a:path w="132588" h="54864">
                                <a:moveTo>
                                  <a:pt x="0" y="54864"/>
                                </a:moveTo>
                                <a:lnTo>
                                  <a:pt x="0" y="45720"/>
                                </a:lnTo>
                                <a:lnTo>
                                  <a:pt x="4572" y="41148"/>
                                </a:lnTo>
                                <a:lnTo>
                                  <a:pt x="18288" y="41148"/>
                                </a:lnTo>
                                <a:lnTo>
                                  <a:pt x="22860" y="36576"/>
                                </a:lnTo>
                                <a:lnTo>
                                  <a:pt x="32004" y="36576"/>
                                </a:lnTo>
                                <a:lnTo>
                                  <a:pt x="36576" y="32004"/>
                                </a:lnTo>
                                <a:lnTo>
                                  <a:pt x="45720" y="32004"/>
                                </a:lnTo>
                                <a:lnTo>
                                  <a:pt x="50292" y="27432"/>
                                </a:lnTo>
                                <a:lnTo>
                                  <a:pt x="64008" y="27432"/>
                                </a:lnTo>
                                <a:lnTo>
                                  <a:pt x="73152" y="22860"/>
                                </a:lnTo>
                                <a:lnTo>
                                  <a:pt x="77724" y="22860"/>
                                </a:lnTo>
                                <a:lnTo>
                                  <a:pt x="82296" y="18288"/>
                                </a:lnTo>
                                <a:lnTo>
                                  <a:pt x="105156" y="18288"/>
                                </a:lnTo>
                                <a:lnTo>
                                  <a:pt x="105156" y="13716"/>
                                </a:lnTo>
                                <a:lnTo>
                                  <a:pt x="123444" y="13716"/>
                                </a:lnTo>
                                <a:lnTo>
                                  <a:pt x="123444" y="9144"/>
                                </a:lnTo>
                                <a:lnTo>
                                  <a:pt x="127635" y="9144"/>
                                </a:lnTo>
                                <a:lnTo>
                                  <a:pt x="127635" y="4572"/>
                                </a:lnTo>
                                <a:lnTo>
                                  <a:pt x="132588" y="4572"/>
                                </a:lnTo>
                                <a:lnTo>
                                  <a:pt x="132588"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32" name="Shape 432"/>
                        <wps:cNvSpPr/>
                        <wps:spPr>
                          <a:xfrm>
                            <a:off x="2317115" y="812038"/>
                            <a:ext cx="27432" cy="73152"/>
                          </a:xfrm>
                          <a:custGeom>
                            <a:avLst/>
                            <a:gdLst/>
                            <a:ahLst/>
                            <a:cxnLst/>
                            <a:rect l="0" t="0" r="0" b="0"/>
                            <a:pathLst>
                              <a:path w="27432" h="73152">
                                <a:moveTo>
                                  <a:pt x="0" y="0"/>
                                </a:moveTo>
                                <a:lnTo>
                                  <a:pt x="13716" y="0"/>
                                </a:lnTo>
                                <a:lnTo>
                                  <a:pt x="13716" y="13716"/>
                                </a:lnTo>
                                <a:lnTo>
                                  <a:pt x="18288" y="13716"/>
                                </a:lnTo>
                                <a:lnTo>
                                  <a:pt x="18288" y="64008"/>
                                </a:lnTo>
                                <a:lnTo>
                                  <a:pt x="22860" y="64008"/>
                                </a:lnTo>
                                <a:lnTo>
                                  <a:pt x="22860" y="67945"/>
                                </a:lnTo>
                                <a:lnTo>
                                  <a:pt x="27432" y="67945"/>
                                </a:lnTo>
                                <a:lnTo>
                                  <a:pt x="27432" y="73152"/>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33" name="Shape 433"/>
                        <wps:cNvSpPr/>
                        <wps:spPr>
                          <a:xfrm>
                            <a:off x="2298827" y="1012317"/>
                            <a:ext cx="68199" cy="59437"/>
                          </a:xfrm>
                          <a:custGeom>
                            <a:avLst/>
                            <a:gdLst/>
                            <a:ahLst/>
                            <a:cxnLst/>
                            <a:rect l="0" t="0" r="0" b="0"/>
                            <a:pathLst>
                              <a:path w="68199" h="59437">
                                <a:moveTo>
                                  <a:pt x="0" y="18289"/>
                                </a:moveTo>
                                <a:lnTo>
                                  <a:pt x="0" y="9144"/>
                                </a:lnTo>
                                <a:lnTo>
                                  <a:pt x="4572" y="9144"/>
                                </a:lnTo>
                                <a:lnTo>
                                  <a:pt x="4572" y="5080"/>
                                </a:lnTo>
                                <a:lnTo>
                                  <a:pt x="18288" y="5080"/>
                                </a:lnTo>
                                <a:lnTo>
                                  <a:pt x="18288" y="0"/>
                                </a:lnTo>
                                <a:lnTo>
                                  <a:pt x="36576" y="0"/>
                                </a:lnTo>
                                <a:lnTo>
                                  <a:pt x="36576" y="23368"/>
                                </a:lnTo>
                                <a:lnTo>
                                  <a:pt x="32004" y="23368"/>
                                </a:lnTo>
                                <a:lnTo>
                                  <a:pt x="32004" y="41149"/>
                                </a:lnTo>
                                <a:lnTo>
                                  <a:pt x="27432" y="41149"/>
                                </a:lnTo>
                                <a:lnTo>
                                  <a:pt x="27432" y="59437"/>
                                </a:lnTo>
                                <a:lnTo>
                                  <a:pt x="45720" y="59437"/>
                                </a:lnTo>
                                <a:lnTo>
                                  <a:pt x="45720" y="54865"/>
                                </a:lnTo>
                                <a:lnTo>
                                  <a:pt x="59055" y="54865"/>
                                </a:lnTo>
                                <a:lnTo>
                                  <a:pt x="59055" y="50292"/>
                                </a:lnTo>
                                <a:lnTo>
                                  <a:pt x="68199" y="50292"/>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34" name="Shape 434"/>
                        <wps:cNvSpPr/>
                        <wps:spPr>
                          <a:xfrm>
                            <a:off x="2444750" y="861695"/>
                            <a:ext cx="132334" cy="150621"/>
                          </a:xfrm>
                          <a:custGeom>
                            <a:avLst/>
                            <a:gdLst/>
                            <a:ahLst/>
                            <a:cxnLst/>
                            <a:rect l="0" t="0" r="0" b="0"/>
                            <a:pathLst>
                              <a:path w="132334" h="150621">
                                <a:moveTo>
                                  <a:pt x="0" y="5207"/>
                                </a:moveTo>
                                <a:lnTo>
                                  <a:pt x="9144" y="5207"/>
                                </a:lnTo>
                                <a:lnTo>
                                  <a:pt x="9144" y="27432"/>
                                </a:lnTo>
                                <a:lnTo>
                                  <a:pt x="13716" y="32639"/>
                                </a:lnTo>
                                <a:lnTo>
                                  <a:pt x="13716" y="96266"/>
                                </a:lnTo>
                                <a:lnTo>
                                  <a:pt x="18288" y="96266"/>
                                </a:lnTo>
                                <a:lnTo>
                                  <a:pt x="18288" y="119126"/>
                                </a:lnTo>
                                <a:lnTo>
                                  <a:pt x="18288" y="0"/>
                                </a:lnTo>
                                <a:lnTo>
                                  <a:pt x="27432" y="0"/>
                                </a:lnTo>
                                <a:lnTo>
                                  <a:pt x="27432" y="18288"/>
                                </a:lnTo>
                                <a:lnTo>
                                  <a:pt x="32004" y="18288"/>
                                </a:lnTo>
                                <a:lnTo>
                                  <a:pt x="32004" y="32639"/>
                                </a:lnTo>
                                <a:lnTo>
                                  <a:pt x="36576" y="32639"/>
                                </a:lnTo>
                                <a:lnTo>
                                  <a:pt x="36576" y="36576"/>
                                </a:lnTo>
                                <a:lnTo>
                                  <a:pt x="41148" y="36576"/>
                                </a:lnTo>
                                <a:lnTo>
                                  <a:pt x="41148" y="41148"/>
                                </a:lnTo>
                                <a:lnTo>
                                  <a:pt x="50292" y="41148"/>
                                </a:lnTo>
                                <a:lnTo>
                                  <a:pt x="54610" y="45720"/>
                                </a:lnTo>
                                <a:lnTo>
                                  <a:pt x="63754" y="45720"/>
                                </a:lnTo>
                                <a:lnTo>
                                  <a:pt x="63754" y="50292"/>
                                </a:lnTo>
                                <a:lnTo>
                                  <a:pt x="72898" y="50292"/>
                                </a:lnTo>
                                <a:lnTo>
                                  <a:pt x="72898" y="32639"/>
                                </a:lnTo>
                                <a:lnTo>
                                  <a:pt x="77724" y="27432"/>
                                </a:lnTo>
                                <a:lnTo>
                                  <a:pt x="77724" y="23495"/>
                                </a:lnTo>
                                <a:lnTo>
                                  <a:pt x="82042" y="23495"/>
                                </a:lnTo>
                                <a:lnTo>
                                  <a:pt x="82042" y="14351"/>
                                </a:lnTo>
                                <a:lnTo>
                                  <a:pt x="86868" y="14351"/>
                                </a:lnTo>
                                <a:lnTo>
                                  <a:pt x="86868" y="0"/>
                                </a:lnTo>
                                <a:lnTo>
                                  <a:pt x="91186" y="0"/>
                                </a:lnTo>
                                <a:lnTo>
                                  <a:pt x="91186" y="45720"/>
                                </a:lnTo>
                                <a:lnTo>
                                  <a:pt x="95758" y="50292"/>
                                </a:lnTo>
                                <a:lnTo>
                                  <a:pt x="95758" y="68580"/>
                                </a:lnTo>
                                <a:lnTo>
                                  <a:pt x="100330" y="73406"/>
                                </a:lnTo>
                                <a:lnTo>
                                  <a:pt x="100330" y="87122"/>
                                </a:lnTo>
                                <a:lnTo>
                                  <a:pt x="104902" y="87122"/>
                                </a:lnTo>
                                <a:lnTo>
                                  <a:pt x="104902" y="96266"/>
                                </a:lnTo>
                                <a:lnTo>
                                  <a:pt x="109474" y="100838"/>
                                </a:lnTo>
                                <a:lnTo>
                                  <a:pt x="114046" y="105410"/>
                                </a:lnTo>
                                <a:lnTo>
                                  <a:pt x="114046" y="114554"/>
                                </a:lnTo>
                                <a:lnTo>
                                  <a:pt x="118618" y="119126"/>
                                </a:lnTo>
                                <a:lnTo>
                                  <a:pt x="118618" y="123698"/>
                                </a:lnTo>
                                <a:lnTo>
                                  <a:pt x="123190" y="128270"/>
                                </a:lnTo>
                                <a:lnTo>
                                  <a:pt x="127762" y="132842"/>
                                </a:lnTo>
                                <a:lnTo>
                                  <a:pt x="127762" y="141986"/>
                                </a:lnTo>
                                <a:lnTo>
                                  <a:pt x="132334" y="141986"/>
                                </a:lnTo>
                                <a:lnTo>
                                  <a:pt x="132334" y="150621"/>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35" name="Shape 435"/>
                        <wps:cNvSpPr/>
                        <wps:spPr>
                          <a:xfrm>
                            <a:off x="2599944" y="1062609"/>
                            <a:ext cx="0" cy="9144"/>
                          </a:xfrm>
                          <a:custGeom>
                            <a:avLst/>
                            <a:gdLst/>
                            <a:ahLst/>
                            <a:cxnLst/>
                            <a:rect l="0" t="0" r="0" b="0"/>
                            <a:pathLst>
                              <a:path h="9144">
                                <a:moveTo>
                                  <a:pt x="0" y="0"/>
                                </a:moveTo>
                                <a:lnTo>
                                  <a:pt x="0" y="9144"/>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36" name="Shape 436"/>
                        <wps:cNvSpPr/>
                        <wps:spPr>
                          <a:xfrm>
                            <a:off x="2622804" y="921131"/>
                            <a:ext cx="45466" cy="41402"/>
                          </a:xfrm>
                          <a:custGeom>
                            <a:avLst/>
                            <a:gdLst/>
                            <a:ahLst/>
                            <a:cxnLst/>
                            <a:rect l="0" t="0" r="0" b="0"/>
                            <a:pathLst>
                              <a:path w="45466" h="41402">
                                <a:moveTo>
                                  <a:pt x="0" y="23114"/>
                                </a:moveTo>
                                <a:lnTo>
                                  <a:pt x="0" y="18542"/>
                                </a:lnTo>
                                <a:lnTo>
                                  <a:pt x="0" y="36830"/>
                                </a:lnTo>
                                <a:lnTo>
                                  <a:pt x="4572" y="41402"/>
                                </a:lnTo>
                                <a:lnTo>
                                  <a:pt x="41148" y="41402"/>
                                </a:lnTo>
                                <a:lnTo>
                                  <a:pt x="45466" y="36830"/>
                                </a:lnTo>
                                <a:lnTo>
                                  <a:pt x="45466" y="9144"/>
                                </a:lnTo>
                                <a:lnTo>
                                  <a:pt x="41148" y="4572"/>
                                </a:lnTo>
                                <a:lnTo>
                                  <a:pt x="41148" y="0"/>
                                </a:lnTo>
                                <a:lnTo>
                                  <a:pt x="27178" y="0"/>
                                </a:lnTo>
                                <a:lnTo>
                                  <a:pt x="22860" y="4572"/>
                                </a:lnTo>
                                <a:lnTo>
                                  <a:pt x="22860" y="9144"/>
                                </a:lnTo>
                                <a:lnTo>
                                  <a:pt x="18288" y="9144"/>
                                </a:lnTo>
                                <a:lnTo>
                                  <a:pt x="18288" y="1397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37" name="Shape 437"/>
                        <wps:cNvSpPr/>
                        <wps:spPr>
                          <a:xfrm>
                            <a:off x="2681986" y="766318"/>
                            <a:ext cx="86868" cy="59436"/>
                          </a:xfrm>
                          <a:custGeom>
                            <a:avLst/>
                            <a:gdLst/>
                            <a:ahLst/>
                            <a:cxnLst/>
                            <a:rect l="0" t="0" r="0" b="0"/>
                            <a:pathLst>
                              <a:path w="86868" h="59436">
                                <a:moveTo>
                                  <a:pt x="0" y="36576"/>
                                </a:moveTo>
                                <a:lnTo>
                                  <a:pt x="0" y="27432"/>
                                </a:lnTo>
                                <a:lnTo>
                                  <a:pt x="4572" y="27432"/>
                                </a:lnTo>
                                <a:lnTo>
                                  <a:pt x="4572" y="18288"/>
                                </a:lnTo>
                                <a:lnTo>
                                  <a:pt x="9144" y="18288"/>
                                </a:lnTo>
                                <a:lnTo>
                                  <a:pt x="13716" y="13716"/>
                                </a:lnTo>
                                <a:lnTo>
                                  <a:pt x="18288" y="13716"/>
                                </a:lnTo>
                                <a:lnTo>
                                  <a:pt x="18288" y="9144"/>
                                </a:lnTo>
                                <a:lnTo>
                                  <a:pt x="22860" y="9144"/>
                                </a:lnTo>
                                <a:lnTo>
                                  <a:pt x="27432" y="4572"/>
                                </a:lnTo>
                                <a:lnTo>
                                  <a:pt x="32004" y="4572"/>
                                </a:lnTo>
                                <a:lnTo>
                                  <a:pt x="32004" y="0"/>
                                </a:lnTo>
                                <a:lnTo>
                                  <a:pt x="50292" y="0"/>
                                </a:lnTo>
                                <a:lnTo>
                                  <a:pt x="50292" y="41148"/>
                                </a:lnTo>
                                <a:lnTo>
                                  <a:pt x="45720" y="41148"/>
                                </a:lnTo>
                                <a:lnTo>
                                  <a:pt x="45720" y="50292"/>
                                </a:lnTo>
                                <a:lnTo>
                                  <a:pt x="41148" y="50292"/>
                                </a:lnTo>
                                <a:lnTo>
                                  <a:pt x="41148" y="59436"/>
                                </a:lnTo>
                                <a:lnTo>
                                  <a:pt x="64008" y="59436"/>
                                </a:lnTo>
                                <a:lnTo>
                                  <a:pt x="64008" y="54864"/>
                                </a:lnTo>
                                <a:lnTo>
                                  <a:pt x="86868" y="54864"/>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38" name="Shape 438"/>
                        <wps:cNvSpPr/>
                        <wps:spPr>
                          <a:xfrm>
                            <a:off x="2810002" y="761746"/>
                            <a:ext cx="0" cy="0"/>
                          </a:xfrm>
                          <a:custGeom>
                            <a:avLst/>
                            <a:gdLst/>
                            <a:ahLst/>
                            <a:cxnLst/>
                            <a:rect l="0" t="0" r="0" b="0"/>
                            <a:pathLst>
                              <a:path>
                                <a:moveTo>
                                  <a:pt x="0" y="0"/>
                                </a:moveTo>
                                <a:lnTo>
                                  <a:pt x="0"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39" name="Shape 439"/>
                        <wps:cNvSpPr/>
                        <wps:spPr>
                          <a:xfrm>
                            <a:off x="2782570" y="761746"/>
                            <a:ext cx="63627" cy="205359"/>
                          </a:xfrm>
                          <a:custGeom>
                            <a:avLst/>
                            <a:gdLst/>
                            <a:ahLst/>
                            <a:cxnLst/>
                            <a:rect l="0" t="0" r="0" b="0"/>
                            <a:pathLst>
                              <a:path w="63627" h="205359">
                                <a:moveTo>
                                  <a:pt x="27432" y="0"/>
                                </a:moveTo>
                                <a:lnTo>
                                  <a:pt x="36195" y="0"/>
                                </a:lnTo>
                                <a:lnTo>
                                  <a:pt x="40767" y="4572"/>
                                </a:lnTo>
                                <a:lnTo>
                                  <a:pt x="45339" y="9144"/>
                                </a:lnTo>
                                <a:lnTo>
                                  <a:pt x="49911" y="13716"/>
                                </a:lnTo>
                                <a:lnTo>
                                  <a:pt x="49911" y="22860"/>
                                </a:lnTo>
                                <a:lnTo>
                                  <a:pt x="54483" y="22860"/>
                                </a:lnTo>
                                <a:lnTo>
                                  <a:pt x="59055" y="27432"/>
                                </a:lnTo>
                                <a:lnTo>
                                  <a:pt x="59055" y="36576"/>
                                </a:lnTo>
                                <a:lnTo>
                                  <a:pt x="63627" y="41148"/>
                                </a:lnTo>
                                <a:lnTo>
                                  <a:pt x="63627" y="150241"/>
                                </a:lnTo>
                                <a:lnTo>
                                  <a:pt x="59055" y="150241"/>
                                </a:lnTo>
                                <a:lnTo>
                                  <a:pt x="59055" y="163957"/>
                                </a:lnTo>
                                <a:lnTo>
                                  <a:pt x="54483" y="168529"/>
                                </a:lnTo>
                                <a:lnTo>
                                  <a:pt x="54483" y="177927"/>
                                </a:lnTo>
                                <a:lnTo>
                                  <a:pt x="49911" y="177927"/>
                                </a:lnTo>
                                <a:lnTo>
                                  <a:pt x="49911" y="182499"/>
                                </a:lnTo>
                                <a:lnTo>
                                  <a:pt x="45339" y="182499"/>
                                </a:lnTo>
                                <a:lnTo>
                                  <a:pt x="45339" y="187071"/>
                                </a:lnTo>
                                <a:lnTo>
                                  <a:pt x="31623" y="187071"/>
                                </a:lnTo>
                                <a:lnTo>
                                  <a:pt x="31623" y="191643"/>
                                </a:lnTo>
                                <a:lnTo>
                                  <a:pt x="27432" y="191643"/>
                                </a:lnTo>
                                <a:lnTo>
                                  <a:pt x="22479" y="196215"/>
                                </a:lnTo>
                                <a:lnTo>
                                  <a:pt x="13335" y="196215"/>
                                </a:lnTo>
                                <a:lnTo>
                                  <a:pt x="9144" y="200787"/>
                                </a:lnTo>
                                <a:lnTo>
                                  <a:pt x="4572" y="200787"/>
                                </a:lnTo>
                                <a:lnTo>
                                  <a:pt x="4572" y="205359"/>
                                </a:lnTo>
                                <a:lnTo>
                                  <a:pt x="0" y="205359"/>
                                </a:lnTo>
                                <a:lnTo>
                                  <a:pt x="9144" y="205359"/>
                                </a:lnTo>
                                <a:lnTo>
                                  <a:pt x="9144" y="200787"/>
                                </a:lnTo>
                                <a:lnTo>
                                  <a:pt x="18288" y="200787"/>
                                </a:lnTo>
                                <a:lnTo>
                                  <a:pt x="18288" y="196215"/>
                                </a:lnTo>
                                <a:lnTo>
                                  <a:pt x="22479" y="196215"/>
                                </a:lnTo>
                                <a:lnTo>
                                  <a:pt x="22479" y="191643"/>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40" name="Shape 440"/>
                        <wps:cNvSpPr/>
                        <wps:spPr>
                          <a:xfrm>
                            <a:off x="2928239" y="757174"/>
                            <a:ext cx="50292" cy="319151"/>
                          </a:xfrm>
                          <a:custGeom>
                            <a:avLst/>
                            <a:gdLst/>
                            <a:ahLst/>
                            <a:cxnLst/>
                            <a:rect l="0" t="0" r="0" b="0"/>
                            <a:pathLst>
                              <a:path w="50292" h="319151">
                                <a:moveTo>
                                  <a:pt x="45720" y="0"/>
                                </a:moveTo>
                                <a:lnTo>
                                  <a:pt x="50292" y="0"/>
                                </a:lnTo>
                                <a:lnTo>
                                  <a:pt x="50292" y="82296"/>
                                </a:lnTo>
                                <a:lnTo>
                                  <a:pt x="45720" y="95377"/>
                                </a:lnTo>
                                <a:lnTo>
                                  <a:pt x="45720" y="104521"/>
                                </a:lnTo>
                                <a:lnTo>
                                  <a:pt x="41402" y="122809"/>
                                </a:lnTo>
                                <a:lnTo>
                                  <a:pt x="36576" y="137160"/>
                                </a:lnTo>
                                <a:lnTo>
                                  <a:pt x="36576" y="159385"/>
                                </a:lnTo>
                                <a:lnTo>
                                  <a:pt x="32258" y="173101"/>
                                </a:lnTo>
                                <a:lnTo>
                                  <a:pt x="27432" y="182499"/>
                                </a:lnTo>
                                <a:lnTo>
                                  <a:pt x="27432" y="196215"/>
                                </a:lnTo>
                                <a:lnTo>
                                  <a:pt x="23114" y="205359"/>
                                </a:lnTo>
                                <a:lnTo>
                                  <a:pt x="23114" y="237363"/>
                                </a:lnTo>
                                <a:lnTo>
                                  <a:pt x="18288" y="241935"/>
                                </a:lnTo>
                                <a:lnTo>
                                  <a:pt x="13970" y="251079"/>
                                </a:lnTo>
                                <a:lnTo>
                                  <a:pt x="13970" y="278511"/>
                                </a:lnTo>
                                <a:lnTo>
                                  <a:pt x="9144" y="282575"/>
                                </a:lnTo>
                                <a:lnTo>
                                  <a:pt x="9144" y="291719"/>
                                </a:lnTo>
                                <a:lnTo>
                                  <a:pt x="4826" y="296291"/>
                                </a:lnTo>
                                <a:lnTo>
                                  <a:pt x="4826" y="305435"/>
                                </a:lnTo>
                                <a:lnTo>
                                  <a:pt x="0" y="310007"/>
                                </a:lnTo>
                                <a:lnTo>
                                  <a:pt x="0" y="319151"/>
                                </a:lnTo>
                                <a:lnTo>
                                  <a:pt x="0" y="314579"/>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41" name="Shape 441"/>
                        <wps:cNvSpPr/>
                        <wps:spPr>
                          <a:xfrm>
                            <a:off x="3092831" y="798322"/>
                            <a:ext cx="18288" cy="131953"/>
                          </a:xfrm>
                          <a:custGeom>
                            <a:avLst/>
                            <a:gdLst/>
                            <a:ahLst/>
                            <a:cxnLst/>
                            <a:rect l="0" t="0" r="0" b="0"/>
                            <a:pathLst>
                              <a:path w="18288" h="131953">
                                <a:moveTo>
                                  <a:pt x="0" y="0"/>
                                </a:moveTo>
                                <a:lnTo>
                                  <a:pt x="0" y="4572"/>
                                </a:lnTo>
                                <a:lnTo>
                                  <a:pt x="4191" y="9144"/>
                                </a:lnTo>
                                <a:lnTo>
                                  <a:pt x="4191" y="68580"/>
                                </a:lnTo>
                                <a:lnTo>
                                  <a:pt x="9144" y="72517"/>
                                </a:lnTo>
                                <a:lnTo>
                                  <a:pt x="9144" y="109093"/>
                                </a:lnTo>
                                <a:lnTo>
                                  <a:pt x="13335" y="109093"/>
                                </a:lnTo>
                                <a:lnTo>
                                  <a:pt x="13335" y="131953"/>
                                </a:lnTo>
                                <a:lnTo>
                                  <a:pt x="18288" y="131953"/>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42" name="Shape 442"/>
                        <wps:cNvSpPr/>
                        <wps:spPr>
                          <a:xfrm>
                            <a:off x="3056255" y="770890"/>
                            <a:ext cx="141351" cy="32004"/>
                          </a:xfrm>
                          <a:custGeom>
                            <a:avLst/>
                            <a:gdLst/>
                            <a:ahLst/>
                            <a:cxnLst/>
                            <a:rect l="0" t="0" r="0" b="0"/>
                            <a:pathLst>
                              <a:path w="141351" h="32004">
                                <a:moveTo>
                                  <a:pt x="0" y="32004"/>
                                </a:moveTo>
                                <a:lnTo>
                                  <a:pt x="63627" y="32004"/>
                                </a:lnTo>
                                <a:lnTo>
                                  <a:pt x="68199" y="27432"/>
                                </a:lnTo>
                                <a:lnTo>
                                  <a:pt x="77343" y="27432"/>
                                </a:lnTo>
                                <a:lnTo>
                                  <a:pt x="81915" y="22860"/>
                                </a:lnTo>
                                <a:lnTo>
                                  <a:pt x="86487" y="22860"/>
                                </a:lnTo>
                                <a:lnTo>
                                  <a:pt x="95631" y="18288"/>
                                </a:lnTo>
                                <a:lnTo>
                                  <a:pt x="100203" y="18288"/>
                                </a:lnTo>
                                <a:lnTo>
                                  <a:pt x="109347" y="13716"/>
                                </a:lnTo>
                                <a:lnTo>
                                  <a:pt x="113919" y="9144"/>
                                </a:lnTo>
                                <a:lnTo>
                                  <a:pt x="123063" y="9144"/>
                                </a:lnTo>
                                <a:lnTo>
                                  <a:pt x="127635" y="4572"/>
                                </a:lnTo>
                                <a:lnTo>
                                  <a:pt x="132207" y="0"/>
                                </a:lnTo>
                                <a:lnTo>
                                  <a:pt x="141351" y="0"/>
                                </a:lnTo>
                                <a:lnTo>
                                  <a:pt x="141351" y="9144"/>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43" name="Shape 443"/>
                        <wps:cNvSpPr/>
                        <wps:spPr>
                          <a:xfrm>
                            <a:off x="3220466" y="866902"/>
                            <a:ext cx="45466" cy="109347"/>
                          </a:xfrm>
                          <a:custGeom>
                            <a:avLst/>
                            <a:gdLst/>
                            <a:ahLst/>
                            <a:cxnLst/>
                            <a:rect l="0" t="0" r="0" b="0"/>
                            <a:pathLst>
                              <a:path w="45466" h="109347">
                                <a:moveTo>
                                  <a:pt x="31496" y="9144"/>
                                </a:moveTo>
                                <a:lnTo>
                                  <a:pt x="31496" y="9144"/>
                                </a:lnTo>
                                <a:lnTo>
                                  <a:pt x="31496" y="3937"/>
                                </a:lnTo>
                                <a:lnTo>
                                  <a:pt x="27432" y="3937"/>
                                </a:lnTo>
                                <a:lnTo>
                                  <a:pt x="27432" y="0"/>
                                </a:lnTo>
                                <a:lnTo>
                                  <a:pt x="18288" y="0"/>
                                </a:lnTo>
                                <a:lnTo>
                                  <a:pt x="18288" y="3937"/>
                                </a:lnTo>
                                <a:lnTo>
                                  <a:pt x="13208" y="3937"/>
                                </a:lnTo>
                                <a:lnTo>
                                  <a:pt x="13208" y="13081"/>
                                </a:lnTo>
                                <a:lnTo>
                                  <a:pt x="9144" y="18288"/>
                                </a:lnTo>
                                <a:lnTo>
                                  <a:pt x="9144" y="22225"/>
                                </a:lnTo>
                                <a:lnTo>
                                  <a:pt x="4572" y="22225"/>
                                </a:lnTo>
                                <a:lnTo>
                                  <a:pt x="4572" y="31369"/>
                                </a:lnTo>
                                <a:lnTo>
                                  <a:pt x="0" y="31369"/>
                                </a:lnTo>
                                <a:lnTo>
                                  <a:pt x="0" y="40513"/>
                                </a:lnTo>
                                <a:lnTo>
                                  <a:pt x="27432" y="40513"/>
                                </a:lnTo>
                                <a:lnTo>
                                  <a:pt x="27432" y="45085"/>
                                </a:lnTo>
                                <a:lnTo>
                                  <a:pt x="31496" y="49657"/>
                                </a:lnTo>
                                <a:lnTo>
                                  <a:pt x="31496" y="54229"/>
                                </a:lnTo>
                                <a:lnTo>
                                  <a:pt x="36322" y="54229"/>
                                </a:lnTo>
                                <a:lnTo>
                                  <a:pt x="36322" y="58801"/>
                                </a:lnTo>
                                <a:lnTo>
                                  <a:pt x="40894" y="58801"/>
                                </a:lnTo>
                                <a:lnTo>
                                  <a:pt x="45466" y="63373"/>
                                </a:lnTo>
                                <a:lnTo>
                                  <a:pt x="45466" y="77343"/>
                                </a:lnTo>
                                <a:lnTo>
                                  <a:pt x="40894" y="77343"/>
                                </a:lnTo>
                                <a:lnTo>
                                  <a:pt x="40894" y="81915"/>
                                </a:lnTo>
                                <a:lnTo>
                                  <a:pt x="36322" y="81915"/>
                                </a:lnTo>
                                <a:lnTo>
                                  <a:pt x="36322" y="86487"/>
                                </a:lnTo>
                                <a:lnTo>
                                  <a:pt x="31496" y="86487"/>
                                </a:lnTo>
                                <a:lnTo>
                                  <a:pt x="31496" y="91059"/>
                                </a:lnTo>
                                <a:lnTo>
                                  <a:pt x="27432" y="91059"/>
                                </a:lnTo>
                                <a:lnTo>
                                  <a:pt x="22352" y="95631"/>
                                </a:lnTo>
                                <a:lnTo>
                                  <a:pt x="18288" y="95631"/>
                                </a:lnTo>
                                <a:lnTo>
                                  <a:pt x="18288" y="100203"/>
                                </a:lnTo>
                                <a:lnTo>
                                  <a:pt x="13208" y="100203"/>
                                </a:lnTo>
                                <a:lnTo>
                                  <a:pt x="13208" y="104775"/>
                                </a:lnTo>
                                <a:lnTo>
                                  <a:pt x="9144" y="104775"/>
                                </a:lnTo>
                                <a:lnTo>
                                  <a:pt x="9144" y="109347"/>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44" name="Shape 444"/>
                        <wps:cNvSpPr/>
                        <wps:spPr>
                          <a:xfrm>
                            <a:off x="3334512" y="844042"/>
                            <a:ext cx="13716" cy="104775"/>
                          </a:xfrm>
                          <a:custGeom>
                            <a:avLst/>
                            <a:gdLst/>
                            <a:ahLst/>
                            <a:cxnLst/>
                            <a:rect l="0" t="0" r="0" b="0"/>
                            <a:pathLst>
                              <a:path w="13716" h="104775">
                                <a:moveTo>
                                  <a:pt x="0" y="0"/>
                                </a:moveTo>
                                <a:lnTo>
                                  <a:pt x="4572" y="0"/>
                                </a:lnTo>
                                <a:lnTo>
                                  <a:pt x="4572" y="13716"/>
                                </a:lnTo>
                                <a:lnTo>
                                  <a:pt x="9144" y="13716"/>
                                </a:lnTo>
                                <a:lnTo>
                                  <a:pt x="9144" y="104775"/>
                                </a:lnTo>
                                <a:lnTo>
                                  <a:pt x="13716" y="104775"/>
                                </a:lnTo>
                                <a:lnTo>
                                  <a:pt x="13716" y="95631"/>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45" name="Shape 445"/>
                        <wps:cNvSpPr/>
                        <wps:spPr>
                          <a:xfrm>
                            <a:off x="3293364" y="825754"/>
                            <a:ext cx="96012" cy="35941"/>
                          </a:xfrm>
                          <a:custGeom>
                            <a:avLst/>
                            <a:gdLst/>
                            <a:ahLst/>
                            <a:cxnLst/>
                            <a:rect l="0" t="0" r="0" b="0"/>
                            <a:pathLst>
                              <a:path w="96012" h="35941">
                                <a:moveTo>
                                  <a:pt x="4572" y="35941"/>
                                </a:moveTo>
                                <a:lnTo>
                                  <a:pt x="0" y="35941"/>
                                </a:lnTo>
                                <a:lnTo>
                                  <a:pt x="18288" y="35941"/>
                                </a:lnTo>
                                <a:lnTo>
                                  <a:pt x="18288" y="32004"/>
                                </a:lnTo>
                                <a:lnTo>
                                  <a:pt x="22860" y="32004"/>
                                </a:lnTo>
                                <a:lnTo>
                                  <a:pt x="22860" y="26797"/>
                                </a:lnTo>
                                <a:lnTo>
                                  <a:pt x="32004" y="26797"/>
                                </a:lnTo>
                                <a:lnTo>
                                  <a:pt x="32004" y="22860"/>
                                </a:lnTo>
                                <a:lnTo>
                                  <a:pt x="41148" y="22860"/>
                                </a:lnTo>
                                <a:lnTo>
                                  <a:pt x="45720" y="18288"/>
                                </a:lnTo>
                                <a:lnTo>
                                  <a:pt x="50292" y="18288"/>
                                </a:lnTo>
                                <a:lnTo>
                                  <a:pt x="54864" y="13716"/>
                                </a:lnTo>
                                <a:lnTo>
                                  <a:pt x="59436" y="9144"/>
                                </a:lnTo>
                                <a:lnTo>
                                  <a:pt x="64008" y="9144"/>
                                </a:lnTo>
                                <a:lnTo>
                                  <a:pt x="64008" y="4572"/>
                                </a:lnTo>
                                <a:lnTo>
                                  <a:pt x="77724" y="4572"/>
                                </a:lnTo>
                                <a:lnTo>
                                  <a:pt x="77724" y="0"/>
                                </a:lnTo>
                                <a:lnTo>
                                  <a:pt x="96012"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46" name="Shape 446"/>
                        <wps:cNvSpPr/>
                        <wps:spPr>
                          <a:xfrm>
                            <a:off x="3429889" y="861695"/>
                            <a:ext cx="4572" cy="82550"/>
                          </a:xfrm>
                          <a:custGeom>
                            <a:avLst/>
                            <a:gdLst/>
                            <a:ahLst/>
                            <a:cxnLst/>
                            <a:rect l="0" t="0" r="0" b="0"/>
                            <a:pathLst>
                              <a:path w="4572" h="82550">
                                <a:moveTo>
                                  <a:pt x="4572" y="0"/>
                                </a:moveTo>
                                <a:lnTo>
                                  <a:pt x="4572" y="45720"/>
                                </a:lnTo>
                                <a:lnTo>
                                  <a:pt x="0" y="50292"/>
                                </a:lnTo>
                                <a:lnTo>
                                  <a:pt x="0" y="82550"/>
                                </a:lnTo>
                                <a:lnTo>
                                  <a:pt x="0" y="64008"/>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47" name="Shape 447"/>
                        <wps:cNvSpPr/>
                        <wps:spPr>
                          <a:xfrm>
                            <a:off x="3434461" y="816610"/>
                            <a:ext cx="54864" cy="68580"/>
                          </a:xfrm>
                          <a:custGeom>
                            <a:avLst/>
                            <a:gdLst/>
                            <a:ahLst/>
                            <a:cxnLst/>
                            <a:rect l="0" t="0" r="0" b="0"/>
                            <a:pathLst>
                              <a:path w="54864" h="68580">
                                <a:moveTo>
                                  <a:pt x="0" y="41148"/>
                                </a:moveTo>
                                <a:lnTo>
                                  <a:pt x="0" y="41148"/>
                                </a:lnTo>
                                <a:lnTo>
                                  <a:pt x="0" y="22860"/>
                                </a:lnTo>
                                <a:lnTo>
                                  <a:pt x="4572" y="18288"/>
                                </a:lnTo>
                                <a:lnTo>
                                  <a:pt x="9144" y="18288"/>
                                </a:lnTo>
                                <a:lnTo>
                                  <a:pt x="9144" y="13716"/>
                                </a:lnTo>
                                <a:lnTo>
                                  <a:pt x="13716" y="13716"/>
                                </a:lnTo>
                                <a:lnTo>
                                  <a:pt x="13716" y="4572"/>
                                </a:lnTo>
                                <a:lnTo>
                                  <a:pt x="22860" y="4572"/>
                                </a:lnTo>
                                <a:lnTo>
                                  <a:pt x="27432" y="0"/>
                                </a:lnTo>
                                <a:lnTo>
                                  <a:pt x="54864" y="0"/>
                                </a:lnTo>
                                <a:lnTo>
                                  <a:pt x="54864" y="13716"/>
                                </a:lnTo>
                                <a:lnTo>
                                  <a:pt x="50292" y="18288"/>
                                </a:lnTo>
                                <a:lnTo>
                                  <a:pt x="50292" y="22860"/>
                                </a:lnTo>
                                <a:lnTo>
                                  <a:pt x="45720" y="27432"/>
                                </a:lnTo>
                                <a:lnTo>
                                  <a:pt x="41148" y="32004"/>
                                </a:lnTo>
                                <a:lnTo>
                                  <a:pt x="41148" y="35941"/>
                                </a:lnTo>
                                <a:lnTo>
                                  <a:pt x="36576" y="35941"/>
                                </a:lnTo>
                                <a:lnTo>
                                  <a:pt x="36576" y="41148"/>
                                </a:lnTo>
                                <a:lnTo>
                                  <a:pt x="32004" y="41148"/>
                                </a:lnTo>
                                <a:lnTo>
                                  <a:pt x="32004" y="45085"/>
                                </a:lnTo>
                                <a:lnTo>
                                  <a:pt x="22860" y="45085"/>
                                </a:lnTo>
                                <a:lnTo>
                                  <a:pt x="22860" y="50292"/>
                                </a:lnTo>
                                <a:lnTo>
                                  <a:pt x="18288" y="50292"/>
                                </a:lnTo>
                                <a:lnTo>
                                  <a:pt x="18288" y="59436"/>
                                </a:lnTo>
                                <a:lnTo>
                                  <a:pt x="13716" y="59436"/>
                                </a:lnTo>
                                <a:lnTo>
                                  <a:pt x="13716" y="68580"/>
                                </a:lnTo>
                                <a:lnTo>
                                  <a:pt x="9144" y="6858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48" name="Shape 448"/>
                        <wps:cNvSpPr/>
                        <wps:spPr>
                          <a:xfrm>
                            <a:off x="1724279" y="675132"/>
                            <a:ext cx="1678178" cy="72898"/>
                          </a:xfrm>
                          <a:custGeom>
                            <a:avLst/>
                            <a:gdLst/>
                            <a:ahLst/>
                            <a:cxnLst/>
                            <a:rect l="0" t="0" r="0" b="0"/>
                            <a:pathLst>
                              <a:path w="1678178" h="72898">
                                <a:moveTo>
                                  <a:pt x="0" y="72898"/>
                                </a:moveTo>
                                <a:lnTo>
                                  <a:pt x="41148" y="72898"/>
                                </a:lnTo>
                                <a:lnTo>
                                  <a:pt x="41148" y="68326"/>
                                </a:lnTo>
                                <a:lnTo>
                                  <a:pt x="49911" y="68326"/>
                                </a:lnTo>
                                <a:lnTo>
                                  <a:pt x="54864" y="63754"/>
                                </a:lnTo>
                                <a:lnTo>
                                  <a:pt x="81915" y="63754"/>
                                </a:lnTo>
                                <a:lnTo>
                                  <a:pt x="81915" y="59436"/>
                                </a:lnTo>
                                <a:lnTo>
                                  <a:pt x="127635" y="59436"/>
                                </a:lnTo>
                                <a:lnTo>
                                  <a:pt x="132207" y="54610"/>
                                </a:lnTo>
                                <a:lnTo>
                                  <a:pt x="168783" y="54610"/>
                                </a:lnTo>
                                <a:lnTo>
                                  <a:pt x="173355" y="50292"/>
                                </a:lnTo>
                                <a:lnTo>
                                  <a:pt x="200787" y="50292"/>
                                </a:lnTo>
                                <a:lnTo>
                                  <a:pt x="200787" y="45466"/>
                                </a:lnTo>
                                <a:lnTo>
                                  <a:pt x="227965" y="45466"/>
                                </a:lnTo>
                                <a:lnTo>
                                  <a:pt x="232537" y="41148"/>
                                </a:lnTo>
                                <a:lnTo>
                                  <a:pt x="255397" y="41148"/>
                                </a:lnTo>
                                <a:lnTo>
                                  <a:pt x="255397" y="36576"/>
                                </a:lnTo>
                                <a:lnTo>
                                  <a:pt x="273685" y="36576"/>
                                </a:lnTo>
                                <a:lnTo>
                                  <a:pt x="278257" y="32004"/>
                                </a:lnTo>
                                <a:lnTo>
                                  <a:pt x="310261" y="32004"/>
                                </a:lnTo>
                                <a:lnTo>
                                  <a:pt x="319405" y="27432"/>
                                </a:lnTo>
                                <a:lnTo>
                                  <a:pt x="342265" y="27432"/>
                                </a:lnTo>
                                <a:lnTo>
                                  <a:pt x="342265" y="22860"/>
                                </a:lnTo>
                                <a:lnTo>
                                  <a:pt x="460883" y="22860"/>
                                </a:lnTo>
                                <a:lnTo>
                                  <a:pt x="470027" y="18288"/>
                                </a:lnTo>
                                <a:lnTo>
                                  <a:pt x="642747" y="18288"/>
                                </a:lnTo>
                                <a:lnTo>
                                  <a:pt x="647700" y="13716"/>
                                </a:lnTo>
                                <a:lnTo>
                                  <a:pt x="688467" y="13716"/>
                                </a:lnTo>
                                <a:lnTo>
                                  <a:pt x="693039" y="9144"/>
                                </a:lnTo>
                                <a:lnTo>
                                  <a:pt x="784225" y="9144"/>
                                </a:lnTo>
                                <a:lnTo>
                                  <a:pt x="789051" y="4572"/>
                                </a:lnTo>
                                <a:lnTo>
                                  <a:pt x="898525" y="4572"/>
                                </a:lnTo>
                                <a:lnTo>
                                  <a:pt x="903097" y="0"/>
                                </a:lnTo>
                                <a:lnTo>
                                  <a:pt x="1381887" y="0"/>
                                </a:lnTo>
                                <a:lnTo>
                                  <a:pt x="1409319" y="4572"/>
                                </a:lnTo>
                                <a:lnTo>
                                  <a:pt x="1427607" y="4572"/>
                                </a:lnTo>
                                <a:lnTo>
                                  <a:pt x="1450467" y="9144"/>
                                </a:lnTo>
                                <a:lnTo>
                                  <a:pt x="1491615" y="9144"/>
                                </a:lnTo>
                                <a:lnTo>
                                  <a:pt x="1514475" y="13716"/>
                                </a:lnTo>
                                <a:lnTo>
                                  <a:pt x="1569085" y="13716"/>
                                </a:lnTo>
                                <a:lnTo>
                                  <a:pt x="1582801" y="18288"/>
                                </a:lnTo>
                                <a:lnTo>
                                  <a:pt x="1610233" y="18288"/>
                                </a:lnTo>
                                <a:lnTo>
                                  <a:pt x="1623949" y="22860"/>
                                </a:lnTo>
                                <a:lnTo>
                                  <a:pt x="1678178" y="22860"/>
                                </a:lnTo>
                                <a:lnTo>
                                  <a:pt x="1674241" y="2286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49" name="Shape 449"/>
                        <wps:cNvSpPr/>
                        <wps:spPr>
                          <a:xfrm>
                            <a:off x="2002536" y="734568"/>
                            <a:ext cx="1518793" cy="77470"/>
                          </a:xfrm>
                          <a:custGeom>
                            <a:avLst/>
                            <a:gdLst/>
                            <a:ahLst/>
                            <a:cxnLst/>
                            <a:rect l="0" t="0" r="0" b="0"/>
                            <a:pathLst>
                              <a:path w="1518793" h="77470">
                                <a:moveTo>
                                  <a:pt x="0" y="45466"/>
                                </a:moveTo>
                                <a:lnTo>
                                  <a:pt x="9144" y="45466"/>
                                </a:lnTo>
                                <a:lnTo>
                                  <a:pt x="13716" y="40894"/>
                                </a:lnTo>
                                <a:lnTo>
                                  <a:pt x="22860" y="40894"/>
                                </a:lnTo>
                                <a:lnTo>
                                  <a:pt x="27432" y="36322"/>
                                </a:lnTo>
                                <a:lnTo>
                                  <a:pt x="127762" y="36322"/>
                                </a:lnTo>
                                <a:lnTo>
                                  <a:pt x="127762" y="40894"/>
                                </a:lnTo>
                                <a:lnTo>
                                  <a:pt x="187198" y="40894"/>
                                </a:lnTo>
                                <a:lnTo>
                                  <a:pt x="191770" y="36322"/>
                                </a:lnTo>
                                <a:lnTo>
                                  <a:pt x="218567" y="36322"/>
                                </a:lnTo>
                                <a:lnTo>
                                  <a:pt x="223774" y="31750"/>
                                </a:lnTo>
                                <a:lnTo>
                                  <a:pt x="255143" y="31750"/>
                                </a:lnTo>
                                <a:lnTo>
                                  <a:pt x="259715" y="27178"/>
                                </a:lnTo>
                                <a:lnTo>
                                  <a:pt x="273431" y="27178"/>
                                </a:lnTo>
                                <a:lnTo>
                                  <a:pt x="278003" y="22606"/>
                                </a:lnTo>
                                <a:lnTo>
                                  <a:pt x="305435" y="22606"/>
                                </a:lnTo>
                                <a:lnTo>
                                  <a:pt x="310007" y="18034"/>
                                </a:lnTo>
                                <a:lnTo>
                                  <a:pt x="328295" y="18034"/>
                                </a:lnTo>
                                <a:lnTo>
                                  <a:pt x="332867" y="13462"/>
                                </a:lnTo>
                                <a:lnTo>
                                  <a:pt x="382778" y="13462"/>
                                </a:lnTo>
                                <a:lnTo>
                                  <a:pt x="387350" y="8890"/>
                                </a:lnTo>
                                <a:lnTo>
                                  <a:pt x="428498" y="8890"/>
                                </a:lnTo>
                                <a:lnTo>
                                  <a:pt x="428498" y="4318"/>
                                </a:lnTo>
                                <a:lnTo>
                                  <a:pt x="474218" y="4318"/>
                                </a:lnTo>
                                <a:lnTo>
                                  <a:pt x="478790" y="0"/>
                                </a:lnTo>
                                <a:lnTo>
                                  <a:pt x="893953" y="0"/>
                                </a:lnTo>
                                <a:lnTo>
                                  <a:pt x="893953" y="4318"/>
                                </a:lnTo>
                                <a:lnTo>
                                  <a:pt x="907669" y="4318"/>
                                </a:lnTo>
                                <a:lnTo>
                                  <a:pt x="907669" y="8890"/>
                                </a:lnTo>
                                <a:lnTo>
                                  <a:pt x="943991" y="8890"/>
                                </a:lnTo>
                                <a:lnTo>
                                  <a:pt x="948817" y="13462"/>
                                </a:lnTo>
                                <a:lnTo>
                                  <a:pt x="975995" y="13462"/>
                                </a:lnTo>
                                <a:lnTo>
                                  <a:pt x="980567" y="18034"/>
                                </a:lnTo>
                                <a:lnTo>
                                  <a:pt x="1072007" y="18034"/>
                                </a:lnTo>
                                <a:lnTo>
                                  <a:pt x="1076579" y="22606"/>
                                </a:lnTo>
                                <a:lnTo>
                                  <a:pt x="1085342" y="22606"/>
                                </a:lnTo>
                                <a:lnTo>
                                  <a:pt x="1085342" y="27178"/>
                                </a:lnTo>
                                <a:lnTo>
                                  <a:pt x="1103630" y="27178"/>
                                </a:lnTo>
                                <a:lnTo>
                                  <a:pt x="1108583" y="31750"/>
                                </a:lnTo>
                                <a:lnTo>
                                  <a:pt x="1135634" y="31750"/>
                                </a:lnTo>
                                <a:lnTo>
                                  <a:pt x="1140206" y="36322"/>
                                </a:lnTo>
                                <a:lnTo>
                                  <a:pt x="1185926" y="36322"/>
                                </a:lnTo>
                                <a:lnTo>
                                  <a:pt x="1190498" y="40894"/>
                                </a:lnTo>
                                <a:lnTo>
                                  <a:pt x="1204214" y="40894"/>
                                </a:lnTo>
                                <a:lnTo>
                                  <a:pt x="1208786" y="45466"/>
                                </a:lnTo>
                                <a:lnTo>
                                  <a:pt x="1240282" y="45466"/>
                                </a:lnTo>
                                <a:lnTo>
                                  <a:pt x="1240282" y="40894"/>
                                </a:lnTo>
                                <a:lnTo>
                                  <a:pt x="1267968" y="40894"/>
                                </a:lnTo>
                                <a:lnTo>
                                  <a:pt x="1267968" y="36322"/>
                                </a:lnTo>
                                <a:lnTo>
                                  <a:pt x="1318260" y="36322"/>
                                </a:lnTo>
                                <a:lnTo>
                                  <a:pt x="1322832" y="40894"/>
                                </a:lnTo>
                                <a:lnTo>
                                  <a:pt x="1341120" y="40894"/>
                                </a:lnTo>
                                <a:lnTo>
                                  <a:pt x="1350264" y="45466"/>
                                </a:lnTo>
                                <a:lnTo>
                                  <a:pt x="1354836" y="45466"/>
                                </a:lnTo>
                                <a:lnTo>
                                  <a:pt x="1359408" y="50038"/>
                                </a:lnTo>
                                <a:lnTo>
                                  <a:pt x="1372489" y="50038"/>
                                </a:lnTo>
                                <a:lnTo>
                                  <a:pt x="1377696" y="54610"/>
                                </a:lnTo>
                                <a:lnTo>
                                  <a:pt x="1399921" y="54610"/>
                                </a:lnTo>
                                <a:lnTo>
                                  <a:pt x="1399921" y="59182"/>
                                </a:lnTo>
                                <a:lnTo>
                                  <a:pt x="1495933" y="59182"/>
                                </a:lnTo>
                                <a:lnTo>
                                  <a:pt x="1495933" y="54610"/>
                                </a:lnTo>
                                <a:lnTo>
                                  <a:pt x="1518793" y="54610"/>
                                </a:lnTo>
                                <a:lnTo>
                                  <a:pt x="1518793" y="63754"/>
                                </a:lnTo>
                                <a:lnTo>
                                  <a:pt x="1514221" y="63754"/>
                                </a:lnTo>
                                <a:lnTo>
                                  <a:pt x="1514221" y="68326"/>
                                </a:lnTo>
                                <a:lnTo>
                                  <a:pt x="1500505" y="68326"/>
                                </a:lnTo>
                                <a:lnTo>
                                  <a:pt x="1495933" y="72898"/>
                                </a:lnTo>
                                <a:lnTo>
                                  <a:pt x="1473073" y="72898"/>
                                </a:lnTo>
                                <a:lnTo>
                                  <a:pt x="1473073" y="77470"/>
                                </a:lnTo>
                                <a:lnTo>
                                  <a:pt x="1463929" y="7747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50" name="Shape 450"/>
                        <wps:cNvSpPr/>
                        <wps:spPr>
                          <a:xfrm>
                            <a:off x="3653663" y="547497"/>
                            <a:ext cx="100203" cy="41148"/>
                          </a:xfrm>
                          <a:custGeom>
                            <a:avLst/>
                            <a:gdLst/>
                            <a:ahLst/>
                            <a:cxnLst/>
                            <a:rect l="0" t="0" r="0" b="0"/>
                            <a:pathLst>
                              <a:path w="100203" h="41148">
                                <a:moveTo>
                                  <a:pt x="0" y="41148"/>
                                </a:moveTo>
                                <a:lnTo>
                                  <a:pt x="27432" y="41148"/>
                                </a:lnTo>
                                <a:lnTo>
                                  <a:pt x="32004" y="36195"/>
                                </a:lnTo>
                                <a:lnTo>
                                  <a:pt x="40767" y="36195"/>
                                </a:lnTo>
                                <a:lnTo>
                                  <a:pt x="45339" y="32004"/>
                                </a:lnTo>
                                <a:lnTo>
                                  <a:pt x="54483" y="32004"/>
                                </a:lnTo>
                                <a:lnTo>
                                  <a:pt x="54483" y="27051"/>
                                </a:lnTo>
                                <a:lnTo>
                                  <a:pt x="63627" y="27051"/>
                                </a:lnTo>
                                <a:lnTo>
                                  <a:pt x="63627" y="22860"/>
                                </a:lnTo>
                                <a:lnTo>
                                  <a:pt x="68199" y="22860"/>
                                </a:lnTo>
                                <a:lnTo>
                                  <a:pt x="72771" y="18288"/>
                                </a:lnTo>
                                <a:lnTo>
                                  <a:pt x="81915" y="18288"/>
                                </a:lnTo>
                                <a:lnTo>
                                  <a:pt x="81915" y="13716"/>
                                </a:lnTo>
                                <a:lnTo>
                                  <a:pt x="86487" y="13716"/>
                                </a:lnTo>
                                <a:lnTo>
                                  <a:pt x="86487" y="9144"/>
                                </a:lnTo>
                                <a:lnTo>
                                  <a:pt x="91059" y="9144"/>
                                </a:lnTo>
                                <a:lnTo>
                                  <a:pt x="91059" y="4572"/>
                                </a:lnTo>
                                <a:lnTo>
                                  <a:pt x="95631" y="4572"/>
                                </a:lnTo>
                                <a:lnTo>
                                  <a:pt x="100203"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51" name="Shape 451"/>
                        <wps:cNvSpPr/>
                        <wps:spPr>
                          <a:xfrm>
                            <a:off x="3681095" y="611124"/>
                            <a:ext cx="59055" cy="27432"/>
                          </a:xfrm>
                          <a:custGeom>
                            <a:avLst/>
                            <a:gdLst/>
                            <a:ahLst/>
                            <a:cxnLst/>
                            <a:rect l="0" t="0" r="0" b="0"/>
                            <a:pathLst>
                              <a:path w="59055" h="27432">
                                <a:moveTo>
                                  <a:pt x="0" y="27432"/>
                                </a:moveTo>
                                <a:lnTo>
                                  <a:pt x="8763" y="27432"/>
                                </a:lnTo>
                                <a:lnTo>
                                  <a:pt x="8763" y="22606"/>
                                </a:lnTo>
                                <a:lnTo>
                                  <a:pt x="13335" y="22606"/>
                                </a:lnTo>
                                <a:lnTo>
                                  <a:pt x="13335" y="18288"/>
                                </a:lnTo>
                                <a:lnTo>
                                  <a:pt x="17907" y="18288"/>
                                </a:lnTo>
                                <a:lnTo>
                                  <a:pt x="17907" y="13716"/>
                                </a:lnTo>
                                <a:lnTo>
                                  <a:pt x="27051" y="13716"/>
                                </a:lnTo>
                                <a:lnTo>
                                  <a:pt x="31623" y="9144"/>
                                </a:lnTo>
                                <a:lnTo>
                                  <a:pt x="40767" y="9144"/>
                                </a:lnTo>
                                <a:lnTo>
                                  <a:pt x="40767" y="4572"/>
                                </a:lnTo>
                                <a:lnTo>
                                  <a:pt x="54483" y="4572"/>
                                </a:lnTo>
                                <a:lnTo>
                                  <a:pt x="54483" y="0"/>
                                </a:lnTo>
                                <a:lnTo>
                                  <a:pt x="59055"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52" name="Shape 452"/>
                        <wps:cNvSpPr/>
                        <wps:spPr>
                          <a:xfrm>
                            <a:off x="4013962" y="478917"/>
                            <a:ext cx="32004" cy="141351"/>
                          </a:xfrm>
                          <a:custGeom>
                            <a:avLst/>
                            <a:gdLst/>
                            <a:ahLst/>
                            <a:cxnLst/>
                            <a:rect l="0" t="0" r="0" b="0"/>
                            <a:pathLst>
                              <a:path w="32004" h="141351">
                                <a:moveTo>
                                  <a:pt x="32004" y="0"/>
                                </a:moveTo>
                                <a:lnTo>
                                  <a:pt x="32004" y="45720"/>
                                </a:lnTo>
                                <a:lnTo>
                                  <a:pt x="27051" y="50292"/>
                                </a:lnTo>
                                <a:lnTo>
                                  <a:pt x="22860" y="59436"/>
                                </a:lnTo>
                                <a:lnTo>
                                  <a:pt x="22860" y="73152"/>
                                </a:lnTo>
                                <a:lnTo>
                                  <a:pt x="17907" y="77724"/>
                                </a:lnTo>
                                <a:lnTo>
                                  <a:pt x="17907" y="82296"/>
                                </a:lnTo>
                                <a:lnTo>
                                  <a:pt x="13716" y="86868"/>
                                </a:lnTo>
                                <a:lnTo>
                                  <a:pt x="13716" y="100584"/>
                                </a:lnTo>
                                <a:lnTo>
                                  <a:pt x="8763" y="100584"/>
                                </a:lnTo>
                                <a:lnTo>
                                  <a:pt x="8763" y="109728"/>
                                </a:lnTo>
                                <a:lnTo>
                                  <a:pt x="4572" y="113919"/>
                                </a:lnTo>
                                <a:lnTo>
                                  <a:pt x="4572" y="127635"/>
                                </a:lnTo>
                                <a:lnTo>
                                  <a:pt x="0" y="127635"/>
                                </a:lnTo>
                                <a:lnTo>
                                  <a:pt x="0" y="141351"/>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53" name="Shape 453"/>
                        <wps:cNvSpPr/>
                        <wps:spPr>
                          <a:xfrm>
                            <a:off x="3986784" y="465201"/>
                            <a:ext cx="31750" cy="32004"/>
                          </a:xfrm>
                          <a:custGeom>
                            <a:avLst/>
                            <a:gdLst/>
                            <a:ahLst/>
                            <a:cxnLst/>
                            <a:rect l="0" t="0" r="0" b="0"/>
                            <a:pathLst>
                              <a:path w="31750" h="32004">
                                <a:moveTo>
                                  <a:pt x="9144" y="0"/>
                                </a:moveTo>
                                <a:lnTo>
                                  <a:pt x="0" y="0"/>
                                </a:lnTo>
                                <a:lnTo>
                                  <a:pt x="0" y="32004"/>
                                </a:lnTo>
                                <a:lnTo>
                                  <a:pt x="31750" y="32004"/>
                                </a:lnTo>
                                <a:lnTo>
                                  <a:pt x="31750" y="4572"/>
                                </a:lnTo>
                                <a:lnTo>
                                  <a:pt x="27178" y="4572"/>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54" name="Shape 454"/>
                        <wps:cNvSpPr/>
                        <wps:spPr>
                          <a:xfrm>
                            <a:off x="4091305" y="592836"/>
                            <a:ext cx="50292" cy="45720"/>
                          </a:xfrm>
                          <a:custGeom>
                            <a:avLst/>
                            <a:gdLst/>
                            <a:ahLst/>
                            <a:cxnLst/>
                            <a:rect l="0" t="0" r="0" b="0"/>
                            <a:pathLst>
                              <a:path w="50292" h="45720">
                                <a:moveTo>
                                  <a:pt x="13716" y="22860"/>
                                </a:moveTo>
                                <a:lnTo>
                                  <a:pt x="0" y="22860"/>
                                </a:lnTo>
                                <a:lnTo>
                                  <a:pt x="0" y="40894"/>
                                </a:lnTo>
                                <a:lnTo>
                                  <a:pt x="4572" y="40894"/>
                                </a:lnTo>
                                <a:lnTo>
                                  <a:pt x="4572" y="45720"/>
                                </a:lnTo>
                                <a:lnTo>
                                  <a:pt x="18288" y="45720"/>
                                </a:lnTo>
                                <a:lnTo>
                                  <a:pt x="18288" y="40894"/>
                                </a:lnTo>
                                <a:lnTo>
                                  <a:pt x="36576" y="40894"/>
                                </a:lnTo>
                                <a:lnTo>
                                  <a:pt x="36576" y="36576"/>
                                </a:lnTo>
                                <a:lnTo>
                                  <a:pt x="45720" y="36576"/>
                                </a:lnTo>
                                <a:lnTo>
                                  <a:pt x="45720" y="22860"/>
                                </a:lnTo>
                                <a:lnTo>
                                  <a:pt x="50292" y="22860"/>
                                </a:lnTo>
                                <a:lnTo>
                                  <a:pt x="50292" y="0"/>
                                </a:lnTo>
                                <a:lnTo>
                                  <a:pt x="18288" y="0"/>
                                </a:lnTo>
                                <a:lnTo>
                                  <a:pt x="18288" y="13716"/>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55" name="Shape 455"/>
                        <wps:cNvSpPr/>
                        <wps:spPr>
                          <a:xfrm>
                            <a:off x="4273931" y="278257"/>
                            <a:ext cx="109347" cy="109474"/>
                          </a:xfrm>
                          <a:custGeom>
                            <a:avLst/>
                            <a:gdLst/>
                            <a:ahLst/>
                            <a:cxnLst/>
                            <a:rect l="0" t="0" r="0" b="0"/>
                            <a:pathLst>
                              <a:path w="109347" h="109474">
                                <a:moveTo>
                                  <a:pt x="0" y="22606"/>
                                </a:moveTo>
                                <a:lnTo>
                                  <a:pt x="0" y="13462"/>
                                </a:lnTo>
                                <a:lnTo>
                                  <a:pt x="0" y="109474"/>
                                </a:lnTo>
                                <a:lnTo>
                                  <a:pt x="0" y="50038"/>
                                </a:lnTo>
                                <a:lnTo>
                                  <a:pt x="4572" y="45466"/>
                                </a:lnTo>
                                <a:lnTo>
                                  <a:pt x="4572" y="18288"/>
                                </a:lnTo>
                                <a:lnTo>
                                  <a:pt x="22860" y="18288"/>
                                </a:lnTo>
                                <a:lnTo>
                                  <a:pt x="22860" y="22606"/>
                                </a:lnTo>
                                <a:lnTo>
                                  <a:pt x="27432" y="22606"/>
                                </a:lnTo>
                                <a:lnTo>
                                  <a:pt x="27432" y="31750"/>
                                </a:lnTo>
                                <a:lnTo>
                                  <a:pt x="32004" y="31750"/>
                                </a:lnTo>
                                <a:lnTo>
                                  <a:pt x="32004" y="45466"/>
                                </a:lnTo>
                                <a:lnTo>
                                  <a:pt x="36576" y="50038"/>
                                </a:lnTo>
                                <a:lnTo>
                                  <a:pt x="36576" y="59182"/>
                                </a:lnTo>
                                <a:lnTo>
                                  <a:pt x="41148" y="59182"/>
                                </a:lnTo>
                                <a:lnTo>
                                  <a:pt x="41148" y="77470"/>
                                </a:lnTo>
                                <a:lnTo>
                                  <a:pt x="45720" y="82042"/>
                                </a:lnTo>
                                <a:lnTo>
                                  <a:pt x="45720" y="95758"/>
                                </a:lnTo>
                                <a:lnTo>
                                  <a:pt x="50292" y="95758"/>
                                </a:lnTo>
                                <a:lnTo>
                                  <a:pt x="50292" y="104902"/>
                                </a:lnTo>
                                <a:lnTo>
                                  <a:pt x="54864" y="104902"/>
                                </a:lnTo>
                                <a:lnTo>
                                  <a:pt x="54864" y="109474"/>
                                </a:lnTo>
                                <a:lnTo>
                                  <a:pt x="77343" y="109474"/>
                                </a:lnTo>
                                <a:lnTo>
                                  <a:pt x="81915" y="104902"/>
                                </a:lnTo>
                                <a:lnTo>
                                  <a:pt x="86487" y="100330"/>
                                </a:lnTo>
                                <a:lnTo>
                                  <a:pt x="86487" y="95758"/>
                                </a:lnTo>
                                <a:lnTo>
                                  <a:pt x="91059" y="95758"/>
                                </a:lnTo>
                                <a:lnTo>
                                  <a:pt x="91059" y="91186"/>
                                </a:lnTo>
                                <a:lnTo>
                                  <a:pt x="95631" y="91186"/>
                                </a:lnTo>
                                <a:lnTo>
                                  <a:pt x="95631" y="86614"/>
                                </a:lnTo>
                                <a:lnTo>
                                  <a:pt x="100203" y="86614"/>
                                </a:lnTo>
                                <a:lnTo>
                                  <a:pt x="100203" y="77470"/>
                                </a:lnTo>
                                <a:lnTo>
                                  <a:pt x="104775" y="77470"/>
                                </a:lnTo>
                                <a:lnTo>
                                  <a:pt x="104775" y="68326"/>
                                </a:lnTo>
                                <a:lnTo>
                                  <a:pt x="109347" y="68326"/>
                                </a:lnTo>
                                <a:lnTo>
                                  <a:pt x="109347"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56" name="Shape 456"/>
                        <wps:cNvSpPr/>
                        <wps:spPr>
                          <a:xfrm>
                            <a:off x="4278503" y="419735"/>
                            <a:ext cx="227965" cy="27432"/>
                          </a:xfrm>
                          <a:custGeom>
                            <a:avLst/>
                            <a:gdLst/>
                            <a:ahLst/>
                            <a:cxnLst/>
                            <a:rect l="0" t="0" r="0" b="0"/>
                            <a:pathLst>
                              <a:path w="227965" h="27432">
                                <a:moveTo>
                                  <a:pt x="4572" y="27432"/>
                                </a:moveTo>
                                <a:lnTo>
                                  <a:pt x="0" y="27432"/>
                                </a:lnTo>
                                <a:lnTo>
                                  <a:pt x="13716" y="27432"/>
                                </a:lnTo>
                                <a:lnTo>
                                  <a:pt x="18288" y="22606"/>
                                </a:lnTo>
                                <a:lnTo>
                                  <a:pt x="22860" y="22606"/>
                                </a:lnTo>
                                <a:lnTo>
                                  <a:pt x="32004" y="18288"/>
                                </a:lnTo>
                                <a:lnTo>
                                  <a:pt x="54864" y="18288"/>
                                </a:lnTo>
                                <a:lnTo>
                                  <a:pt x="59436" y="13462"/>
                                </a:lnTo>
                                <a:lnTo>
                                  <a:pt x="77343" y="13462"/>
                                </a:lnTo>
                                <a:lnTo>
                                  <a:pt x="81915" y="9144"/>
                                </a:lnTo>
                                <a:lnTo>
                                  <a:pt x="118491" y="9144"/>
                                </a:lnTo>
                                <a:lnTo>
                                  <a:pt x="123063" y="4318"/>
                                </a:lnTo>
                                <a:lnTo>
                                  <a:pt x="141351" y="4318"/>
                                </a:lnTo>
                                <a:lnTo>
                                  <a:pt x="150495" y="0"/>
                                </a:lnTo>
                                <a:lnTo>
                                  <a:pt x="227965"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57" name="Shape 457"/>
                        <wps:cNvSpPr/>
                        <wps:spPr>
                          <a:xfrm>
                            <a:off x="4355846" y="556641"/>
                            <a:ext cx="59436" cy="49911"/>
                          </a:xfrm>
                          <a:custGeom>
                            <a:avLst/>
                            <a:gdLst/>
                            <a:ahLst/>
                            <a:cxnLst/>
                            <a:rect l="0" t="0" r="0" b="0"/>
                            <a:pathLst>
                              <a:path w="59436" h="49911">
                                <a:moveTo>
                                  <a:pt x="4572" y="13716"/>
                                </a:moveTo>
                                <a:lnTo>
                                  <a:pt x="0" y="13716"/>
                                </a:lnTo>
                                <a:lnTo>
                                  <a:pt x="0" y="0"/>
                                </a:lnTo>
                                <a:lnTo>
                                  <a:pt x="0" y="49911"/>
                                </a:lnTo>
                                <a:lnTo>
                                  <a:pt x="59436" y="49911"/>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58" name="Shape 458"/>
                        <wps:cNvSpPr/>
                        <wps:spPr>
                          <a:xfrm>
                            <a:off x="4428998" y="355727"/>
                            <a:ext cx="9144" cy="18288"/>
                          </a:xfrm>
                          <a:custGeom>
                            <a:avLst/>
                            <a:gdLst/>
                            <a:ahLst/>
                            <a:cxnLst/>
                            <a:rect l="0" t="0" r="0" b="0"/>
                            <a:pathLst>
                              <a:path w="9144" h="18288">
                                <a:moveTo>
                                  <a:pt x="9144" y="0"/>
                                </a:moveTo>
                                <a:lnTo>
                                  <a:pt x="4572" y="0"/>
                                </a:lnTo>
                                <a:lnTo>
                                  <a:pt x="4572" y="9144"/>
                                </a:lnTo>
                                <a:lnTo>
                                  <a:pt x="0" y="13716"/>
                                </a:lnTo>
                                <a:lnTo>
                                  <a:pt x="0" y="18288"/>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59" name="Shape 459"/>
                        <wps:cNvSpPr/>
                        <wps:spPr>
                          <a:xfrm>
                            <a:off x="4428998" y="383159"/>
                            <a:ext cx="18288" cy="9144"/>
                          </a:xfrm>
                          <a:custGeom>
                            <a:avLst/>
                            <a:gdLst/>
                            <a:ahLst/>
                            <a:cxnLst/>
                            <a:rect l="0" t="0" r="0" b="0"/>
                            <a:pathLst>
                              <a:path w="18288" h="9144">
                                <a:moveTo>
                                  <a:pt x="0" y="0"/>
                                </a:moveTo>
                                <a:lnTo>
                                  <a:pt x="0" y="9144"/>
                                </a:lnTo>
                                <a:lnTo>
                                  <a:pt x="18288" y="9144"/>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60" name="Shape 460"/>
                        <wps:cNvSpPr/>
                        <wps:spPr>
                          <a:xfrm>
                            <a:off x="4364990" y="438023"/>
                            <a:ext cx="164338" cy="177673"/>
                          </a:xfrm>
                          <a:custGeom>
                            <a:avLst/>
                            <a:gdLst/>
                            <a:ahLst/>
                            <a:cxnLst/>
                            <a:rect l="0" t="0" r="0" b="0"/>
                            <a:pathLst>
                              <a:path w="164338" h="177673">
                                <a:moveTo>
                                  <a:pt x="0" y="109474"/>
                                </a:moveTo>
                                <a:lnTo>
                                  <a:pt x="0" y="127762"/>
                                </a:lnTo>
                                <a:lnTo>
                                  <a:pt x="4572" y="132334"/>
                                </a:lnTo>
                                <a:lnTo>
                                  <a:pt x="4572" y="150622"/>
                                </a:lnTo>
                                <a:lnTo>
                                  <a:pt x="9144" y="150622"/>
                                </a:lnTo>
                                <a:lnTo>
                                  <a:pt x="9144" y="168529"/>
                                </a:lnTo>
                                <a:lnTo>
                                  <a:pt x="13716" y="168529"/>
                                </a:lnTo>
                                <a:lnTo>
                                  <a:pt x="13716" y="177673"/>
                                </a:lnTo>
                                <a:lnTo>
                                  <a:pt x="22860" y="177673"/>
                                </a:lnTo>
                                <a:lnTo>
                                  <a:pt x="22860" y="173101"/>
                                </a:lnTo>
                                <a:lnTo>
                                  <a:pt x="27432" y="173101"/>
                                </a:lnTo>
                                <a:lnTo>
                                  <a:pt x="27432" y="168529"/>
                                </a:lnTo>
                                <a:lnTo>
                                  <a:pt x="32004" y="168529"/>
                                </a:lnTo>
                                <a:lnTo>
                                  <a:pt x="32004" y="163957"/>
                                </a:lnTo>
                                <a:lnTo>
                                  <a:pt x="36576" y="159766"/>
                                </a:lnTo>
                                <a:lnTo>
                                  <a:pt x="36576" y="150622"/>
                                </a:lnTo>
                                <a:lnTo>
                                  <a:pt x="41148" y="145669"/>
                                </a:lnTo>
                                <a:lnTo>
                                  <a:pt x="41148" y="136525"/>
                                </a:lnTo>
                                <a:lnTo>
                                  <a:pt x="45720" y="132334"/>
                                </a:lnTo>
                                <a:lnTo>
                                  <a:pt x="45720" y="123190"/>
                                </a:lnTo>
                                <a:lnTo>
                                  <a:pt x="50292" y="118618"/>
                                </a:lnTo>
                                <a:lnTo>
                                  <a:pt x="50292" y="114046"/>
                                </a:lnTo>
                                <a:lnTo>
                                  <a:pt x="54864" y="109474"/>
                                </a:lnTo>
                                <a:lnTo>
                                  <a:pt x="54864" y="86614"/>
                                </a:lnTo>
                                <a:lnTo>
                                  <a:pt x="59436" y="86614"/>
                                </a:lnTo>
                                <a:lnTo>
                                  <a:pt x="59436" y="50038"/>
                                </a:lnTo>
                                <a:lnTo>
                                  <a:pt x="64008" y="50038"/>
                                </a:lnTo>
                                <a:lnTo>
                                  <a:pt x="68580" y="45466"/>
                                </a:lnTo>
                                <a:lnTo>
                                  <a:pt x="73152" y="40894"/>
                                </a:lnTo>
                                <a:lnTo>
                                  <a:pt x="77724" y="40894"/>
                                </a:lnTo>
                                <a:lnTo>
                                  <a:pt x="82296" y="36322"/>
                                </a:lnTo>
                                <a:lnTo>
                                  <a:pt x="86868" y="36322"/>
                                </a:lnTo>
                                <a:lnTo>
                                  <a:pt x="91440" y="31750"/>
                                </a:lnTo>
                                <a:lnTo>
                                  <a:pt x="104902" y="31750"/>
                                </a:lnTo>
                                <a:lnTo>
                                  <a:pt x="104902" y="27178"/>
                                </a:lnTo>
                                <a:lnTo>
                                  <a:pt x="109728" y="27178"/>
                                </a:lnTo>
                                <a:lnTo>
                                  <a:pt x="114046" y="22606"/>
                                </a:lnTo>
                                <a:lnTo>
                                  <a:pt x="123190" y="22606"/>
                                </a:lnTo>
                                <a:lnTo>
                                  <a:pt x="123190" y="18288"/>
                                </a:lnTo>
                                <a:lnTo>
                                  <a:pt x="132334" y="18288"/>
                                </a:lnTo>
                                <a:lnTo>
                                  <a:pt x="137160" y="13462"/>
                                </a:lnTo>
                                <a:lnTo>
                                  <a:pt x="141478" y="13462"/>
                                </a:lnTo>
                                <a:lnTo>
                                  <a:pt x="141478" y="9144"/>
                                </a:lnTo>
                                <a:lnTo>
                                  <a:pt x="146050" y="9144"/>
                                </a:lnTo>
                                <a:lnTo>
                                  <a:pt x="150622" y="4318"/>
                                </a:lnTo>
                                <a:lnTo>
                                  <a:pt x="155194" y="4318"/>
                                </a:lnTo>
                                <a:lnTo>
                                  <a:pt x="155194" y="0"/>
                                </a:lnTo>
                                <a:lnTo>
                                  <a:pt x="164338"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61" name="Shape 461"/>
                        <wps:cNvSpPr/>
                        <wps:spPr>
                          <a:xfrm>
                            <a:off x="4461002" y="506349"/>
                            <a:ext cx="54610" cy="104775"/>
                          </a:xfrm>
                          <a:custGeom>
                            <a:avLst/>
                            <a:gdLst/>
                            <a:ahLst/>
                            <a:cxnLst/>
                            <a:rect l="0" t="0" r="0" b="0"/>
                            <a:pathLst>
                              <a:path w="54610" h="104775">
                                <a:moveTo>
                                  <a:pt x="8890" y="27432"/>
                                </a:moveTo>
                                <a:lnTo>
                                  <a:pt x="4572" y="22860"/>
                                </a:lnTo>
                                <a:lnTo>
                                  <a:pt x="4572" y="18288"/>
                                </a:lnTo>
                                <a:lnTo>
                                  <a:pt x="4572" y="54864"/>
                                </a:lnTo>
                                <a:lnTo>
                                  <a:pt x="0" y="59436"/>
                                </a:lnTo>
                                <a:lnTo>
                                  <a:pt x="0" y="104775"/>
                                </a:lnTo>
                                <a:lnTo>
                                  <a:pt x="41148" y="104775"/>
                                </a:lnTo>
                                <a:lnTo>
                                  <a:pt x="45466" y="100203"/>
                                </a:lnTo>
                                <a:lnTo>
                                  <a:pt x="45466" y="95631"/>
                                </a:lnTo>
                                <a:lnTo>
                                  <a:pt x="50038" y="95631"/>
                                </a:lnTo>
                                <a:lnTo>
                                  <a:pt x="50038" y="68199"/>
                                </a:lnTo>
                                <a:lnTo>
                                  <a:pt x="54610" y="64008"/>
                                </a:lnTo>
                                <a:lnTo>
                                  <a:pt x="54610" y="13716"/>
                                </a:lnTo>
                                <a:lnTo>
                                  <a:pt x="41148" y="13716"/>
                                </a:lnTo>
                                <a:lnTo>
                                  <a:pt x="41148" y="4572"/>
                                </a:lnTo>
                                <a:lnTo>
                                  <a:pt x="36322" y="4572"/>
                                </a:lnTo>
                                <a:lnTo>
                                  <a:pt x="36322"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62" name="Shape 462"/>
                        <wps:cNvSpPr/>
                        <wps:spPr>
                          <a:xfrm>
                            <a:off x="4474718" y="556641"/>
                            <a:ext cx="45466" cy="22860"/>
                          </a:xfrm>
                          <a:custGeom>
                            <a:avLst/>
                            <a:gdLst/>
                            <a:ahLst/>
                            <a:cxnLst/>
                            <a:rect l="0" t="0" r="0" b="0"/>
                            <a:pathLst>
                              <a:path w="45466" h="22860">
                                <a:moveTo>
                                  <a:pt x="0" y="22860"/>
                                </a:moveTo>
                                <a:lnTo>
                                  <a:pt x="18288" y="22860"/>
                                </a:lnTo>
                                <a:lnTo>
                                  <a:pt x="18288" y="17907"/>
                                </a:lnTo>
                                <a:lnTo>
                                  <a:pt x="27432" y="17907"/>
                                </a:lnTo>
                                <a:lnTo>
                                  <a:pt x="27432" y="13716"/>
                                </a:lnTo>
                                <a:lnTo>
                                  <a:pt x="31750" y="13716"/>
                                </a:lnTo>
                                <a:lnTo>
                                  <a:pt x="31750" y="9144"/>
                                </a:lnTo>
                                <a:lnTo>
                                  <a:pt x="36322" y="9144"/>
                                </a:lnTo>
                                <a:lnTo>
                                  <a:pt x="36322" y="4572"/>
                                </a:lnTo>
                                <a:lnTo>
                                  <a:pt x="45466" y="4572"/>
                                </a:lnTo>
                                <a:lnTo>
                                  <a:pt x="45466" y="0"/>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63" name="Shape 463"/>
                        <wps:cNvSpPr/>
                        <wps:spPr>
                          <a:xfrm>
                            <a:off x="4561332" y="611124"/>
                            <a:ext cx="59182" cy="40894"/>
                          </a:xfrm>
                          <a:custGeom>
                            <a:avLst/>
                            <a:gdLst/>
                            <a:ahLst/>
                            <a:cxnLst/>
                            <a:rect l="0" t="0" r="0" b="0"/>
                            <a:pathLst>
                              <a:path w="59182" h="40894">
                                <a:moveTo>
                                  <a:pt x="4572" y="0"/>
                                </a:moveTo>
                                <a:lnTo>
                                  <a:pt x="0" y="4572"/>
                                </a:lnTo>
                                <a:lnTo>
                                  <a:pt x="8890" y="4572"/>
                                </a:lnTo>
                                <a:lnTo>
                                  <a:pt x="8890" y="0"/>
                                </a:lnTo>
                                <a:lnTo>
                                  <a:pt x="27178" y="0"/>
                                </a:lnTo>
                                <a:lnTo>
                                  <a:pt x="27178" y="40894"/>
                                </a:lnTo>
                                <a:lnTo>
                                  <a:pt x="59182" y="40894"/>
                                </a:lnTo>
                                <a:lnTo>
                                  <a:pt x="59182" y="36576"/>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64" name="Shape 464"/>
                        <wps:cNvSpPr/>
                        <wps:spPr>
                          <a:xfrm>
                            <a:off x="4729861" y="597789"/>
                            <a:ext cx="45720" cy="141097"/>
                          </a:xfrm>
                          <a:custGeom>
                            <a:avLst/>
                            <a:gdLst/>
                            <a:ahLst/>
                            <a:cxnLst/>
                            <a:rect l="0" t="0" r="0" b="0"/>
                            <a:pathLst>
                              <a:path w="45720" h="141097">
                                <a:moveTo>
                                  <a:pt x="45720" y="0"/>
                                </a:moveTo>
                                <a:lnTo>
                                  <a:pt x="45720" y="118491"/>
                                </a:lnTo>
                                <a:lnTo>
                                  <a:pt x="41148" y="118491"/>
                                </a:lnTo>
                                <a:lnTo>
                                  <a:pt x="41148" y="122809"/>
                                </a:lnTo>
                                <a:lnTo>
                                  <a:pt x="32004" y="122809"/>
                                </a:lnTo>
                                <a:lnTo>
                                  <a:pt x="32004" y="109347"/>
                                </a:lnTo>
                                <a:lnTo>
                                  <a:pt x="27432" y="109347"/>
                                </a:lnTo>
                                <a:lnTo>
                                  <a:pt x="27432" y="81915"/>
                                </a:lnTo>
                                <a:lnTo>
                                  <a:pt x="22860" y="81915"/>
                                </a:lnTo>
                                <a:lnTo>
                                  <a:pt x="22860" y="77343"/>
                                </a:lnTo>
                                <a:lnTo>
                                  <a:pt x="18288" y="77343"/>
                                </a:lnTo>
                                <a:lnTo>
                                  <a:pt x="18288" y="72771"/>
                                </a:lnTo>
                                <a:lnTo>
                                  <a:pt x="9144" y="72771"/>
                                </a:lnTo>
                                <a:lnTo>
                                  <a:pt x="9144" y="77343"/>
                                </a:lnTo>
                                <a:lnTo>
                                  <a:pt x="4572" y="77343"/>
                                </a:lnTo>
                                <a:lnTo>
                                  <a:pt x="4572" y="100203"/>
                                </a:lnTo>
                                <a:lnTo>
                                  <a:pt x="0" y="100203"/>
                                </a:lnTo>
                                <a:lnTo>
                                  <a:pt x="0" y="141097"/>
                                </a:lnTo>
                                <a:lnTo>
                                  <a:pt x="22860" y="141097"/>
                                </a:lnTo>
                                <a:lnTo>
                                  <a:pt x="22860" y="131953"/>
                                </a:lnTo>
                                <a:lnTo>
                                  <a:pt x="27432" y="131953"/>
                                </a:lnTo>
                                <a:lnTo>
                                  <a:pt x="27432" y="122809"/>
                                </a:lnTo>
                                <a:lnTo>
                                  <a:pt x="32004" y="122809"/>
                                </a:lnTo>
                                <a:lnTo>
                                  <a:pt x="36576" y="118491"/>
                                </a:lnTo>
                                <a:lnTo>
                                  <a:pt x="41148" y="118491"/>
                                </a:lnTo>
                                <a:lnTo>
                                  <a:pt x="41148" y="122809"/>
                                </a:lnTo>
                                <a:lnTo>
                                  <a:pt x="45720" y="122809"/>
                                </a:lnTo>
                                <a:lnTo>
                                  <a:pt x="45720" y="127635"/>
                                </a:lnTo>
                              </a:path>
                            </a:pathLst>
                          </a:custGeom>
                          <a:ln w="17069" cap="rnd">
                            <a:round/>
                          </a:ln>
                        </wps:spPr>
                        <wps:style>
                          <a:lnRef idx="1">
                            <a:srgbClr val="FF8000"/>
                          </a:lnRef>
                          <a:fillRef idx="0">
                            <a:srgbClr val="000000">
                              <a:alpha val="0"/>
                            </a:srgbClr>
                          </a:fillRef>
                          <a:effectRef idx="0">
                            <a:scrgbClr r="0" g="0" b="0"/>
                          </a:effectRef>
                          <a:fontRef idx="none"/>
                        </wps:style>
                        <wps:bodyPr/>
                      </wps:wsp>
                      <wps:wsp>
                        <wps:cNvPr id="465" name="Shape 465"/>
                        <wps:cNvSpPr/>
                        <wps:spPr>
                          <a:xfrm>
                            <a:off x="4721352" y="661416"/>
                            <a:ext cx="49657" cy="73152"/>
                          </a:xfrm>
                          <a:custGeom>
                            <a:avLst/>
                            <a:gdLst/>
                            <a:ahLst/>
                            <a:cxnLst/>
                            <a:rect l="0" t="0" r="0" b="0"/>
                            <a:pathLst>
                              <a:path w="49657" h="73152">
                                <a:moveTo>
                                  <a:pt x="13081" y="9144"/>
                                </a:moveTo>
                                <a:lnTo>
                                  <a:pt x="13081" y="9144"/>
                                </a:lnTo>
                                <a:lnTo>
                                  <a:pt x="13081" y="0"/>
                                </a:lnTo>
                                <a:lnTo>
                                  <a:pt x="8509" y="0"/>
                                </a:lnTo>
                                <a:lnTo>
                                  <a:pt x="8509" y="4572"/>
                                </a:lnTo>
                                <a:lnTo>
                                  <a:pt x="3937" y="4572"/>
                                </a:lnTo>
                                <a:lnTo>
                                  <a:pt x="3937" y="9144"/>
                                </a:lnTo>
                                <a:lnTo>
                                  <a:pt x="0" y="9144"/>
                                </a:lnTo>
                                <a:lnTo>
                                  <a:pt x="0" y="50292"/>
                                </a:lnTo>
                                <a:lnTo>
                                  <a:pt x="3937" y="50292"/>
                                </a:lnTo>
                                <a:lnTo>
                                  <a:pt x="3937" y="59182"/>
                                </a:lnTo>
                                <a:lnTo>
                                  <a:pt x="8509" y="59182"/>
                                </a:lnTo>
                                <a:lnTo>
                                  <a:pt x="8509" y="73152"/>
                                </a:lnTo>
                                <a:lnTo>
                                  <a:pt x="31369" y="73152"/>
                                </a:lnTo>
                                <a:lnTo>
                                  <a:pt x="31369" y="68326"/>
                                </a:lnTo>
                                <a:lnTo>
                                  <a:pt x="40513" y="68326"/>
                                </a:lnTo>
                                <a:lnTo>
                                  <a:pt x="40513" y="64008"/>
                                </a:lnTo>
                                <a:lnTo>
                                  <a:pt x="45085" y="64008"/>
                                </a:lnTo>
                                <a:lnTo>
                                  <a:pt x="45085" y="54864"/>
                                </a:lnTo>
                                <a:lnTo>
                                  <a:pt x="49657" y="54864"/>
                                </a:lnTo>
                                <a:lnTo>
                                  <a:pt x="49657" y="50292"/>
                                </a:lnTo>
                              </a:path>
                            </a:pathLst>
                          </a:custGeom>
                          <a:ln w="17069" cap="rnd">
                            <a:round/>
                          </a:ln>
                        </wps:spPr>
                        <wps:style>
                          <a:lnRef idx="1">
                            <a:srgbClr val="FF8000"/>
                          </a:lnRef>
                          <a:fillRef idx="0">
                            <a:srgbClr val="000000">
                              <a:alpha val="0"/>
                            </a:srgbClr>
                          </a:fillRef>
                          <a:effectRef idx="0">
                            <a:scrgbClr r="0" g="0" b="0"/>
                          </a:effectRef>
                          <a:fontRef idx="none"/>
                        </wps:style>
                        <wps:bodyPr/>
                      </wps:wsp>
                    </wpg:wgp>
                  </a:graphicData>
                </a:graphic>
              </wp:inline>
            </w:drawing>
          </mc:Choice>
          <mc:Fallback>
            <w:pict>
              <v:group w14:anchorId="14265BCD" id="Group 2057" o:spid="_x0000_s1026" style="width:376.05pt;height:91.9pt;mso-position-horizontal-relative:char;mso-position-vertical-relative:line" coordsize="47755,11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">
                <v:shape id="Shape 380" o:spid="_x0000_s1027" style="position:absolute;left:316;top:1277;width:92;height:869;visibility:visible;mso-wrap-style:square;v-text-anchor:top" coordsize="9144,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" path="m4572,l9144,4826r,40894l4572,50292r,32004l,82296r,4572e" filled="f" strokecolor="#ff8000" strokeweight=".47414mm">
                  <v:stroke endcap="round"/>
                  <v:path arrowok="t" textboxrect="0,0,9144,86868"/>
                </v:shape>
                <v:shape id="Shape 381" o:spid="_x0000_s1028" style="position:absolute;top:777;width:1094;height:317;visibility:visible;mso-wrap-style:square;v-text-anchor:top" coordsize="109423,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" path="m,31750r40843,l40843,27432r9144,l49987,22606r13716,l63703,18288r13716,l81991,13462r4572,l91135,9144,95707,4318r4572,l100279,r9144,e" filled="f" strokecolor="#ff8000" strokeweight=".47414mm">
                  <v:stroke endcap="round"/>
                  <v:path arrowok="t" textboxrect="0,0,109423,31750"/>
                </v:shape>
                <v:shape id="Shape 382" o:spid="_x0000_s1029" style="position:absolute;left:1776;top:1551;width:729;height:0;visibility:visible;mso-wrap-style:square;v-text-anchor:top" coordsize="728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" path="m,l72847,e" filled="f" strokecolor="#ff8000" strokeweight=".47414mm">
                  <v:stroke endcap="round"/>
                  <v:path arrowok="t" textboxrect="0,0,72847,0"/>
                </v:shape>
                <v:shape id="Shape 383" o:spid="_x0000_s1030" style="position:absolute;left:2051;top:1734;width:408;height:0;visibility:visible;mso-wrap-style:square;v-text-anchor:top" coordsize="40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" path="m,l40843,e" filled="f" strokecolor="#ff8000" strokeweight=".47414mm">
                  <v:stroke endcap="round"/>
                  <v:path arrowok="t" textboxrect="0,0,40843,0"/>
                </v:shape>
                <v:shape id="Shape 384" o:spid="_x0000_s1031" style="position:absolute;left:3557;top:182;width:499;height:1827;visibility:visible;mso-wrap-style:square;v-text-anchor:top" coordsize="49987,18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" path="m,182626l,168910r4267,l4267,9144r4877,l9144,4572r4267,l13411,,36576,r,13716l40843,13716r,22860l45720,36576r,9144l49987,45720e" filled="f" strokecolor="#ff8000" strokeweight=".47414mm">
                  <v:stroke endcap="round"/>
                  <v:path arrowok="t" textboxrect="0,0,49987,182626"/>
                </v:shape>
                <v:shape id="Shape 385" o:spid="_x0000_s1032" style="position:absolute;left:3419;top:1460;width:363;height:0;visibility:visible;mso-wrap-style:square;v-text-anchor:top" coordsize="36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" path="m4572,l,,36271,e" filled="f" strokecolor="#ff8000" strokeweight=".47414mm">
                  <v:stroke endcap="round"/>
                  <v:path arrowok="t" textboxrect="0,0,36271,0"/>
                </v:shape>
                <v:shape id="Shape 386" o:spid="_x0000_s1033" style="position:absolute;left:4696;top:182;width:321;height:1598;visibility:visible;mso-wrap-style:square;v-text-anchor:top" coordsize="32004,159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" path="m13716,r,9144l9144,9144r,4572l4572,18288r,4572l,22860,,141478r4572,l4572,146050r4572,l13716,150622r,4572l22860,155194r,4572l27432,159766r,-9144l32004,150622r,-4572e" filled="f" strokecolor="#ff8000" strokeweight=".47414mm">
                  <v:stroke endcap="round"/>
                  <v:path arrowok="t" textboxrect="0,0,32004,159766"/>
                </v:shape>
                <v:shape id="Shape 387" o:spid="_x0000_s1034" style="position:absolute;left:5974;width:819;height:685;visibility:visible;mso-wrap-style:square;v-text-anchor:top" coordsize="81991,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" path="m9144,13716l,13716r,4572l4572,18288r,36576l4572,13716r18288,l22860,18288r4572,l27432,27432r4572,l32004,32004r4572,l36576,36576r4572,l41148,41148r4572,l45720,59436r4572,l50292,68580r18288,l73152,64008r,-4572l77724,59436r,-9144l81991,50292,81991,r,4572e" filled="f" strokecolor="#ff8000" strokeweight=".47414mm">
                  <v:stroke endcap="round"/>
                  <v:path arrowok="t" textboxrect="0,0,81991,68580"/>
                </v:shape>
                <v:shape id="Shape 388" o:spid="_x0000_s1035" style="position:absolute;left:7114;top:320;width:320;height:365;visibility:visible;mso-wrap-style:square;v-text-anchor:top" coordsize="3200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" path="m22860,l4572,r,4572l,4572,,27432r9144,l9144,32004r4572,l13716,36576r18288,e" filled="f" strokecolor="#ff8000" strokeweight=".47414mm">
                  <v:stroke endcap="round"/>
                  <v:path arrowok="t" textboxrect="0,0,32004,36576"/>
                </v:shape>
                <v:shape id="Shape 389" o:spid="_x0000_s1036" style="position:absolute;left:6019;top:1186;width:1735;height:91;visibility:visible;mso-wrap-style:square;v-text-anchor:top" coordsize="1734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" path="m4572,9144l,9144r9144,l13716,4826r4572,l18288,,173431,e" filled="f" strokecolor="#ff8000" strokeweight=".47414mm">
                  <v:stroke endcap="round"/>
                  <v:path arrowok="t" textboxrect="0,0,173431,9144"/>
                </v:shape>
                <v:shape id="Shape 390" o:spid="_x0000_s1037" style="position:absolute;left:6477;top:1734;width:1414;height:915;visibility:visible;mso-wrap-style:square;v-text-anchor:top" coordsize="141427,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" path="m,22860r4572,l4572,27432r4572,l9144,41148r4572,l13716,50292r4572,l18288,54864r4572,4572l22860,73152r4572,4191l27432,91440r13411,l40843,59436r4572,l45415,r96012,l136855,e" filled="f" strokecolor="#ff8000" strokeweight=".47414mm">
                  <v:stroke endcap="round"/>
                  <v:path arrowok="t" textboxrect="0,0,141427,91440"/>
                </v:shape>
                <v:shape id="Shape 391" o:spid="_x0000_s1038" style="position:absolute;left:7342;top:2054;width:503;height:865;visibility:visible;mso-wrap-style:square;v-text-anchor:top" coordsize="50292,86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" path="m9144,13716r,-4572l9144,22860r-4572,l4572,41148,,41148,,68199r4572,l4572,72771r4572,4572l13716,77343r,9144l36576,86487r,-4572l41148,81915r,-9144l45720,72771r,-9144l50292,63627r,-59055l45720,4572,45720,,13716,r,4572e" filled="f" strokecolor="#ff8000" strokeweight=".47414mm">
                  <v:stroke endcap="round"/>
                  <v:path arrowok="t" textboxrect="0,0,50292,86487"/>
                </v:shape>
                <v:shape id="Shape 392" o:spid="_x0000_s1039" style="position:absolute;left:7571;top:2508;width:274;height:91;visibility:visible;mso-wrap-style:square;v-text-anchor:top" coordsize="274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" path="m,9144l4572,4953r22860,l27432,e" filled="f" strokecolor="#ff8000" strokeweight=".47414mm">
                  <v:stroke endcap="round"/>
                  <v:path arrowok="t" textboxrect="0,0,27432,9144"/>
                </v:shape>
                <v:shape id="Shape 393" o:spid="_x0000_s1040" style="position:absolute;left:8028;top:2599;width:408;height:229;visibility:visible;mso-wrap-style:square;v-text-anchor:top" coordsize="40843,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" path="m,4953r9144,l9144,r9144,l18288,22860r22555,e" filled="f" strokecolor="#ff8000" strokeweight=".47414mm">
                  <v:stroke endcap="round"/>
                  <v:path arrowok="t" textboxrect="0,0,40843,22860"/>
                </v:shape>
                <v:shape id="Shape 394" o:spid="_x0000_s1041" style="position:absolute;left:8436;top:911;width:457;height:1281;visibility:visible;mso-wrap-style:square;v-text-anchor:top" coordsize="45695,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" path="m45695,r,27432l41123,32258r-4572,4318l36551,50292r-4572,4572l31979,64008r-4572,4572l27407,73152r-4572,9144l18263,86868r,13716l13691,100584r-4572,9144l9119,114300r-4547,4572l4572,128016r-4572,e" filled="f" strokecolor="#ff8000" strokeweight=".47414mm">
                  <v:stroke endcap="round"/>
                  <v:path arrowok="t" textboxrect="0,0,45695,128016"/>
                </v:shape>
                <v:shape id="Shape 395" o:spid="_x0000_s1042" style="position:absolute;left:9851;top:274;width:1139;height:1003;visibility:visible;mso-wrap-style:square;v-text-anchor:top" coordsize="113919,10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" path="m13970,4572r,27432l9144,32004r,31750l4826,63754r,23114l,91186r,9144l,63754,4826,59436r,-27432l9144,32004r,-13716l13970,18288r,-4572l27432,13716r,9144l32004,22860r,9144l36576,32004r,9144l40767,41148r,4572l45720,45720r,4572l49911,50292r,4318l54864,54610r,9144l59055,63754r,4826l77343,68580r,-9144l81915,59436r,-4826l86487,54610r,-40894l91059,13716r,-9144l95631,4572,95631,r9144,l104775,86868r4572,l109347,96012r4572,e" filled="f" strokecolor="#ff8000" strokeweight=".47414mm">
                  <v:stroke endcap="round"/>
                  <v:path arrowok="t" textboxrect="0,0,113919,100330"/>
                </v:shape>
                <v:shape id="Shape 396" o:spid="_x0000_s1043" style="position:absolute;left:11356;top:1186;width:366;height:320;visibility:visible;mso-wrap-style:square;v-text-anchor:top" coordsize="36576,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" path="m27432,l9144,r,4826l4572,4826r,4318l,9144,,27432r9144,l9144,32004r27432,l36576,4826e" filled="f" strokecolor="#ff8000" strokeweight=".47414mm">
                  <v:stroke endcap="round"/>
                  <v:path arrowok="t" textboxrect="0,0,36576,32004"/>
                </v:shape>
                <v:shape id="Shape 402" o:spid="_x0000_s1044" style="position:absolute;left:12816;top:1277;width:46;height:549;visibility:visible;mso-wrap-style:square;v-text-anchor:top" coordsize="4572,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" path="m4572,r,32004l,36576,,54864e" filled="f" strokecolor="#ff8000" strokeweight=".47414mm">
                  <v:stroke endcap="round"/>
                  <v:path arrowok="t" textboxrect="0,0,4572,54864"/>
                </v:shape>
                <v:shape id="Shape 403" o:spid="_x0000_s1045" style="position:absolute;left:13728;top:274;width:595;height:1143;visibility:visible;mso-wrap-style:square;v-text-anchor:top" coordsize="59436,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" path="m13716,r,41148l9144,41148r,18288l4572,59436r,36576l,96012r,18288l,77724r4572,l4572,54864r4572,l9144,45720r4572,l13716,27432r4572,l18288,22860r13716,l32004,32004r4572,l36576,41148r4572,l41148,54864r4572,l50292,59436r4572,l54864,64008r4572,l59436,91186e" filled="f" strokecolor="#ff8000" strokeweight=".47414mm">
                  <v:stroke endcap="round"/>
                  <v:path arrowok="t" textboxrect="0,0,59436,114300"/>
                </v:shape>
                <v:shape id="Shape 404" o:spid="_x0000_s1046" style="position:absolute;left:14003;top:868;width:228;height:226;visibility:visible;mso-wrap-style:square;v-text-anchor:top" coordsize="22860,22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" path="m,l4572,9144r,4318l9144,13462r,4826l13716,18288r,4318l22860,22606e" filled="f" strokecolor="#ff8000" strokeweight=".47414mm">
                  <v:stroke endcap="round"/>
                  <v:path arrowok="t" textboxrect="0,0,22860,22606"/>
                </v:shape>
                <v:shape id="Shape 405" o:spid="_x0000_s1047" style="position:absolute;left:14730;top:365;width:0;height:869;visibility:visible;mso-wrap-style:square;v-text-anchor:top" coordsize="0,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" path="m,l,86868e" filled="f" strokecolor="#ff8000" strokeweight=".47414mm">
                  <v:stroke endcap="round"/>
                  <v:path arrowok="t" textboxrect="0,0,0,86868"/>
                </v:shape>
                <v:shape id="Shape 406" o:spid="_x0000_s1048" style="position:absolute;left:15233;top:457;width:137;height:1049;visibility:visible;mso-wrap-style:square;v-text-anchor:top" coordsize="13716,104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" path="m4572,r,13716l9144,13716r,9144l13716,27432r,45466l9144,77724r,13462l4572,91186r,13716l,104902e" filled="f" strokecolor="#ff8000" strokeweight=".47414mm">
                  <v:stroke endcap="round"/>
                  <v:path arrowok="t" textboxrect="0,0,13716,104902"/>
                </v:shape>
                <v:shape id="Shape 407" o:spid="_x0000_s1049" style="position:absolute;left:15962;width:457;height:1734;visibility:visible;mso-wrap-style:square;v-text-anchor:top" coordsize="45720,173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" path="m,l,4572r9144,l9144,9144r4572,l13716,13716r9144,l22860,18288r4572,l27432,22860r4572,l36576,27432r,4572l41148,32004r,13716l45720,45720r,63754l41148,109474r,9144l36576,118618r,4826l32004,123444r-4572,4318l27432,136906r-4572,l22860,141732r-4572,l18288,146050r-4572,l13716,155194r-4572,l9144,164338r-4572,l4572,173482r,-4572e" filled="f" strokecolor="#ff8000" strokeweight=".47414mm">
                  <v:stroke endcap="round"/>
                  <v:path arrowok="t" textboxrect="0,0,45720,173482"/>
                </v:shape>
                <v:shape id="Shape 408" o:spid="_x0000_s1050" style="position:absolute;left:15325;top:868;width:226;height:46;visibility:visible;mso-wrap-style:square;v-text-anchor:top" coordsize="22606,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" path="m,4572r13716,l13716,r8890,e" filled="f" strokecolor="#ff8000" strokeweight=".47414mm">
                  <v:stroke endcap="round"/>
                  <v:path arrowok="t" textboxrect="0,0,22606,4572"/>
                </v:shape>
                <v:shape id="Shape 409" o:spid="_x0000_s1051" style="position:absolute;left:3739;top:6156;width:778;height:1552;visibility:visible;mso-wrap-style:square;v-text-anchor:top" coordsize="77724,155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" path="m9144,36576r-4572,l4572,118872r-4572,l,155194,,59436,4572,54864r,-32004l9144,22860r,-9144l13716,18288r,18288l18288,41148r,13716l22860,59436r,22860l27432,86868r,18034l32004,104902r,13970l36576,118872r,4318l41148,123190r,4572l45720,132334r,4572l64008,136906r,-9144l68580,127762r,-72898l73152,54864,73152,r4572,e" filled="f" strokecolor="#ff8000" strokeweight=".47414mm">
                  <v:stroke endcap="round"/>
                  <v:path arrowok="t" textboxrect="0,0,77724,155194"/>
                </v:shape>
                <v:shape id="Shape 410" o:spid="_x0000_s1052" style="position:absolute;left:4742;top:7025;width:549;height:1003;visibility:visible;mso-wrap-style:square;v-text-anchor:top" coordsize="54864,10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" path="m32004,13716r,-4572l27432,9144,27432,,9144,,4572,4572r,18288l,27178r,73152l22860,100330r,-4572l27432,91186r4572,l32004,86614r4572,l41148,82042r4572,-4572l50292,77470r,-4572l54864,72898e" filled="f" strokecolor="#ff8000" strokeweight=".47414mm">
                  <v:stroke endcap="round"/>
                  <v:path arrowok="t" textboxrect="0,0,54864,100330"/>
                </v:shape>
                <v:shape id="Shape 411" o:spid="_x0000_s1053" style="position:absolute;left:2965;top:8394;width:3969;height:549;visibility:visible;mso-wrap-style:square;v-text-anchor:top" coordsize="39685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" path="m,49657r,l,54864r77419,l81991,49657r41148,l127711,45720r18288,l155143,40513r36271,l205130,36576r9144,l223418,31369r27432,l255422,27432r9144,l273710,22225r4572,l287426,18288r27432,l314858,13081r17984,l332842,9144r9144,l341986,4572r45720,l387706,r9144,e" filled="f" strokecolor="#ff8000" strokeweight=".47414mm">
                  <v:stroke endcap="round"/>
                  <v:path arrowok="t" textboxrect="0,0,396850,54864"/>
                </v:shape>
                <v:shape id="Shape 412" o:spid="_x0000_s1054" style="position:absolute;left:3694;top:9074;width:3968;height:2055;visibility:visible;mso-wrap-style:square;v-text-anchor:top" coordsize="396850,20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" path="m,141477r,-9143l4572,132334r,-4064l9144,128270r,-5080l13716,123190r,-4065l18288,119125r4572,-5079l32004,114046r,64007l36576,178053r,9145l41148,187198r,18288l41148,191770r4572,l45720,178053r4572,l50292,155194r4572,l54864,132334r4572,-4064l59436,104901r4572,l64008,87122r4572,l68580,55118r49987,l118567,50546r41148,l159715,45974r13716,l178003,41402r13716,l196291,36830r9144,l205435,32258r13411,l223723,27686r22555,l251155,22860r4267,l259994,18288r22860,l287426,13716r18288,l310286,9144r27432,l342290,4572r18288,l360578,r36272,e" filled="f" strokecolor="#ff8000" strokeweight=".47414mm">
                  <v:stroke endcap="round"/>
                  <v:path arrowok="t" textboxrect="0,0,396850,205486"/>
                </v:shape>
                <v:shape id="Shape 413" o:spid="_x0000_s1055" style="position:absolute;left:5337;top:10671;width:819;height:458;visibility:visible;mso-wrap-style:square;v-text-anchor:top" coordsize="81991,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" path="m9144,45720l,45720r18288,l22860,41148r4572,l32004,36576r4572,-4573l45415,32003r,-4571l54559,27432r,-4573l59436,22859r4267,-4572l63703,13715r9144,l72847,9144r4877,l77724,4572r4267,l81991,e" filled="f" strokecolor="#ff8000" strokeweight=".47414mm">
                  <v:stroke endcap="round"/>
                  <v:path arrowok="t" textboxrect="0,0,81991,45720"/>
                </v:shape>
                <v:shape id="Shape 414" o:spid="_x0000_s1056" style="position:absolute;left:5291;top:10214;width:865;height:1459;visibility:visible;mso-wrap-style:square;v-text-anchor:top" coordsize="86563,145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" path="m32004,5080r-4572,l27432,14224r-4572,l22860,22860r-4572,4572l18288,36576r-4572,4572l13716,54864,9144,59436r,22861l4572,82297r,9143l,96012r,32004l4572,128016r,4572l9144,137160r4572,l13716,141732r9144,l27432,145923r31699,l59131,137160r4877,-4572l64008,114300r4267,l68275,91440r4877,l73152,64008r4267,-4572l77419,32004,73152,27432r,-18288l68275,9144,68275,,27432,r,5080l22860,5080r,4064l18288,9144r,5080l13716,14224r,17780l9144,32004r,36576l4572,68580r,45720l,114300r,31623l18288,145923r,-4191l22860,141732r,-4572l27432,137160r,-4572l32004,132588r4572,-4572l41148,128016r,-4572l45720,123444r,-4571l49987,114300r,-4572l54864,109728r4267,-4572l59131,100584r4877,l64008,96012r4267,l68275,86868r4877,l73152,73152r4267,l77419,68580r4877,-4572l82296,45720r4267,-4572l86563,14224r,4064l82296,18288r,4572e" filled="f" strokecolor="#ff8000" strokeweight=".47414mm">
                  <v:stroke endcap="round"/>
                  <v:path arrowok="t" textboxrect="0,0,86563,145923"/>
                </v:shape>
                <v:shape id="Shape 415" o:spid="_x0000_s1057" style="position:absolute;left:6705;top:10991;width:732;height:549;visibility:visible;mso-wrap-style:square;v-text-anchor:top" coordsize="73152,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" path="m,27432l,18288r9144,l9144,13716r4572,l13716,9144r9144,l27432,4573r4572,l32004,r4572,l36576,22860r-4572,l32004,54864r18288,l50292,50292r4572,l54864,45720r13411,l68275,41149r4877,e" filled="f" strokecolor="#ff8000" strokeweight=".47414mm">
                  <v:stroke endcap="round"/>
                  <v:path arrowok="t" textboxrect="0,0,73152,54864"/>
                </v:shape>
                <v:shape id="Shape 416" o:spid="_x0000_s1058" style="position:absolute;left:9991;top:8440;width:633;height:137;visibility:visible;mso-wrap-style:square;v-text-anchor:top" coordsize="63373,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" path="m,13716l4572,8509r18288,l22860,4572r3937,l32004,,63373,e" filled="f" strokecolor="#ff8000" strokeweight=".47414mm">
                  <v:stroke endcap="round"/>
                  <v:path arrowok="t" textboxrect="0,0,63373,13716"/>
                </v:shape>
                <v:shape id="Shape 417" o:spid="_x0000_s1059" style="position:absolute;left:10082;top:9351;width:320;height:0;visibility:visible;mso-wrap-style:square;v-text-anchor:top" coordsize="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" path="m,l,,32004,e" filled="f" strokecolor="#ff8000" strokeweight=".47414mm">
                  <v:stroke endcap="round"/>
                  <v:path arrowok="t" textboxrect="0,0,32004,0"/>
                </v:shape>
                <v:shape id="Shape 418" o:spid="_x0000_s1060" style="position:absolute;left:14551;top:5795;width:1183;height:1228;visibility:visible;mso-wrap-style:square;v-text-anchor:top" coordsize="118237,122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" path="m,40767l,27051r4572,l4572,122809r,-100330l9144,22479r,-13335l13716,9144r,-4953l22860,4191r4191,4953l27051,18288r4953,l32004,22479r4191,l36195,31623r4953,l41148,40767r4191,4572l45339,49911r4572,4318l49911,59055r4572,l54483,68199r4572,l59055,77343r4572,4318l63627,86487r4572,l68199,99949r9144,l77343,104521r9144,l86487,99949r9144,l95631,86487r4318,l99949,72517r4826,l104775,54229r4318,l109093,45339r4572,l113665,22479r4572,-4191l118237,4191r-13462,l104775,e" filled="f" strokecolor="#ff8000" strokeweight=".47414mm">
                  <v:stroke endcap="round"/>
                  <v:path arrowok="t" textboxrect="0,0,118237,122809"/>
                </v:shape>
                <v:shape id="Shape 419" o:spid="_x0000_s1061" style="position:absolute;left:14780;top:7480;width:3011;height:548;visibility:visible;mso-wrap-style:square;v-text-anchor:top" coordsize="301117,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" path="m,54864l,50292r9144,l13335,45720r9144,l27051,41148r4572,-4572l40767,36576r4572,-4572l68199,32004r9144,-4572l86487,27432r4572,-4572l104775,22860r4572,-4572l159639,18288r4318,-4572l218821,13716r,-4572l237109,9144r,-4572l255397,4572,259969,r41148,l301117,4572e" filled="f" strokecolor="#ff8000" strokeweight=".47414mm">
                  <v:stroke endcap="round"/>
                  <v:path arrowok="t" textboxrect="0,0,301117,54864"/>
                </v:shape>
                <v:shape id="Shape 420" o:spid="_x0000_s1062" style="position:absolute;left:16556;top:6659;width:412;height:501;visibility:visible;mso-wrap-style:square;v-text-anchor:top" coordsize="41148,50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" path="m18288,4318l18288,,4572,r,9144l,9144,,31750r4572,4572l4572,40894r4572,l9144,45466r9144,l18288,50038r22860,e" filled="f" strokecolor="#ff8000" strokeweight=".47414mm">
                  <v:stroke endcap="round"/>
                  <v:path arrowok="t" textboxrect="0,0,41148,50038"/>
                </v:shape>
                <v:shape id="Shape 421" o:spid="_x0000_s1063" style="position:absolute;left:19159;top:9028;width:363;height:1278;visibility:visible;mso-wrap-style:square;v-text-anchor:top" coordsize="36322,127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" path="m,l,18288r4318,4572l4318,77978,,82550r,32004l4318,114554r,9143l9144,123697r,4065l36322,127762e" filled="f" strokecolor="#ff8000" strokeweight=".47414mm">
                  <v:stroke endcap="round"/>
                  <v:path arrowok="t" textboxrect="0,0,36322,127762"/>
                </v:shape>
                <v:shape id="Shape 422" o:spid="_x0000_s1064" style="position:absolute;left:15462;top:7800;width:4883;height:2643;visibility:visible;mso-wrap-style:square;v-text-anchor:top" coordsize="488315,264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" path="m,109093r,18288l4572,131953r,4572l9144,136525r,18542l13716,155067r,18288l18288,177927r,18288l22860,200787r,18288l27432,219075r,27432l32004,246507r,13208l36576,264287r,-13715l41148,246507r,-22859l45720,223648r,-36577l50292,187071r,-36830l54864,145669r,-22860l59436,118237r,-9144l64008,105156r,-18288l68326,81661r4826,l77470,77724r23114,l104902,72517r4826,l118618,68580r22860,l146050,64008r13716,l164338,59436r22860,l187198,54864r18288,l210058,50292r9144,l219202,45720r17907,l237109,41148r13716,l255397,36576r18288,l273685,32004r4572,l282829,27432r13716,l301117,22860r22860,l323977,18288r27432,l351409,13716r22606,l378841,9144r63754,l447167,4572r32004,l479171,r9144,e" filled="f" strokecolor="#ff8000" strokeweight=".47414mm">
                  <v:stroke endcap="round"/>
                  <v:path arrowok="t" textboxrect="0,0,488315,264287"/>
                </v:shape>
                <v:shape id="Shape 423" o:spid="_x0000_s1065" style="position:absolute;left:17105;top:9257;width:865;height:231;visibility:visible;mso-wrap-style:square;v-text-anchor:top" coordsize="86487,23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" path="m,23114r4572,l4572,18542r4572,l9144,13970r13716,l22860,9398r18288,l41148,4572r22479,l68580,,86487,r,4572e" filled="f" strokecolor="#ff8000" strokeweight=".47414mm">
                  <v:stroke endcap="round"/>
                  <v:path arrowok="t" textboxrect="0,0,86487,23114"/>
                </v:shape>
                <v:shape id="Shape 424" o:spid="_x0000_s1066" style="position:absolute;left:17608;top:9257;width:0;height:779;visibility:visible;mso-wrap-style:square;v-text-anchor:top" coordsize="0,7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" path="m,l,77979e" filled="f" strokecolor="#ff8000" strokeweight=".47414mm">
                  <v:stroke endcap="round"/>
                  <v:path arrowok="t" textboxrect="0,0,0,77979"/>
                </v:shape>
                <v:shape id="Shape 425" o:spid="_x0000_s1067" style="position:absolute;left:18199;top:9671;width:503;height:502;visibility:visible;mso-wrap-style:square;v-text-anchor:top" coordsize="50292,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" path="m13716,41148l,41148r,4064l9144,45212r,5080l32004,50292r4572,-5080l36576,41148r9144,l45720,36576r4572,l50292,,13716,r,4572l9144,4572r,9144l4572,13716r,18288e" filled="f" strokecolor="#ff8000" strokeweight=".47414mm">
                  <v:stroke endcap="round"/>
                  <v:path arrowok="t" textboxrect="0,0,50292,50292"/>
                </v:shape>
                <v:shape id="Shape 426" o:spid="_x0000_s1068" style="position:absolute;left:19342;top:8943;width:271;height:1454;visibility:visible;mso-wrap-style:square;v-text-anchor:top" coordsize="27178,145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" path="m,13081l,,13462,r,141351l18034,141351r,4064l27178,145415e" filled="f" strokecolor="#ff8000" strokeweight=".47414mm">
                  <v:stroke endcap="round"/>
                  <v:path arrowok="t" textboxrect="0,0,27178,145415"/>
                </v:shape>
                <v:shape id="Shape 427" o:spid="_x0000_s1069" style="position:absolute;left:20482;top:9488;width:0;height:228;visibility:visible;mso-wrap-style:square;v-text-anchor:top" coordsize="0,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" path="m,l,22860e" filled="f" strokecolor="#ff8000" strokeweight=".47414mm">
                  <v:stroke endcap="round"/>
                  <v:path arrowok="t" textboxrect="0,0,0,22860"/>
                </v:shape>
                <v:shape id="Shape 428" o:spid="_x0000_s1070" style="position:absolute;left:20253;top:9488;width:451;height:137;visibility:visible;mso-wrap-style:square;v-text-anchor:top" coordsize="4508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" path="m,13716r32004,l32004,9144r9144,l45085,4572,45085,e" filled="f" strokecolor="#ff8000" strokeweight=".47414mm">
                  <v:stroke endcap="round"/>
                  <v:path arrowok="t" textboxrect="0,0,45085,13716"/>
                </v:shape>
                <v:shape id="Shape 429" o:spid="_x0000_s1071" style="position:absolute;left:22531;top:8799;width:502;height:275;visibility:visible;mso-wrap-style:square;v-text-anchor:top" coordsize="5029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" path="m,27432r9144,l9144,22860r4572,l13716,18288r9144,l22860,14351r4572,l27432,5207r9144,l36576,,50292,e" filled="f" strokecolor="#ff8000" strokeweight=".47414mm">
                  <v:stroke endcap="round"/>
                  <v:path arrowok="t" textboxrect="0,0,50292,27432"/>
                </v:shape>
                <v:shape id="Shape 430" o:spid="_x0000_s1072" style="position:absolute;left:21348;top:8525;width:686;height:963;visibility:visible;mso-wrap-style:square;v-text-anchor:top" coordsize="68580,9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" path="m,14351r4572,l4572,9144r18288,l22860,18288r4572,l27432,27432r4572,5207l32004,45720r4572,l36576,54864r4572,l41148,73152r4572,l45720,96266r-4572,l41148,91694r-4572,l36576,45720r4572,-3937l41148,32639r4572,l45720,23495r4572,l50292,14351r4572,l54864,5207r4572,l59436,r9144,e" filled="f" strokecolor="#ff8000" strokeweight=".47414mm">
                  <v:stroke endcap="round"/>
                  <v:path arrowok="t" textboxrect="0,0,68580,96266"/>
                </v:shape>
                <v:shape id="Shape 431" o:spid="_x0000_s1073" style="position:absolute;left:22302;top:9488;width:1326;height:548;visibility:visible;mso-wrap-style:square;v-text-anchor:top" coordsize="1325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" path="m,54864l,45720,4572,41148r13716,l22860,36576r9144,l36576,32004r9144,l50292,27432r13716,l73152,22860r4572,l82296,18288r22860,l105156,13716r18288,l123444,9144r4191,l127635,4572r4953,l132588,e" filled="f" strokecolor="#ff8000" strokeweight=".47414mm">
                  <v:stroke endcap="round"/>
                  <v:path arrowok="t" textboxrect="0,0,132588,54864"/>
                </v:shape>
                <v:shape id="Shape 432" o:spid="_x0000_s1074" style="position:absolute;left:23171;top:8120;width:274;height:731;visibility:visible;mso-wrap-style:square;v-text-anchor:top" coordsize="27432,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" path="m,l13716,r,13716l18288,13716r,50292l22860,64008r,3937l27432,67945r,5207e" filled="f" strokecolor="#ff8000" strokeweight=".47414mm">
                  <v:stroke endcap="round"/>
                  <v:path arrowok="t" textboxrect="0,0,27432,73152"/>
                </v:shape>
                <v:shape id="Shape 433" o:spid="_x0000_s1075" style="position:absolute;left:22988;top:10123;width:682;height:594;visibility:visible;mso-wrap-style:square;v-text-anchor:top" coordsize="68199,59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" path="m,18289l,9144r4572,l4572,5080r13716,l18288,,36576,r,23368l32004,23368r,17781l27432,41149r,18288l45720,59437r,-4572l59055,54865r,-4573l68199,50292e" filled="f" strokecolor="#ff8000" strokeweight=".47414mm">
                  <v:stroke endcap="round"/>
                  <v:path arrowok="t" textboxrect="0,0,68199,59437"/>
                </v:shape>
                <v:shape id="Shape 434" o:spid="_x0000_s1076" style="position:absolute;left:24447;top:8616;width:1323;height:1507;visibility:visible;mso-wrap-style:square;v-text-anchor:top" coordsize="132334,150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" path="m,5207r9144,l9144,27432r4572,5207l13716,96266r4572,l18288,119126,18288,r9144,l27432,18288r4572,l32004,32639r4572,l36576,36576r4572,l41148,41148r9144,l54610,45720r9144,l63754,50292r9144,l72898,32639r4826,-5207l77724,23495r4318,l82042,14351r4826,l86868,r4318,l91186,45720r4572,4572l95758,68580r4572,4826l100330,87122r4572,l104902,96266r4572,4572l114046,105410r,9144l118618,119126r,4572l123190,128270r4572,4572l127762,141986r4572,l132334,150621e" filled="f" strokecolor="#ff8000" strokeweight=".47414mm">
                  <v:stroke endcap="round"/>
                  <v:path arrowok="t" textboxrect="0,0,132334,150621"/>
                </v:shape>
                <v:shape id="Shape 435" o:spid="_x0000_s1077" style="position:absolute;left:25999;top:10626;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" path="m,l,9144e" filled="f" strokecolor="#ff8000" strokeweight=".47414mm">
                  <v:stroke endcap="round"/>
                  <v:path arrowok="t" textboxrect="0,0,0,9144"/>
                </v:shape>
                <v:shape id="Shape 436" o:spid="_x0000_s1078" style="position:absolute;left:26228;top:9211;width:454;height:414;visibility:visible;mso-wrap-style:square;v-text-anchor:top" coordsize="45466,41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" path="m,23114l,18542,,36830r4572,4572l41148,41402r4318,-4572l45466,9144,41148,4572,41148,,27178,,22860,4572r,4572l18288,9144r,4826e" filled="f" strokecolor="#ff8000" strokeweight=".47414mm">
                  <v:stroke endcap="round"/>
                  <v:path arrowok="t" textboxrect="0,0,45466,41402"/>
                </v:shape>
                <v:shape id="Shape 437" o:spid="_x0000_s1079" style="position:absolute;left:26819;top:7663;width:869;height:594;visibility:visible;mso-wrap-style:square;v-text-anchor:top" coordsize="86868,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" path="m,36576l,27432r4572,l4572,18288r4572,l13716,13716r4572,l18288,9144r4572,l27432,4572r4572,l32004,,50292,r,41148l45720,41148r,9144l41148,50292r,9144l64008,59436r,-4572l86868,54864e" filled="f" strokecolor="#ff8000" strokeweight=".47414mm">
                  <v:stroke endcap="round"/>
                  <v:path arrowok="t" textboxrect="0,0,86868,59436"/>
                </v:shape>
                <v:shape id="Shape 438" o:spid="_x0000_s1080" style="position:absolute;left:28100;top:7617;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" path="m,l,e" filled="f" strokecolor="#ff8000" strokeweight=".47414mm">
                  <v:stroke endcap="round"/>
                  <v:path arrowok="t" textboxrect="0,0,0,0"/>
                </v:shape>
                <v:shape id="Shape 439" o:spid="_x0000_s1081" style="position:absolute;left:27825;top:7617;width:636;height:2054;visibility:visible;mso-wrap-style:square;v-text-anchor:top" coordsize="63627,205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" path="m27432,r8763,l40767,4572r4572,4572l49911,13716r,9144l54483,22860r4572,4572l59055,36576r4572,4572l63627,150241r-4572,l59055,163957r-4572,4572l54483,177927r-4572,l49911,182499r-4572,l45339,187071r-13716,l31623,191643r-4191,l22479,196215r-9144,l9144,200787r-4572,l4572,205359r-4572,l9144,205359r,-4572l18288,200787r,-4572l22479,196215r,-4572e" filled="f" strokecolor="#ff8000" strokeweight=".47414mm">
                  <v:stroke endcap="round"/>
                  <v:path arrowok="t" textboxrect="0,0,63627,205359"/>
                </v:shape>
                <v:shape id="Shape 440" o:spid="_x0000_s1082" style="position:absolute;left:29282;top:7571;width:503;height:3192;visibility:visible;mso-wrap-style:square;v-text-anchor:top" coordsize="50292,31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" path="m45720,r4572,l50292,82296,45720,95377r,9144l41402,122809r-4826,14351l36576,159385r-4318,13716l27432,182499r,13716l23114,205359r,32004l18288,241935r-4318,9144l13970,278511r-4826,4064l9144,291719r-4318,4572l4826,305435,,310007r,9144l,314579e" filled="f" strokecolor="#ff8000" strokeweight=".47414mm">
                  <v:stroke endcap="round"/>
                  <v:path arrowok="t" textboxrect="0,0,50292,319151"/>
                </v:shape>
                <v:shape id="Shape 441" o:spid="_x0000_s1083" style="position:absolute;left:30928;top:7983;width:183;height:1319;visibility:visible;mso-wrap-style:square;v-text-anchor:top" coordsize="18288,131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" path="m,l,4572,4191,9144r,59436l9144,72517r,36576l13335,109093r,22860l18288,131953e" filled="f" strokecolor="#ff8000" strokeweight=".47414mm">
                  <v:stroke endcap="round"/>
                  <v:path arrowok="t" textboxrect="0,0,18288,131953"/>
                </v:shape>
                <v:shape id="Shape 442" o:spid="_x0000_s1084" style="position:absolute;left:30562;top:7708;width:1414;height:320;visibility:visible;mso-wrap-style:square;v-text-anchor:top" coordsize="141351,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" path="m,32004r63627,l68199,27432r9144,l81915,22860r4572,l95631,18288r4572,l109347,13716r4572,-4572l123063,9144r4572,-4572l132207,r9144,l141351,9144e" filled="f" strokecolor="#ff8000" strokeweight=".47414mm">
                  <v:stroke endcap="round"/>
                  <v:path arrowok="t" textboxrect="0,0,141351,32004"/>
                </v:shape>
                <v:shape id="Shape 443" o:spid="_x0000_s1085" style="position:absolute;left:32204;top:8669;width:455;height:1093;visibility:visible;mso-wrap-style:square;v-text-anchor:top" coordsize="45466,109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" path="m31496,9144r,l31496,3937r-4064,l27432,,18288,r,3937l13208,3937r,9144l9144,18288r,3937l4572,22225r,9144l,31369r,9144l27432,40513r,4572l31496,49657r,4572l36322,54229r,4572l40894,58801r4572,4572l45466,77343r-4572,l40894,81915r-4572,l36322,86487r-4826,l31496,91059r-4064,l22352,95631r-4064,l18288,100203r-5080,l13208,104775r-4064,l9144,109347e" filled="f" strokecolor="#ff8000" strokeweight=".47414mm">
                  <v:stroke endcap="round"/>
                  <v:path arrowok="t" textboxrect="0,0,45466,109347"/>
                </v:shape>
                <v:shape id="Shape 444" o:spid="_x0000_s1086" style="position:absolute;left:33345;top:8440;width:137;height:1048;visibility:visible;mso-wrap-style:square;v-text-anchor:top" coordsize="13716,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" path="m,l4572,r,13716l9144,13716r,91059l13716,104775r,-9144e" filled="f" strokecolor="#ff8000" strokeweight=".47414mm">
                  <v:stroke endcap="round"/>
                  <v:path arrowok="t" textboxrect="0,0,13716,104775"/>
                </v:shape>
                <v:shape id="Shape 445" o:spid="_x0000_s1087" style="position:absolute;left:32933;top:8257;width:960;height:359;visibility:visible;mso-wrap-style:square;v-text-anchor:top" coordsize="96012,35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" path="m4572,35941l,35941r18288,l18288,32004r4572,l22860,26797r9144,l32004,22860r9144,l45720,18288r4572,l54864,13716,59436,9144r4572,l64008,4572r13716,l77724,,96012,e" filled="f" strokecolor="#ff8000" strokeweight=".47414mm">
                  <v:stroke endcap="round"/>
                  <v:path arrowok="t" textboxrect="0,0,96012,35941"/>
                </v:shape>
                <v:shape id="Shape 446" o:spid="_x0000_s1088" style="position:absolute;left:34298;top:8616;width:46;height:826;visibility:visible;mso-wrap-style:square;v-text-anchor:top" coordsize="4572,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" path="m4572,r,45720l,50292,,82550,,64008e" filled="f" strokecolor="#ff8000" strokeweight=".47414mm">
                  <v:stroke endcap="round"/>
                  <v:path arrowok="t" textboxrect="0,0,4572,82550"/>
                </v:shape>
                <v:shape id="Shape 447" o:spid="_x0000_s1089" style="position:absolute;left:34344;top:8166;width:549;height:685;visibility:visible;mso-wrap-style:square;v-text-anchor:top" coordsize="54864,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" path="m,41148r,l,22860,4572,18288r4572,l9144,13716r4572,l13716,4572r9144,l27432,,54864,r,13716l50292,18288r,4572l45720,27432r-4572,4572l41148,35941r-4572,l36576,41148r-4572,l32004,45085r-9144,l22860,50292r-4572,l18288,59436r-4572,l13716,68580r-4572,e" filled="f" strokecolor="#ff8000" strokeweight=".47414mm">
                  <v:stroke endcap="round"/>
                  <v:path arrowok="t" textboxrect="0,0,54864,68580"/>
                </v:shape>
                <v:shape id="Shape 448" o:spid="_x0000_s1090" style="position:absolute;left:17242;top:6751;width:16782;height:729;visibility:visible;mso-wrap-style:square;v-text-anchor:top" coordsize="1678178,7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" path="m,72898r41148,l41148,68326r8763,l54864,63754r27051,l81915,59436r45720,l132207,54610r36576,l173355,50292r27432,l200787,45466r27178,l232537,41148r22860,l255397,36576r18288,l278257,32004r32004,l319405,27432r22860,l342265,22860r118618,l470027,18288r172720,l647700,13716r40767,l693039,9144r91186,l789051,4572r109474,l903097,r478790,l1409319,4572r18288,l1450467,9144r41148,l1514475,13716r54610,l1582801,18288r27432,l1623949,22860r54229,l1674241,22860e" filled="f" strokecolor="#ff8000" strokeweight=".47414mm">
                  <v:stroke endcap="round"/>
                  <v:path arrowok="t" textboxrect="0,0,1678178,72898"/>
                </v:shape>
                <v:shape id="Shape 449" o:spid="_x0000_s1091" style="position:absolute;left:20025;top:7345;width:15188;height:775;visibility:visible;mso-wrap-style:square;v-text-anchor:top" coordsize="1518793,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" path="m,45466r9144,l13716,40894r9144,l27432,36322r100330,l127762,40894r59436,l191770,36322r26797,l223774,31750r31369,l259715,27178r13716,l278003,22606r27432,l310007,18034r18288,l332867,13462r49911,l387350,8890r41148,l428498,4318r45720,l478790,,893953,r,4318l907669,4318r,4572l943991,8890r4826,4572l975995,13462r4572,4572l1072007,18034r4572,4572l1085342,22606r,4572l1103630,27178r4953,4572l1135634,31750r4572,4572l1185926,36322r4572,4572l1204214,40894r4572,4572l1240282,45466r,-4572l1267968,40894r,-4572l1318260,36322r4572,4572l1341120,40894r9144,4572l1354836,45466r4572,4572l1372489,50038r5207,4572l1399921,54610r,4572l1495933,59182r,-4572l1518793,54610r,9144l1514221,63754r,4572l1500505,68326r-4572,4572l1473073,72898r,4572l1463929,77470e" filled="f" strokecolor="#ff8000" strokeweight=".47414mm">
                  <v:stroke endcap="round"/>
                  <v:path arrowok="t" textboxrect="0,0,1518793,77470"/>
                </v:shape>
                <v:shape id="Shape 450" o:spid="_x0000_s1092" style="position:absolute;left:36536;top:5474;width:1002;height:412;visibility:visible;mso-wrap-style:square;v-text-anchor:top" coordsize="100203,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" path="m,41148r27432,l32004,36195r8763,l45339,32004r9144,l54483,27051r9144,l63627,22860r4572,l72771,18288r9144,l81915,13716r4572,l86487,9144r4572,l91059,4572r4572,l100203,e" filled="f" strokecolor="#ff8000" strokeweight=".47414mm">
                  <v:stroke endcap="round"/>
                  <v:path arrowok="t" textboxrect="0,0,100203,41148"/>
                </v:shape>
                <v:shape id="Shape 451" o:spid="_x0000_s1093" style="position:absolute;left:36810;top:6111;width:591;height:274;visibility:visible;mso-wrap-style:square;v-text-anchor:top" coordsize="59055,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" path="m,27432r8763,l8763,22606r4572,l13335,18288r4572,l17907,13716r9144,l31623,9144r9144,l40767,4572r13716,l54483,r4572,e" filled="f" strokecolor="#ff8000" strokeweight=".47414mm">
                  <v:stroke endcap="round"/>
                  <v:path arrowok="t" textboxrect="0,0,59055,27432"/>
                </v:shape>
                <v:shape id="Shape 452" o:spid="_x0000_s1094" style="position:absolute;left:40139;top:4789;width:320;height:1413;visibility:visible;mso-wrap-style:square;v-text-anchor:top" coordsize="32004,141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" path="m32004,r,45720l27051,50292r-4191,9144l22860,73152r-4953,4572l17907,82296r-4191,4572l13716,100584r-4953,l8763,109728r-4191,4191l4572,127635r-4572,l,141351e" filled="f" strokecolor="#ff8000" strokeweight=".47414mm">
                  <v:stroke endcap="round"/>
                  <v:path arrowok="t" textboxrect="0,0,32004,141351"/>
                </v:shape>
                <v:shape id="Shape 453" o:spid="_x0000_s1095" style="position:absolute;left:39867;top:4652;width:318;height:320;visibility:visible;mso-wrap-style:square;v-text-anchor:top" coordsize="31750,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" path="m9144,l,,,32004r31750,l31750,4572r-4572,e" filled="f" strokecolor="#ff8000" strokeweight=".47414mm">
                  <v:stroke endcap="round"/>
                  <v:path arrowok="t" textboxrect="0,0,31750,32004"/>
                </v:shape>
                <v:shape id="Shape 454" o:spid="_x0000_s1096" style="position:absolute;left:40913;top:5928;width:502;height:457;visibility:visible;mso-wrap-style:square;v-text-anchor:top" coordsize="5029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" path="m13716,22860l,22860,,40894r4572,l4572,45720r13716,l18288,40894r18288,l36576,36576r9144,l45720,22860r4572,l50292,,18288,r,13716e" filled="f" strokecolor="#ff8000" strokeweight=".47414mm">
                  <v:stroke endcap="round"/>
                  <v:path arrowok="t" textboxrect="0,0,50292,45720"/>
                </v:shape>
                <v:shape id="Shape 455" o:spid="_x0000_s1097" style="position:absolute;left:42739;top:2782;width:1093;height:1095;visibility:visible;mso-wrap-style:square;v-text-anchor:top" coordsize="109347,109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" path="m,22606l,13462r,96012l,50038,4572,45466r,-27178l22860,18288r,4318l27432,22606r,9144l32004,31750r,13716l36576,50038r,9144l41148,59182r,18288l45720,82042r,13716l50292,95758r,9144l54864,104902r,4572l77343,109474r4572,-4572l86487,100330r,-4572l91059,95758r,-4572l95631,91186r,-4572l100203,86614r,-9144l104775,77470r,-9144l109347,68326,109347,e" filled="f" strokecolor="#ff8000" strokeweight=".47414mm">
                  <v:stroke endcap="round"/>
                  <v:path arrowok="t" textboxrect="0,0,109347,109474"/>
                </v:shape>
                <v:shape id="Shape 456" o:spid="_x0000_s1098" style="position:absolute;left:42785;top:4197;width:2279;height:274;visibility:visible;mso-wrap-style:square;v-text-anchor:top" coordsize="227965,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" path="m4572,27432l,27432r13716,l18288,22606r4572,l32004,18288r22860,l59436,13462r17907,l81915,9144r36576,l123063,4318r18288,l150495,r77470,e" filled="f" strokecolor="#ff8000" strokeweight=".47414mm">
                  <v:stroke endcap="round"/>
                  <v:path arrowok="t" textboxrect="0,0,227965,27432"/>
                </v:shape>
                <v:shape id="Shape 457" o:spid="_x0000_s1099" style="position:absolute;left:43558;top:5566;width:594;height:499;visibility:visible;mso-wrap-style:square;v-text-anchor:top" coordsize="59436,4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" path="m4572,13716l,13716,,,,49911r59436,e" filled="f" strokecolor="#ff8000" strokeweight=".47414mm">
                  <v:stroke endcap="round"/>
                  <v:path arrowok="t" textboxrect="0,0,59436,49911"/>
                </v:shape>
                <v:shape id="Shape 458" o:spid="_x0000_s1100" style="position:absolute;left:44289;top:3557;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" path="m9144,l4572,r,9144l,13716r,4572e" filled="f" strokecolor="#ff8000" strokeweight=".47414mm">
                  <v:stroke endcap="round"/>
                  <v:path arrowok="t" textboxrect="0,0,9144,18288"/>
                </v:shape>
                <v:shape id="Shape 459" o:spid="_x0000_s1101" style="position:absolute;left:44289;top:3831;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" path="m,l,9144r18288,e" filled="f" strokecolor="#ff8000" strokeweight=".47414mm">
                  <v:stroke endcap="round"/>
                  <v:path arrowok="t" textboxrect="0,0,18288,9144"/>
                </v:shape>
                <v:shape id="Shape 460" o:spid="_x0000_s1102" style="position:absolute;left:43649;top:4380;width:1644;height:1776;visibility:visible;mso-wrap-style:square;v-text-anchor:top" coordsize="164338,177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" path="m,109474r,18288l4572,132334r,18288l9144,150622r,17907l13716,168529r,9144l22860,177673r,-4572l27432,173101r,-4572l32004,168529r,-4572l36576,159766r,-9144l41148,145669r,-9144l45720,132334r,-9144l50292,118618r,-4572l54864,109474r,-22860l59436,86614r,-36576l64008,50038r4572,-4572l73152,40894r4572,l82296,36322r4572,l91440,31750r13462,l104902,27178r4826,l114046,22606r9144,l123190,18288r9144,l137160,13462r4318,l141478,9144r4572,l150622,4318r4572,l155194,r9144,e" filled="f" strokecolor="#ff8000" strokeweight=".47414mm">
                  <v:stroke endcap="round"/>
                  <v:path arrowok="t" textboxrect="0,0,164338,177673"/>
                </v:shape>
                <v:shape id="Shape 461" o:spid="_x0000_s1103" style="position:absolute;left:44610;top:5063;width:546;height:1048;visibility:visible;mso-wrap-style:square;v-text-anchor:top" coordsize="54610,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" path="m8890,27432l4572,22860r,-4572l4572,54864,,59436r,45339l41148,104775r4318,-4572l45466,95631r4572,l50038,68199r4572,-4191l54610,13716r-13462,l41148,4572r-4826,l36322,e" filled="f" strokecolor="#ff8000" strokeweight=".47414mm">
                  <v:stroke endcap="round"/>
                  <v:path arrowok="t" textboxrect="0,0,54610,104775"/>
                </v:shape>
                <v:shape id="Shape 462" o:spid="_x0000_s1104" style="position:absolute;left:44747;top:5566;width:454;height:229;visibility:visible;mso-wrap-style:square;v-text-anchor:top" coordsize="45466,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" path="m,22860r18288,l18288,17907r9144,l27432,13716r4318,l31750,9144r4572,l36322,4572r9144,l45466,e" filled="f" strokecolor="#ff8000" strokeweight=".47414mm">
                  <v:stroke endcap="round"/>
                  <v:path arrowok="t" textboxrect="0,0,45466,22860"/>
                </v:shape>
                <v:shape id="Shape 463" o:spid="_x0000_s1105" style="position:absolute;left:45613;top:6111;width:592;height:409;visibility:visible;mso-wrap-style:square;v-text-anchor:top" coordsize="59182,40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" path="m4572,l,4572r8890,l8890,,27178,r,40894l59182,40894r,-4318e" filled="f" strokecolor="#ff8000" strokeweight=".47414mm">
                  <v:stroke endcap="round"/>
                  <v:path arrowok="t" textboxrect="0,0,59182,40894"/>
                </v:shape>
                <v:shape id="Shape 464" o:spid="_x0000_s1106" style="position:absolute;left:47298;top:5977;width:457;height:1411;visibility:visible;mso-wrap-style:square;v-text-anchor:top" coordsize="45720,14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" path="m45720,r,118491l41148,118491r,4318l32004,122809r,-13462l27432,109347r,-27432l22860,81915r,-4572l18288,77343r,-4572l9144,72771r,4572l4572,77343r,22860l,100203r,40894l22860,141097r,-9144l27432,131953r,-9144l32004,122809r4572,-4318l41148,118491r,4318l45720,122809r,4826e" filled="f" strokecolor="#ff8000" strokeweight=".47414mm">
                  <v:stroke endcap="round"/>
                  <v:path arrowok="t" textboxrect="0,0,45720,141097"/>
                </v:shape>
                <v:shape id="Shape 465" o:spid="_x0000_s1107" style="position:absolute;left:47213;top:6614;width:497;height:731;visibility:visible;mso-wrap-style:square;v-text-anchor:top" coordsize="49657,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" path="m13081,9144r,l13081,,8509,r,4572l3937,4572r,4572l,9144,,50292r3937,l3937,59182r4572,l8509,73152r22860,l31369,68326r9144,l40513,64008r4572,l45085,54864r4572,l49657,50292e" filled="f" strokecolor="#ff8000" strokeweight=".47414mm">
                  <v:stroke endcap="round"/>
                  <v:path arrowok="t" textboxrect="0,0,49657,73152"/>
                </v:shape>
                <w10:anchorlock/>
              </v:group>
            </w:pict>
          </mc:Fallback>
        </mc:AlternateContent>
      </w:r>
    </w:p>
    <w:p w14:paraId="3BE239D8" w14:textId="543B1933" w:rsidR="0060495B" w:rsidRDefault="0060495B" w:rsidP="00FA228C">
      <w:pPr>
        <w:spacing w:after="1881"/>
        <w:rPr>
          <w:rFonts w:ascii="Calibri" w:eastAsia="Calibri" w:hAnsi="Calibri" w:cs="Calibri"/>
          <w:sz w:val="19"/>
        </w:rPr>
      </w:pPr>
    </w:p>
    <w:p w14:paraId="7A428DE5" w14:textId="4D9DA9CB" w:rsidR="0060495B" w:rsidRDefault="0060495B" w:rsidP="001F721F">
      <w:pPr>
        <w:spacing w:before="240" w:after="100" w:afterAutospacing="1"/>
        <w:rPr>
          <w:rFonts w:ascii="Calibri" w:eastAsia="Calibri" w:hAnsi="Calibri" w:cs="Calibri"/>
          <w:b/>
          <w:bCs/>
          <w:sz w:val="19"/>
        </w:rPr>
      </w:pPr>
      <w:r>
        <w:rPr>
          <w:rFonts w:ascii="Calibri" w:eastAsia="Calibri" w:hAnsi="Calibri" w:cs="Calibri"/>
          <w:b/>
          <w:bCs/>
          <w:sz w:val="19"/>
        </w:rPr>
        <w:t xml:space="preserve">B. Part C code </w:t>
      </w:r>
    </w:p>
    <w:p w14:paraId="1BDF105D"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FF"/>
        </w:rPr>
        <w:t>classdef</w:t>
      </w:r>
      <w:r>
        <w:rPr>
          <w:rFonts w:ascii="Courier New" w:hAnsi="Courier New" w:cs="Courier New"/>
          <w:color w:val="000000"/>
        </w:rPr>
        <w:t xml:space="preserve"> partC</w:t>
      </w:r>
    </w:p>
    <w:p w14:paraId="57838877"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xml:space="preserve">% partC class </w:t>
      </w:r>
    </w:p>
    <w:p w14:paraId="6C171E69"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w:t>
      </w:r>
    </w:p>
    <w:p w14:paraId="4DF69289"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properties</w:t>
      </w:r>
      <w:r>
        <w:rPr>
          <w:rFonts w:ascii="Courier New" w:hAnsi="Courier New" w:cs="Courier New"/>
          <w:color w:val="000000"/>
        </w:rPr>
        <w:t xml:space="preserve"> (Constant)</w:t>
      </w:r>
    </w:p>
    <w:p w14:paraId="07607D4C"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data = xlsread(</w:t>
      </w:r>
      <w:r>
        <w:rPr>
          <w:rFonts w:ascii="Courier New" w:hAnsi="Courier New" w:cs="Courier New"/>
          <w:color w:val="A020F0"/>
        </w:rPr>
        <w:t>'part b copy.xlsx'</w:t>
      </w:r>
      <w:r>
        <w:rPr>
          <w:rFonts w:ascii="Courier New" w:hAnsi="Courier New" w:cs="Courier New"/>
          <w:color w:val="000000"/>
        </w:rPr>
        <w:t>);</w:t>
      </w:r>
    </w:p>
    <w:p w14:paraId="1BB372D3"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mdotfueld = .0174;</w:t>
      </w:r>
    </w:p>
    <w:p w14:paraId="4E48D48E"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A8 = .1515;</w:t>
      </w:r>
    </w:p>
    <w:p w14:paraId="5B0F2580"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h = 4.45*10^7;</w:t>
      </w:r>
    </w:p>
    <w:p w14:paraId="6F1E7823"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gam = 1.4;</w:t>
      </w:r>
    </w:p>
    <w:p w14:paraId="7EF3D258"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Tstp = 288;</w:t>
      </w:r>
    </w:p>
    <w:p w14:paraId="6AD96F14"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Pstp = 101325;</w:t>
      </w:r>
    </w:p>
    <w:p w14:paraId="32874EDF"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cp = 1004.5;</w:t>
      </w:r>
    </w:p>
    <w:p w14:paraId="0BE99D8D"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R = 287;</w:t>
      </w:r>
    </w:p>
    <w:p w14:paraId="1C4DEA37"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RPMd = 56493.268;</w:t>
      </w:r>
    </w:p>
    <w:p w14:paraId="741EF819"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mdotd = 1.0609;</w:t>
      </w:r>
    </w:p>
    <w:p w14:paraId="6320D928"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14:paraId="7E37B9F4"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w:t>
      </w:r>
    </w:p>
    <w:p w14:paraId="3AE5D175"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methods</w:t>
      </w:r>
      <w:r>
        <w:rPr>
          <w:rFonts w:ascii="Courier New" w:hAnsi="Courier New" w:cs="Courier New"/>
          <w:color w:val="000000"/>
        </w:rPr>
        <w:t xml:space="preserve"> (Static)</w:t>
      </w:r>
    </w:p>
    <w:p w14:paraId="1DA14D3F"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function</w:t>
      </w:r>
      <w:r>
        <w:rPr>
          <w:rFonts w:ascii="Courier New" w:hAnsi="Courier New" w:cs="Courier New"/>
          <w:color w:val="000000"/>
        </w:rPr>
        <w:t xml:space="preserve"> [M0,thrust,RPM,spill,Tt4] = thrustM(P0,T0,perc,i)</w:t>
      </w:r>
    </w:p>
    <w:p w14:paraId="501D3843"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syms </w:t>
      </w:r>
      <w:r>
        <w:rPr>
          <w:rFonts w:ascii="Courier New" w:hAnsi="Courier New" w:cs="Courier New"/>
          <w:color w:val="A020F0"/>
        </w:rPr>
        <w:t>x</w:t>
      </w:r>
    </w:p>
    <w:p w14:paraId="0C043C08"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f(x) = P0*(1-.015*x^2)*(1+(partC.gam-1)/2*x^2)^(partC.gam/(partC.gam-1))/partC.Pstp*</w:t>
      </w:r>
      <w:r>
        <w:rPr>
          <w:rFonts w:ascii="Courier New" w:hAnsi="Courier New" w:cs="Courier New"/>
          <w:color w:val="0000FF"/>
        </w:rPr>
        <w:t>...</w:t>
      </w:r>
    </w:p>
    <w:p w14:paraId="197FC2A5"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sqrt(partC.Tstp)*partC.data(i,4)*partC.cp*</w:t>
      </w:r>
      <w:r>
        <w:rPr>
          <w:rFonts w:ascii="Courier New" w:hAnsi="Courier New" w:cs="Courier New"/>
          <w:color w:val="0000FF"/>
        </w:rPr>
        <w:t>...</w:t>
      </w:r>
    </w:p>
    <w:p w14:paraId="555AEF35"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sqrt(T0*(1+(partC.gam-1)/2*x^2))*(partC.data(i,10)-partC.data(i,3))-</w:t>
      </w:r>
      <w:r>
        <w:rPr>
          <w:rFonts w:ascii="Courier New" w:hAnsi="Courier New" w:cs="Courier New"/>
          <w:color w:val="0000FF"/>
        </w:rPr>
        <w:t>...</w:t>
      </w:r>
    </w:p>
    <w:p w14:paraId="1C97B818"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partC.mdotfueld*perc*partC.h;</w:t>
      </w:r>
    </w:p>
    <w:p w14:paraId="037E4385"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M0 = newRap(f)</w:t>
      </w:r>
    </w:p>
    <w:p w14:paraId="1DF0EDC8"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M0&lt;2.4 &amp;&amp; M0&gt;0</w:t>
      </w:r>
    </w:p>
    <w:p w14:paraId="3EDEC86E"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Pt2 = P0*(1-.015*M0^2)*(1+(partC.gam-1)/2*M0^2)^(partC.gam/(partC.gam-1));</w:t>
      </w:r>
    </w:p>
    <w:p w14:paraId="03BBF556"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Pt4 = partC.data(i,2)*Pt2;</w:t>
      </w:r>
    </w:p>
    <w:p w14:paraId="5CBFA1C2"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Pt8 = Pt4*partC.data(i,9);</w:t>
      </w:r>
    </w:p>
    <w:p w14:paraId="3EAD6E30"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P8 = Pt8/(1+(partC.gam-1)/2)^(partC.gam/(partC.gam-1));</w:t>
      </w:r>
    </w:p>
    <w:p w14:paraId="1E68F1B2"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Tt2 = T0*(1+(partC.gam-1)/2*M0^2);</w:t>
      </w:r>
    </w:p>
    <w:p w14:paraId="3B0CED5D"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Tt4 = partC.data(i,10)*Tt2</w:t>
      </w:r>
    </w:p>
    <w:p w14:paraId="79FAEF5C"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Tt8 = Tt4*partC.data(i,8);</w:t>
      </w:r>
    </w:p>
    <w:p w14:paraId="2ABD8FD0"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T8 = Tt8/(1+(partC.gam-1)/partC.gam);</w:t>
      </w:r>
    </w:p>
    <w:p w14:paraId="4542EDE9" w14:textId="56B932F3"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mdot = partC.data(i,4)*Pt2/partC.Pstp/sqrt(Tt2/partC.Tstp);</w:t>
      </w:r>
    </w:p>
    <w:p w14:paraId="33ADEB32"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u8 = sqrt(partC.gam*partC.R*T8);</w:t>
      </w:r>
    </w:p>
    <w:p w14:paraId="3224B80E"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u0 = M0*sqrt(partC.gam*partC.R*T0);</w:t>
      </w:r>
    </w:p>
    <w:p w14:paraId="0FDCF976" w14:textId="70A8DCAC" w:rsidR="0060495B" w:rsidRDefault="0060495B" w:rsidP="001F721F">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thrust = mdot*(u8-u0)+(P8-P0)*partC.A8</w:t>
      </w:r>
      <w:r>
        <w:rPr>
          <w:rFonts w:ascii="Courier New" w:hAnsi="Courier New" w:cs="Courier New"/>
          <w:sz w:val="24"/>
          <w:szCs w:val="24"/>
        </w:rPr>
        <w:t>;</w:t>
      </w:r>
    </w:p>
    <w:p w14:paraId="2B5AE4AF" w14:textId="1926B2C4"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RPM = partC.data(i,1)*partC.RPMd*sqrt(Tt2/partC.Tstp);</w:t>
      </w:r>
    </w:p>
    <w:p w14:paraId="5903C59F" w14:textId="7CA4BB7A"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spill = abs(mdot-partC.mdotd);</w:t>
      </w:r>
    </w:p>
    <w:p w14:paraId="00C13983"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w:t>
      </w:r>
    </w:p>
    <w:p w14:paraId="0FC7F46A"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else</w:t>
      </w:r>
    </w:p>
    <w:p w14:paraId="04F8453A"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thrust = 0;</w:t>
      </w:r>
    </w:p>
    <w:p w14:paraId="43848252"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RPM = 0;</w:t>
      </w:r>
    </w:p>
    <w:p w14:paraId="4D88677B"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spill = 0;</w:t>
      </w:r>
    </w:p>
    <w:p w14:paraId="04F6BA32"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Tt4=0;</w:t>
      </w:r>
    </w:p>
    <w:p w14:paraId="0851C1D8"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14:paraId="43863F5B"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14:paraId="01A2A8F1" w14:textId="15CBE99A"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w:t>
      </w:r>
    </w:p>
    <w:p w14:paraId="182A34D2" w14:textId="209C3499" w:rsidR="0060495B" w:rsidRDefault="0060495B" w:rsidP="0060495B">
      <w:pPr>
        <w:autoSpaceDE w:val="0"/>
        <w:autoSpaceDN w:val="0"/>
        <w:adjustRightInd w:val="0"/>
        <w:jc w:val="left"/>
        <w:rPr>
          <w:rFonts w:ascii="Courier New" w:hAnsi="Courier New" w:cs="Courier New"/>
          <w:sz w:val="24"/>
          <w:szCs w:val="24"/>
        </w:rPr>
      </w:pPr>
    </w:p>
    <w:p w14:paraId="263911DD" w14:textId="77777777" w:rsidR="0060495B" w:rsidRDefault="0060495B" w:rsidP="001F721F">
      <w:pPr>
        <w:autoSpaceDE w:val="0"/>
        <w:autoSpaceDN w:val="0"/>
        <w:adjustRightInd w:val="0"/>
        <w:jc w:val="left"/>
        <w:rPr>
          <w:rFonts w:ascii="Courier New" w:hAnsi="Courier New" w:cs="Courier New"/>
          <w:sz w:val="24"/>
          <w:szCs w:val="24"/>
        </w:rPr>
      </w:pPr>
    </w:p>
    <w:p w14:paraId="3487B5AD" w14:textId="77777777" w:rsidR="0060495B" w:rsidRPr="001F721F" w:rsidRDefault="0060495B" w:rsidP="001F721F">
      <w:pPr>
        <w:rPr>
          <w:b/>
          <w:bCs/>
        </w:rPr>
      </w:pPr>
    </w:p>
    <w:p w14:paraId="5B4269D2" w14:textId="77777777" w:rsidR="00FA228C" w:rsidRDefault="00FA228C" w:rsidP="001F721F"/>
    <w:p w14:paraId="62972F28" w14:textId="5A431DB3" w:rsidR="00FA228C" w:rsidRDefault="00FA228C" w:rsidP="0060495B">
      <w:pPr>
        <w:jc w:val="center"/>
        <w:rPr>
          <w:b/>
          <w:bCs/>
        </w:rPr>
      </w:pPr>
      <w:r w:rsidRPr="001F721F">
        <w:rPr>
          <w:b/>
          <w:bCs/>
        </w:rPr>
        <w:t>Appendix D</w:t>
      </w:r>
    </w:p>
    <w:p w14:paraId="5BD733C4" w14:textId="77777777" w:rsidR="0060495B" w:rsidRDefault="0060495B" w:rsidP="001F721F">
      <w:pPr>
        <w:jc w:val="center"/>
        <w:rPr>
          <w:b/>
          <w:bCs/>
        </w:rPr>
      </w:pPr>
    </w:p>
    <w:p w14:paraId="61ED6DC3" w14:textId="79B16E92" w:rsidR="00FA228C" w:rsidRDefault="00FA228C" w:rsidP="001F721F">
      <w:pPr>
        <w:rPr>
          <w:b/>
          <w:bCs/>
        </w:rPr>
      </w:pPr>
      <w:r w:rsidRPr="001F721F">
        <w:rPr>
          <w:b/>
          <w:bCs/>
        </w:rPr>
        <w:t>A.</w:t>
      </w:r>
      <w:r>
        <w:rPr>
          <w:b/>
          <w:bCs/>
        </w:rPr>
        <w:t xml:space="preserve">  </w:t>
      </w:r>
      <w:r w:rsidRPr="001F721F">
        <w:rPr>
          <w:b/>
          <w:bCs/>
        </w:rPr>
        <w:t>Newton’s Method</w:t>
      </w:r>
    </w:p>
    <w:p w14:paraId="26EBD119" w14:textId="7367A9F0" w:rsidR="00FA228C" w:rsidRDefault="00FA228C" w:rsidP="00FA228C">
      <w:pPr>
        <w:spacing w:after="100" w:afterAutospacing="1"/>
        <w:rPr>
          <w:b/>
          <w:bCs/>
        </w:rPr>
      </w:pPr>
    </w:p>
    <w:p w14:paraId="76D5571E"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FF"/>
        </w:rPr>
        <w:t>function</w:t>
      </w:r>
      <w:r>
        <w:rPr>
          <w:rFonts w:ascii="Courier New" w:hAnsi="Courier New" w:cs="Courier New"/>
          <w:color w:val="000000"/>
        </w:rPr>
        <w:t xml:space="preserve"> x = newRap(f)</w:t>
      </w:r>
    </w:p>
    <w:p w14:paraId="717C092A"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syms </w:t>
      </w:r>
      <w:r>
        <w:rPr>
          <w:rFonts w:ascii="Courier New" w:hAnsi="Courier New" w:cs="Courier New"/>
          <w:color w:val="A020F0"/>
        </w:rPr>
        <w:t>x</w:t>
      </w:r>
    </w:p>
    <w:p w14:paraId="3E78866C"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A020F0"/>
        </w:rPr>
        <w:t xml:space="preserve"> </w:t>
      </w:r>
    </w:p>
    <w:p w14:paraId="30C9A1F2"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fp(x) = diff(f(x));</w:t>
      </w:r>
    </w:p>
    <w:p w14:paraId="42568A0B"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w:t>
      </w:r>
    </w:p>
    <w:p w14:paraId="0CFAACA1"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x=.1;</w:t>
      </w:r>
    </w:p>
    <w:p w14:paraId="07BD4DCB"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nmax=25;</w:t>
      </w:r>
    </w:p>
    <w:p w14:paraId="045E2C28"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eps=1;</w:t>
      </w:r>
    </w:p>
    <w:p w14:paraId="2BD0B1FB"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n=0;</w:t>
      </w:r>
    </w:p>
    <w:p w14:paraId="0048AD8C"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w:t>
      </w:r>
    </w:p>
    <w:p w14:paraId="7F3692A5"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FF"/>
        </w:rPr>
        <w:t>while</w:t>
      </w:r>
      <w:r>
        <w:rPr>
          <w:rFonts w:ascii="Courier New" w:hAnsi="Courier New" w:cs="Courier New"/>
          <w:color w:val="000000"/>
        </w:rPr>
        <w:t xml:space="preserve"> eps&gt;=1e-5&amp;&amp;n&lt;=nmax</w:t>
      </w:r>
    </w:p>
    <w:p w14:paraId="6BA4CC63"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y=x-double(f(x))/double(fp(x));</w:t>
      </w:r>
    </w:p>
    <w:p w14:paraId="2C41D15A"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eps=abs(y-x);</w:t>
      </w:r>
    </w:p>
    <w:p w14:paraId="74092602"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x=y;</w:t>
      </w:r>
    </w:p>
    <w:p w14:paraId="1E042366"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n=n+1;</w:t>
      </w:r>
    </w:p>
    <w:p w14:paraId="1FCEBF85"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FF"/>
        </w:rPr>
        <w:t>end</w:t>
      </w:r>
    </w:p>
    <w:p w14:paraId="6AEF5A70" w14:textId="77777777" w:rsidR="0060495B" w:rsidRPr="001F721F" w:rsidRDefault="0060495B" w:rsidP="001F721F">
      <w:pPr>
        <w:spacing w:after="100" w:afterAutospacing="1"/>
        <w:rPr>
          <w:b/>
          <w:bCs/>
        </w:rPr>
      </w:pPr>
    </w:p>
    <w:p w14:paraId="0002D3DA" w14:textId="0D39EE0C" w:rsidR="00FA228C" w:rsidRDefault="0060495B" w:rsidP="0060495B">
      <w:pPr>
        <w:spacing w:after="100" w:afterAutospacing="1"/>
        <w:ind w:left="-29"/>
        <w:rPr>
          <w:b/>
          <w:bCs/>
        </w:rPr>
      </w:pPr>
      <w:r>
        <w:rPr>
          <w:b/>
          <w:bCs/>
        </w:rPr>
        <w:t>B. main</w:t>
      </w:r>
    </w:p>
    <w:p w14:paraId="0D60A5BD"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228B22"/>
        </w:rPr>
        <w:t>% matthew Pahayo</w:t>
      </w:r>
    </w:p>
    <w:p w14:paraId="4FC2F1E4"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228B22"/>
        </w:rPr>
        <w:t>% main.m</w:t>
      </w:r>
    </w:p>
    <w:p w14:paraId="04C69472"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clc</w:t>
      </w:r>
    </w:p>
    <w:p w14:paraId="51397A02"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clear </w:t>
      </w:r>
      <w:r>
        <w:rPr>
          <w:rFonts w:ascii="Courier New" w:hAnsi="Courier New" w:cs="Courier New"/>
          <w:color w:val="A020F0"/>
        </w:rPr>
        <w:t>all</w:t>
      </w:r>
    </w:p>
    <w:p w14:paraId="250A7918"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close </w:t>
      </w:r>
      <w:r>
        <w:rPr>
          <w:rFonts w:ascii="Courier New" w:hAnsi="Courier New" w:cs="Courier New"/>
          <w:color w:val="A020F0"/>
        </w:rPr>
        <w:t>all</w:t>
      </w:r>
    </w:p>
    <w:p w14:paraId="1DD44372"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w:t>
      </w:r>
    </w:p>
    <w:p w14:paraId="732C28F4"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format </w:t>
      </w:r>
      <w:r>
        <w:rPr>
          <w:rFonts w:ascii="Courier New" w:hAnsi="Courier New" w:cs="Courier New"/>
          <w:color w:val="A020F0"/>
        </w:rPr>
        <w:t>longg</w:t>
      </w:r>
    </w:p>
    <w:p w14:paraId="002C0FDB"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A020F0"/>
        </w:rPr>
        <w:t xml:space="preserve"> </w:t>
      </w:r>
    </w:p>
    <w:p w14:paraId="3568F7BC"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228B22"/>
        </w:rPr>
        <w:t>% [a,b,Pic,tauC,mdotcorr2,etaC,spdLine,M,tauT,Pit,G,del] = ...</w:t>
      </w:r>
    </w:p>
    <w:p w14:paraId="16F4C377"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228B22"/>
        </w:rPr>
        <w:t>%     Match(1,1,1,.85)</w:t>
      </w:r>
    </w:p>
    <w:p w14:paraId="46FB57C4"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228B22"/>
        </w:rPr>
        <w:t xml:space="preserve"> </w:t>
      </w:r>
    </w:p>
    <w:p w14:paraId="3362C223"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228B22"/>
        </w:rPr>
        <w:t xml:space="preserve">% </w:t>
      </w:r>
    </w:p>
    <w:p w14:paraId="6EBE7A93"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syms </w:t>
      </w:r>
      <w:r>
        <w:rPr>
          <w:rFonts w:ascii="Courier New" w:hAnsi="Courier New" w:cs="Courier New"/>
          <w:color w:val="A020F0"/>
        </w:rPr>
        <w:t>x</w:t>
      </w:r>
    </w:p>
    <w:p w14:paraId="1C714CA5"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A020F0"/>
        </w:rPr>
        <w:t xml:space="preserve"> </w:t>
      </w:r>
    </w:p>
    <w:p w14:paraId="41961781"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p=partC;</w:t>
      </w:r>
    </w:p>
    <w:p w14:paraId="3610873B"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228B22"/>
        </w:rPr>
        <w:t>% % for k = 1:5</w:t>
      </w:r>
    </w:p>
    <w:p w14:paraId="3320B455"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228B22"/>
        </w:rPr>
        <w:t>% %     for i = 1:8</w:t>
      </w:r>
    </w:p>
    <w:p w14:paraId="08B2E8D0"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228B22"/>
        </w:rPr>
        <w:t>% %         [M0,thrust,RPM,spill] = p.thrustM(30742.5,229.365,1/5*k,i)</w:t>
      </w:r>
    </w:p>
    <w:p w14:paraId="529A356C"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228B22"/>
        </w:rPr>
        <w:t>% %         sz = 15;</w:t>
      </w:r>
    </w:p>
    <w:p w14:paraId="0100637A"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228B22"/>
        </w:rPr>
        <w:t>% %         c = 20*i;</w:t>
      </w:r>
    </w:p>
    <w:p w14:paraId="06F500BD"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228B22"/>
        </w:rPr>
        <w:t>% %         if M0&lt;2.4 &amp;&amp; M0&gt;0</w:t>
      </w:r>
    </w:p>
    <w:p w14:paraId="0029F5BB"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228B22"/>
        </w:rPr>
        <w:t>% %             hold on</w:t>
      </w:r>
    </w:p>
    <w:p w14:paraId="64C4C635"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228B22"/>
        </w:rPr>
        <w:t>% %             scatter(M0,thrust,sz,c,'filled')</w:t>
      </w:r>
    </w:p>
    <w:p w14:paraId="6BF4DB72"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228B22"/>
        </w:rPr>
        <w:t>% %             hold off</w:t>
      </w:r>
    </w:p>
    <w:p w14:paraId="2B93A272"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228B22"/>
        </w:rPr>
        <w:t>% %         end</w:t>
      </w:r>
    </w:p>
    <w:p w14:paraId="59CBB6F8"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228B22"/>
        </w:rPr>
        <w:t>% %     end</w:t>
      </w:r>
    </w:p>
    <w:p w14:paraId="773733D6"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228B22"/>
        </w:rPr>
        <w:t>% % end</w:t>
      </w:r>
    </w:p>
    <w:p w14:paraId="1BCCA097"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228B22"/>
        </w:rPr>
        <w:t>% % grid on</w:t>
      </w:r>
    </w:p>
    <w:p w14:paraId="14398079"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228B22"/>
        </w:rPr>
        <w:t>% % xlabel('M0')</w:t>
      </w:r>
    </w:p>
    <w:p w14:paraId="7D025D99"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228B22"/>
        </w:rPr>
        <w:t>% % ylabel('Thrust (N)')</w:t>
      </w:r>
    </w:p>
    <w:p w14:paraId="5ECDA6E6"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228B22"/>
        </w:rPr>
        <w:t>% % title('Thrust vs M0')</w:t>
      </w:r>
    </w:p>
    <w:p w14:paraId="1288AA30"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228B22"/>
        </w:rPr>
        <w:t xml:space="preserve">% </w:t>
      </w:r>
    </w:p>
    <w:p w14:paraId="1FF5A4BE"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228B22"/>
        </w:rPr>
        <w:t>% for k = 1:5</w:t>
      </w:r>
    </w:p>
    <w:p w14:paraId="2DBDD46E"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228B22"/>
        </w:rPr>
        <w:t>%     for i = 1:8</w:t>
      </w:r>
    </w:p>
    <w:p w14:paraId="668B5DC5"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228B22"/>
        </w:rPr>
        <w:t>%         [M0,thrust,RPM,spill,Tt4] = p.thrustM(57728.3,258.9,1/5*k,i)</w:t>
      </w:r>
    </w:p>
    <w:p w14:paraId="0B99384B"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228B22"/>
        </w:rPr>
        <w:t>%         sz = 15;</w:t>
      </w:r>
    </w:p>
    <w:p w14:paraId="1011540A"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228B22"/>
        </w:rPr>
        <w:t>%         c = i;</w:t>
      </w:r>
    </w:p>
    <w:p w14:paraId="03D1BF5B"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228B22"/>
        </w:rPr>
        <w:t>%         if M0&lt;2.4 &amp;&amp; M0&gt;0 &amp;&amp;Tt4&lt;1800 &amp;&amp; RPM&lt;66000</w:t>
      </w:r>
    </w:p>
    <w:p w14:paraId="20A6B09F"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228B22"/>
        </w:rPr>
        <w:t>%             hold on</w:t>
      </w:r>
    </w:p>
    <w:p w14:paraId="35D27DD5"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228B22"/>
        </w:rPr>
        <w:t>%             scatter(M0,RPM,sz,c,'filled')</w:t>
      </w:r>
    </w:p>
    <w:p w14:paraId="67322573"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228B22"/>
        </w:rPr>
        <w:t>%             hold off</w:t>
      </w:r>
    </w:p>
    <w:p w14:paraId="09D39B26"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228B22"/>
        </w:rPr>
        <w:t>%         end</w:t>
      </w:r>
    </w:p>
    <w:p w14:paraId="15F3C9A3"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228B22"/>
        </w:rPr>
        <w:t>%     end</w:t>
      </w:r>
    </w:p>
    <w:p w14:paraId="448B3AF8"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228B22"/>
        </w:rPr>
        <w:t>% end</w:t>
      </w:r>
    </w:p>
    <w:p w14:paraId="2C62243F"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228B22"/>
        </w:rPr>
        <w:t>% grid on</w:t>
      </w:r>
    </w:p>
    <w:p w14:paraId="4C154ACB"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228B22"/>
        </w:rPr>
        <w:t>% xlabel('M0')</w:t>
      </w:r>
    </w:p>
    <w:p w14:paraId="67E339A4"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228B22"/>
        </w:rPr>
        <w:t>% ylabel('RPM')</w:t>
      </w:r>
    </w:p>
    <w:p w14:paraId="13273800"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228B22"/>
        </w:rPr>
        <w:t>% title('RPM vs M0')</w:t>
      </w:r>
    </w:p>
    <w:p w14:paraId="629C0F4C"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228B22"/>
        </w:rPr>
        <w:t xml:space="preserve">% </w:t>
      </w:r>
    </w:p>
    <w:p w14:paraId="1803B266"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FF"/>
        </w:rPr>
        <w:t>for</w:t>
      </w:r>
      <w:r>
        <w:rPr>
          <w:rFonts w:ascii="Courier New" w:hAnsi="Courier New" w:cs="Courier New"/>
          <w:color w:val="000000"/>
        </w:rPr>
        <w:t xml:space="preserve"> k = 1:5</w:t>
      </w:r>
    </w:p>
    <w:p w14:paraId="60DFBA16"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i = 1:8</w:t>
      </w:r>
    </w:p>
    <w:p w14:paraId="01F2BF54"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[M0,thrust,RPM,spill,Tt4] = p.thrustM(101325,288,1/5*k,i)</w:t>
      </w:r>
    </w:p>
    <w:p w14:paraId="58A2AB1E"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sz = 15;</w:t>
      </w:r>
    </w:p>
    <w:p w14:paraId="738B812E"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c = k;</w:t>
      </w:r>
    </w:p>
    <w:p w14:paraId="49E7A60A"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M0&lt;2.4 &amp;&amp; M0&gt;0 &amp;&amp;Tt4&lt;1800 &amp;&amp; RPM&lt;66000</w:t>
      </w:r>
    </w:p>
    <w:p w14:paraId="56D9AFDD"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hold </w:t>
      </w:r>
      <w:r>
        <w:rPr>
          <w:rFonts w:ascii="Courier New" w:hAnsi="Courier New" w:cs="Courier New"/>
          <w:color w:val="A020F0"/>
        </w:rPr>
        <w:t>on</w:t>
      </w:r>
    </w:p>
    <w:p w14:paraId="783C9024"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scatter(M0,spill,sz,c,</w:t>
      </w:r>
      <w:r>
        <w:rPr>
          <w:rFonts w:ascii="Courier New" w:hAnsi="Courier New" w:cs="Courier New"/>
          <w:color w:val="A020F0"/>
        </w:rPr>
        <w:t>'filled'</w:t>
      </w:r>
      <w:r>
        <w:rPr>
          <w:rFonts w:ascii="Courier New" w:hAnsi="Courier New" w:cs="Courier New"/>
          <w:color w:val="000000"/>
        </w:rPr>
        <w:t>)</w:t>
      </w:r>
    </w:p>
    <w:p w14:paraId="4672B3A2"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hold </w:t>
      </w:r>
      <w:r>
        <w:rPr>
          <w:rFonts w:ascii="Courier New" w:hAnsi="Courier New" w:cs="Courier New"/>
          <w:color w:val="A020F0"/>
        </w:rPr>
        <w:t>off</w:t>
      </w:r>
    </w:p>
    <w:p w14:paraId="39621FC0"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14:paraId="0468D0AF"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14:paraId="441A8B70"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FF"/>
        </w:rPr>
        <w:t>end</w:t>
      </w:r>
    </w:p>
    <w:p w14:paraId="49641490"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 xml:space="preserve">grid </w:t>
      </w:r>
      <w:r>
        <w:rPr>
          <w:rFonts w:ascii="Courier New" w:hAnsi="Courier New" w:cs="Courier New"/>
          <w:color w:val="A020F0"/>
        </w:rPr>
        <w:t>on</w:t>
      </w:r>
    </w:p>
    <w:p w14:paraId="1F75C017"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xlabel(</w:t>
      </w:r>
      <w:r>
        <w:rPr>
          <w:rFonts w:ascii="Courier New" w:hAnsi="Courier New" w:cs="Courier New"/>
          <w:color w:val="A020F0"/>
        </w:rPr>
        <w:t>'M0'</w:t>
      </w:r>
      <w:r>
        <w:rPr>
          <w:rFonts w:ascii="Courier New" w:hAnsi="Courier New" w:cs="Courier New"/>
          <w:color w:val="000000"/>
        </w:rPr>
        <w:t>)</w:t>
      </w:r>
    </w:p>
    <w:p w14:paraId="0356FBCA"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ylabel(</w:t>
      </w:r>
      <w:r>
        <w:rPr>
          <w:rFonts w:ascii="Courier New" w:hAnsi="Courier New" w:cs="Courier New"/>
          <w:color w:val="A020F0"/>
        </w:rPr>
        <w:t>'Spillage [abs(mdotd-mdot) (kg/s)]'</w:t>
      </w:r>
      <w:r>
        <w:rPr>
          <w:rFonts w:ascii="Courier New" w:hAnsi="Courier New" w:cs="Courier New"/>
          <w:color w:val="000000"/>
        </w:rPr>
        <w:t>)</w:t>
      </w:r>
    </w:p>
    <w:p w14:paraId="3B062829" w14:textId="77777777" w:rsidR="0060495B" w:rsidRDefault="0060495B" w:rsidP="0060495B">
      <w:pPr>
        <w:autoSpaceDE w:val="0"/>
        <w:autoSpaceDN w:val="0"/>
        <w:adjustRightInd w:val="0"/>
        <w:jc w:val="left"/>
        <w:rPr>
          <w:rFonts w:ascii="Courier New" w:hAnsi="Courier New" w:cs="Courier New"/>
          <w:sz w:val="24"/>
          <w:szCs w:val="24"/>
        </w:rPr>
      </w:pPr>
      <w:r>
        <w:rPr>
          <w:rFonts w:ascii="Courier New" w:hAnsi="Courier New" w:cs="Courier New"/>
          <w:color w:val="000000"/>
        </w:rPr>
        <w:t>title(</w:t>
      </w:r>
      <w:r>
        <w:rPr>
          <w:rFonts w:ascii="Courier New" w:hAnsi="Courier New" w:cs="Courier New"/>
          <w:color w:val="A020F0"/>
        </w:rPr>
        <w:t>'Spillage vs M0'</w:t>
      </w:r>
      <w:r>
        <w:rPr>
          <w:rFonts w:ascii="Courier New" w:hAnsi="Courier New" w:cs="Courier New"/>
          <w:color w:val="000000"/>
        </w:rPr>
        <w:t>)</w:t>
      </w:r>
    </w:p>
    <w:p w14:paraId="763F7413" w14:textId="77777777" w:rsidR="0060495B" w:rsidRDefault="0060495B" w:rsidP="0060495B">
      <w:pPr>
        <w:autoSpaceDE w:val="0"/>
        <w:autoSpaceDN w:val="0"/>
        <w:adjustRightInd w:val="0"/>
        <w:jc w:val="left"/>
        <w:rPr>
          <w:rFonts w:ascii="Courier New" w:hAnsi="Courier New" w:cs="Courier New"/>
          <w:sz w:val="24"/>
          <w:szCs w:val="24"/>
        </w:rPr>
      </w:pPr>
    </w:p>
    <w:p w14:paraId="026DF5D7" w14:textId="77777777" w:rsidR="0060495B" w:rsidRDefault="0060495B" w:rsidP="001F721F">
      <w:pPr>
        <w:spacing w:after="100" w:afterAutospacing="1"/>
        <w:ind w:left="-29"/>
        <w:rPr>
          <w:b/>
          <w:bCs/>
        </w:rPr>
      </w:pPr>
    </w:p>
    <w:p w14:paraId="51406A45" w14:textId="77777777" w:rsidR="0060495B" w:rsidRPr="001F721F" w:rsidRDefault="0060495B" w:rsidP="001F721F">
      <w:pPr>
        <w:spacing w:after="5040"/>
        <w:ind w:left="-30"/>
        <w:rPr>
          <w:b/>
          <w:bCs/>
        </w:rPr>
      </w:pPr>
    </w:p>
    <w:sectPr w:rsidR="0060495B" w:rsidRPr="001F721F" w:rsidSect="001F721F">
      <w:pgSz w:w="12240" w:h="15840"/>
      <w:pgMar w:top="1440" w:right="1440" w:bottom="1440" w:left="1440" w:header="720" w:footer="576"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A5F4C1" w14:textId="77777777" w:rsidR="0019774A" w:rsidRDefault="0019774A">
      <w:r>
        <w:separator/>
      </w:r>
    </w:p>
  </w:endnote>
  <w:endnote w:type="continuationSeparator" w:id="0">
    <w:p w14:paraId="5918B4D5" w14:textId="77777777" w:rsidR="0019774A" w:rsidRDefault="001977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Courier New"/>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FB7CBD" w14:textId="77777777" w:rsidR="00EC1A37" w:rsidRDefault="00EC1A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ED2FCF" w14:textId="77777777" w:rsidR="00EC1A37" w:rsidRDefault="00EC1A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2580995"/>
      <w:docPartObj>
        <w:docPartGallery w:val="Page Numbers (Bottom of Page)"/>
        <w:docPartUnique/>
      </w:docPartObj>
    </w:sdtPr>
    <w:sdtEndPr>
      <w:rPr>
        <w:noProof/>
      </w:rPr>
    </w:sdtEndPr>
    <w:sdtContent>
      <w:p w14:paraId="7E646E0E" w14:textId="77777777" w:rsidR="00EC1A37" w:rsidRDefault="00EC1A37">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6DDEFEA7" w14:textId="77777777" w:rsidR="00EC1A37" w:rsidRDefault="00EC1A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B88375" w14:textId="77777777" w:rsidR="0019774A" w:rsidRDefault="0019774A">
      <w:r>
        <w:separator/>
      </w:r>
    </w:p>
  </w:footnote>
  <w:footnote w:type="continuationSeparator" w:id="0">
    <w:p w14:paraId="54348E70" w14:textId="77777777" w:rsidR="0019774A" w:rsidRDefault="0019774A">
      <w:r>
        <w:continuationSeparator/>
      </w:r>
    </w:p>
  </w:footnote>
  <w:footnote w:id="1">
    <w:p w14:paraId="639414CA" w14:textId="0BF04005" w:rsidR="00EC1A37" w:rsidRDefault="00EC1A37" w:rsidP="00F565BA">
      <w:r>
        <w:rPr>
          <w:rStyle w:val="FootnoteReference"/>
        </w:rPr>
        <w:footnoteRef/>
      </w:r>
      <w:r>
        <w:t xml:space="preserve"> Student, Aerospace Engineering, and AIAA Member Grade (if any) for first author.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D0BD4"/>
    <w:multiLevelType w:val="hybridMultilevel"/>
    <w:tmpl w:val="5F943E1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A54227"/>
    <w:multiLevelType w:val="hybridMultilevel"/>
    <w:tmpl w:val="4E9C4646"/>
    <w:lvl w:ilvl="0" w:tplc="C35C325E">
      <w:start w:val="1"/>
      <w:numFmt w:val="decimal"/>
      <w:pStyle w:val="Heading3"/>
      <w:lvlText w:val="%1."/>
      <w:lvlJc w:val="left"/>
      <w:pPr>
        <w:tabs>
          <w:tab w:val="num" w:pos="648"/>
        </w:tabs>
        <w:ind w:left="576"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C263C75"/>
    <w:multiLevelType w:val="hybridMultilevel"/>
    <w:tmpl w:val="4A842EDA"/>
    <w:lvl w:ilvl="0" w:tplc="43E22C5C">
      <w:start w:val="1"/>
      <w:numFmt w:val="bullet"/>
      <w:lvlText w:val=""/>
      <w:lvlJc w:val="left"/>
      <w:pPr>
        <w:tabs>
          <w:tab w:val="num" w:pos="360"/>
        </w:tabs>
        <w:ind w:left="0" w:firstLine="0"/>
      </w:pPr>
      <w:rPr>
        <w:rFonts w:ascii="Symbol" w:hAnsi="Symbol" w:hint="default"/>
      </w:rPr>
    </w:lvl>
    <w:lvl w:ilvl="1" w:tplc="04090003" w:tentative="1">
      <w:start w:val="1"/>
      <w:numFmt w:val="bullet"/>
      <w:lvlText w:val="o"/>
      <w:lvlJc w:val="left"/>
      <w:pPr>
        <w:tabs>
          <w:tab w:val="num" w:pos="1152"/>
        </w:tabs>
        <w:ind w:left="1152" w:hanging="360"/>
      </w:pPr>
      <w:rPr>
        <w:rFonts w:ascii="Courier New" w:hAnsi="Courier New" w:hint="default"/>
      </w:rPr>
    </w:lvl>
    <w:lvl w:ilvl="2" w:tplc="04090005" w:tentative="1">
      <w:start w:val="1"/>
      <w:numFmt w:val="bullet"/>
      <w:lvlText w:val=""/>
      <w:lvlJc w:val="left"/>
      <w:pPr>
        <w:tabs>
          <w:tab w:val="num" w:pos="1872"/>
        </w:tabs>
        <w:ind w:left="1872" w:hanging="360"/>
      </w:pPr>
      <w:rPr>
        <w:rFonts w:ascii="Wingdings" w:hAnsi="Wingdings" w:hint="default"/>
      </w:rPr>
    </w:lvl>
    <w:lvl w:ilvl="3" w:tplc="04090001" w:tentative="1">
      <w:start w:val="1"/>
      <w:numFmt w:val="bullet"/>
      <w:lvlText w:val=""/>
      <w:lvlJc w:val="left"/>
      <w:pPr>
        <w:tabs>
          <w:tab w:val="num" w:pos="2592"/>
        </w:tabs>
        <w:ind w:left="2592" w:hanging="360"/>
      </w:pPr>
      <w:rPr>
        <w:rFonts w:ascii="Symbol" w:hAnsi="Symbol" w:hint="default"/>
      </w:rPr>
    </w:lvl>
    <w:lvl w:ilvl="4" w:tplc="04090003" w:tentative="1">
      <w:start w:val="1"/>
      <w:numFmt w:val="bullet"/>
      <w:lvlText w:val="o"/>
      <w:lvlJc w:val="left"/>
      <w:pPr>
        <w:tabs>
          <w:tab w:val="num" w:pos="3312"/>
        </w:tabs>
        <w:ind w:left="3312" w:hanging="360"/>
      </w:pPr>
      <w:rPr>
        <w:rFonts w:ascii="Courier New" w:hAnsi="Courier New" w:hint="default"/>
      </w:rPr>
    </w:lvl>
    <w:lvl w:ilvl="5" w:tplc="04090005" w:tentative="1">
      <w:start w:val="1"/>
      <w:numFmt w:val="bullet"/>
      <w:lvlText w:val=""/>
      <w:lvlJc w:val="left"/>
      <w:pPr>
        <w:tabs>
          <w:tab w:val="num" w:pos="4032"/>
        </w:tabs>
        <w:ind w:left="4032" w:hanging="360"/>
      </w:pPr>
      <w:rPr>
        <w:rFonts w:ascii="Wingdings" w:hAnsi="Wingdings" w:hint="default"/>
      </w:rPr>
    </w:lvl>
    <w:lvl w:ilvl="6" w:tplc="04090001" w:tentative="1">
      <w:start w:val="1"/>
      <w:numFmt w:val="bullet"/>
      <w:lvlText w:val=""/>
      <w:lvlJc w:val="left"/>
      <w:pPr>
        <w:tabs>
          <w:tab w:val="num" w:pos="4752"/>
        </w:tabs>
        <w:ind w:left="4752" w:hanging="360"/>
      </w:pPr>
      <w:rPr>
        <w:rFonts w:ascii="Symbol" w:hAnsi="Symbol" w:hint="default"/>
      </w:rPr>
    </w:lvl>
    <w:lvl w:ilvl="7" w:tplc="04090003" w:tentative="1">
      <w:start w:val="1"/>
      <w:numFmt w:val="bullet"/>
      <w:lvlText w:val="o"/>
      <w:lvlJc w:val="left"/>
      <w:pPr>
        <w:tabs>
          <w:tab w:val="num" w:pos="5472"/>
        </w:tabs>
        <w:ind w:left="5472" w:hanging="360"/>
      </w:pPr>
      <w:rPr>
        <w:rFonts w:ascii="Courier New" w:hAnsi="Courier New" w:hint="default"/>
      </w:rPr>
    </w:lvl>
    <w:lvl w:ilvl="8" w:tplc="04090005" w:tentative="1">
      <w:start w:val="1"/>
      <w:numFmt w:val="bullet"/>
      <w:lvlText w:val=""/>
      <w:lvlJc w:val="left"/>
      <w:pPr>
        <w:tabs>
          <w:tab w:val="num" w:pos="6192"/>
        </w:tabs>
        <w:ind w:left="6192" w:hanging="360"/>
      </w:pPr>
      <w:rPr>
        <w:rFonts w:ascii="Wingdings" w:hAnsi="Wingdings" w:hint="default"/>
      </w:rPr>
    </w:lvl>
  </w:abstractNum>
  <w:abstractNum w:abstractNumId="3" w15:restartNumberingAfterBreak="0">
    <w:nsid w:val="130E2137"/>
    <w:multiLevelType w:val="hybridMultilevel"/>
    <w:tmpl w:val="F9D61FE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CD4ACF"/>
    <w:multiLevelType w:val="hybridMultilevel"/>
    <w:tmpl w:val="C76AA214"/>
    <w:lvl w:ilvl="0" w:tplc="606803D6">
      <w:start w:val="1"/>
      <w:numFmt w:val="upperLetter"/>
      <w:pStyle w:val="Heading2"/>
      <w:lvlText w:val="%1."/>
      <w:lvlJc w:val="left"/>
      <w:pPr>
        <w:tabs>
          <w:tab w:val="num" w:pos="360"/>
        </w:tabs>
        <w:ind w:left="0" w:firstLine="0"/>
      </w:pPr>
      <w:rPr>
        <w:rFonts w:ascii="Times New Roman" w:hAnsi="Times New Roman" w:hint="default"/>
      </w:rPr>
    </w:lvl>
    <w:lvl w:ilvl="1" w:tplc="04090001">
      <w:start w:val="1"/>
      <w:numFmt w:val="bullet"/>
      <w:lvlText w:val=""/>
      <w:lvlJc w:val="left"/>
      <w:pPr>
        <w:tabs>
          <w:tab w:val="num" w:pos="1440"/>
        </w:tabs>
        <w:ind w:left="1440" w:hanging="360"/>
      </w:pPr>
      <w:rPr>
        <w:rFonts w:ascii="Symbol" w:hAnsi="Symbol" w:hint="default"/>
      </w:rPr>
    </w:lvl>
    <w:lvl w:ilvl="2" w:tplc="BF78B448">
      <w:start w:val="1"/>
      <w:numFmt w:val="decimal"/>
      <w:lvlText w:val="%3."/>
      <w:lvlJc w:val="left"/>
      <w:pPr>
        <w:tabs>
          <w:tab w:val="num" w:pos="648"/>
        </w:tabs>
        <w:ind w:left="288" w:firstLine="0"/>
      </w:pPr>
      <w:rPr>
        <w:rFonts w:hint="default"/>
      </w:rPr>
    </w:lvl>
    <w:lvl w:ilvl="3" w:tplc="F750E7B0">
      <w:start w:val="1"/>
      <w:numFmt w:val="lowerLetter"/>
      <w:lvlText w:val="%4)"/>
      <w:lvlJc w:val="left"/>
      <w:pPr>
        <w:tabs>
          <w:tab w:val="num" w:pos="648"/>
        </w:tabs>
        <w:ind w:left="288" w:firstLine="0"/>
      </w:pPr>
      <w:rPr>
        <w:rFonts w:hint="default"/>
      </w:rPr>
    </w:lvl>
    <w:lvl w:ilvl="4" w:tplc="2EB26C74">
      <w:start w:val="1"/>
      <w:numFmt w:val="lowerLetter"/>
      <w:lvlText w:val="%5."/>
      <w:lvlJc w:val="left"/>
      <w:pPr>
        <w:tabs>
          <w:tab w:val="num" w:pos="648"/>
        </w:tabs>
        <w:ind w:left="288" w:firstLine="0"/>
      </w:pPr>
      <w:rPr>
        <w:rFonts w:hint="default"/>
      </w:rPr>
    </w:lvl>
    <w:lvl w:ilvl="5" w:tplc="79E24208">
      <w:start w:val="1"/>
      <w:numFmt w:val="decimal"/>
      <w:lvlText w:val="%6)"/>
      <w:lvlJc w:val="left"/>
      <w:pPr>
        <w:tabs>
          <w:tab w:val="num" w:pos="720"/>
        </w:tabs>
        <w:ind w:left="720" w:hanging="432"/>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6E61B0D"/>
    <w:multiLevelType w:val="hybridMultilevel"/>
    <w:tmpl w:val="A798EB4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4F54E7"/>
    <w:multiLevelType w:val="hybridMultilevel"/>
    <w:tmpl w:val="C3E487AA"/>
    <w:lvl w:ilvl="0" w:tplc="3C78074C">
      <w:start w:val="1"/>
      <w:numFmt w:val="decimal"/>
      <w:lvlText w:val="%1)"/>
      <w:lvlJc w:val="left"/>
      <w:pPr>
        <w:tabs>
          <w:tab w:val="num" w:pos="720"/>
        </w:tabs>
        <w:ind w:left="720" w:hanging="432"/>
      </w:pPr>
      <w:rPr>
        <w:rFonts w:hint="default"/>
      </w:rPr>
    </w:lvl>
    <w:lvl w:ilvl="1" w:tplc="04090019" w:tentative="1">
      <w:start w:val="1"/>
      <w:numFmt w:val="lowerLetter"/>
      <w:lvlText w:val="%2."/>
      <w:lvlJc w:val="left"/>
      <w:pPr>
        <w:tabs>
          <w:tab w:val="num" w:pos="5580"/>
        </w:tabs>
        <w:ind w:left="5580" w:hanging="360"/>
      </w:pPr>
    </w:lvl>
    <w:lvl w:ilvl="2" w:tplc="0409001B" w:tentative="1">
      <w:start w:val="1"/>
      <w:numFmt w:val="lowerRoman"/>
      <w:lvlText w:val="%3."/>
      <w:lvlJc w:val="right"/>
      <w:pPr>
        <w:tabs>
          <w:tab w:val="num" w:pos="6300"/>
        </w:tabs>
        <w:ind w:left="6300" w:hanging="180"/>
      </w:pPr>
    </w:lvl>
    <w:lvl w:ilvl="3" w:tplc="0409000F" w:tentative="1">
      <w:start w:val="1"/>
      <w:numFmt w:val="decimal"/>
      <w:lvlText w:val="%4."/>
      <w:lvlJc w:val="left"/>
      <w:pPr>
        <w:tabs>
          <w:tab w:val="num" w:pos="7020"/>
        </w:tabs>
        <w:ind w:left="7020" w:hanging="360"/>
      </w:pPr>
    </w:lvl>
    <w:lvl w:ilvl="4" w:tplc="04090019" w:tentative="1">
      <w:start w:val="1"/>
      <w:numFmt w:val="lowerLetter"/>
      <w:lvlText w:val="%5."/>
      <w:lvlJc w:val="left"/>
      <w:pPr>
        <w:tabs>
          <w:tab w:val="num" w:pos="7740"/>
        </w:tabs>
        <w:ind w:left="7740" w:hanging="360"/>
      </w:pPr>
    </w:lvl>
    <w:lvl w:ilvl="5" w:tplc="0409001B" w:tentative="1">
      <w:start w:val="1"/>
      <w:numFmt w:val="lowerRoman"/>
      <w:lvlText w:val="%6."/>
      <w:lvlJc w:val="right"/>
      <w:pPr>
        <w:tabs>
          <w:tab w:val="num" w:pos="8460"/>
        </w:tabs>
        <w:ind w:left="8460" w:hanging="180"/>
      </w:pPr>
    </w:lvl>
    <w:lvl w:ilvl="6" w:tplc="0409000F" w:tentative="1">
      <w:start w:val="1"/>
      <w:numFmt w:val="decimal"/>
      <w:lvlText w:val="%7."/>
      <w:lvlJc w:val="left"/>
      <w:pPr>
        <w:tabs>
          <w:tab w:val="num" w:pos="9180"/>
        </w:tabs>
        <w:ind w:left="9180" w:hanging="360"/>
      </w:pPr>
    </w:lvl>
    <w:lvl w:ilvl="7" w:tplc="04090019" w:tentative="1">
      <w:start w:val="1"/>
      <w:numFmt w:val="lowerLetter"/>
      <w:lvlText w:val="%8."/>
      <w:lvlJc w:val="left"/>
      <w:pPr>
        <w:tabs>
          <w:tab w:val="num" w:pos="9900"/>
        </w:tabs>
        <w:ind w:left="9900" w:hanging="360"/>
      </w:pPr>
    </w:lvl>
    <w:lvl w:ilvl="8" w:tplc="0409001B" w:tentative="1">
      <w:start w:val="1"/>
      <w:numFmt w:val="lowerRoman"/>
      <w:lvlText w:val="%9."/>
      <w:lvlJc w:val="right"/>
      <w:pPr>
        <w:tabs>
          <w:tab w:val="num" w:pos="10620"/>
        </w:tabs>
        <w:ind w:left="10620" w:hanging="180"/>
      </w:pPr>
    </w:lvl>
  </w:abstractNum>
  <w:abstractNum w:abstractNumId="7" w15:restartNumberingAfterBreak="0">
    <w:nsid w:val="1C24356B"/>
    <w:multiLevelType w:val="hybridMultilevel"/>
    <w:tmpl w:val="5762A6B6"/>
    <w:lvl w:ilvl="0" w:tplc="C0FCD902">
      <w:start w:val="1"/>
      <w:numFmt w:val="bullet"/>
      <w:lvlText w:val=""/>
      <w:lvlJc w:val="left"/>
      <w:pPr>
        <w:tabs>
          <w:tab w:val="num" w:pos="648"/>
        </w:tabs>
        <w:ind w:left="576" w:hanging="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8" w15:restartNumberingAfterBreak="0">
    <w:nsid w:val="1CF05DF9"/>
    <w:multiLevelType w:val="hybridMultilevel"/>
    <w:tmpl w:val="5762A6B6"/>
    <w:lvl w:ilvl="0" w:tplc="88A8CE80">
      <w:start w:val="1"/>
      <w:numFmt w:val="bullet"/>
      <w:lvlText w:val=""/>
      <w:lvlJc w:val="left"/>
      <w:pPr>
        <w:tabs>
          <w:tab w:val="num" w:pos="648"/>
        </w:tabs>
        <w:ind w:left="288" w:firstLine="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9" w15:restartNumberingAfterBreak="0">
    <w:nsid w:val="1F7B6D09"/>
    <w:multiLevelType w:val="hybridMultilevel"/>
    <w:tmpl w:val="A0CC4EFA"/>
    <w:lvl w:ilvl="0" w:tplc="5A0007AE">
      <w:start w:val="1"/>
      <w:numFmt w:val="upperLetter"/>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ABAA736">
      <w:start w:val="1"/>
      <w:numFmt w:val="lowerLetter"/>
      <w:lvlText w:val="%2"/>
      <w:lvlJc w:val="left"/>
      <w:pPr>
        <w:ind w:left="3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C2C948A">
      <w:start w:val="1"/>
      <w:numFmt w:val="lowerRoman"/>
      <w:lvlText w:val="%3"/>
      <w:lvlJc w:val="left"/>
      <w:pPr>
        <w:ind w:left="3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0C6C36">
      <w:start w:val="1"/>
      <w:numFmt w:val="decimal"/>
      <w:lvlText w:val="%4"/>
      <w:lvlJc w:val="left"/>
      <w:pPr>
        <w:ind w:left="4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1A3718">
      <w:start w:val="1"/>
      <w:numFmt w:val="lowerLetter"/>
      <w:lvlText w:val="%5"/>
      <w:lvlJc w:val="left"/>
      <w:pPr>
        <w:ind w:left="5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05810B0">
      <w:start w:val="1"/>
      <w:numFmt w:val="lowerRoman"/>
      <w:lvlText w:val="%6"/>
      <w:lvlJc w:val="left"/>
      <w:pPr>
        <w:ind w:left="6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C6CC70">
      <w:start w:val="1"/>
      <w:numFmt w:val="decimal"/>
      <w:lvlText w:val="%7"/>
      <w:lvlJc w:val="left"/>
      <w:pPr>
        <w:ind w:left="6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1742D9E">
      <w:start w:val="1"/>
      <w:numFmt w:val="lowerLetter"/>
      <w:lvlText w:val="%8"/>
      <w:lvlJc w:val="left"/>
      <w:pPr>
        <w:ind w:left="7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3A62DC">
      <w:start w:val="1"/>
      <w:numFmt w:val="lowerRoman"/>
      <w:lvlText w:val="%9"/>
      <w:lvlJc w:val="left"/>
      <w:pPr>
        <w:ind w:left="8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AC45788"/>
    <w:multiLevelType w:val="hybridMultilevel"/>
    <w:tmpl w:val="CB60C31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631C8B"/>
    <w:multiLevelType w:val="hybridMultilevel"/>
    <w:tmpl w:val="CFE66962"/>
    <w:lvl w:ilvl="0" w:tplc="AD4C076A">
      <w:start w:val="1"/>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FD704F2"/>
    <w:multiLevelType w:val="hybridMultilevel"/>
    <w:tmpl w:val="15BE78DC"/>
    <w:lvl w:ilvl="0" w:tplc="0768AAFC">
      <w:start w:val="1"/>
      <w:numFmt w:val="upperRoman"/>
      <w:pStyle w:val="Heading1"/>
      <w:lvlText w:val="%1."/>
      <w:lvlJc w:val="right"/>
      <w:pPr>
        <w:tabs>
          <w:tab w:val="num" w:pos="360"/>
        </w:tabs>
        <w:ind w:left="0" w:firstLine="0"/>
      </w:pPr>
      <w:rPr>
        <w:rFonts w:ascii="Times New Roman" w:hAnsi="Times New Roman" w:hint="default"/>
      </w:rPr>
    </w:lvl>
    <w:lvl w:ilvl="1" w:tplc="4976073E">
      <w:start w:val="1"/>
      <w:numFmt w:val="upp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23A16A1"/>
    <w:multiLevelType w:val="hybridMultilevel"/>
    <w:tmpl w:val="8588219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891032"/>
    <w:multiLevelType w:val="hybridMultilevel"/>
    <w:tmpl w:val="071ADFC8"/>
    <w:lvl w:ilvl="0" w:tplc="9E4C451A">
      <w:start w:val="2"/>
      <w:numFmt w:val="upperLetter"/>
      <w:lvlText w:val="%1."/>
      <w:lvlJc w:val="left"/>
      <w:pPr>
        <w:ind w:left="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380F96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6B8620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8EAEDD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856CF8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C9851D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488E33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3AAC56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110103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375F7CAE"/>
    <w:multiLevelType w:val="hybridMultilevel"/>
    <w:tmpl w:val="ADE0DE3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865185"/>
    <w:multiLevelType w:val="hybridMultilevel"/>
    <w:tmpl w:val="66F893C2"/>
    <w:lvl w:ilvl="0" w:tplc="AB140114">
      <w:start w:val="1"/>
      <w:numFmt w:val="upperLetter"/>
      <w:lvlText w:val="%1."/>
      <w:lvlJc w:val="left"/>
      <w:pPr>
        <w:tabs>
          <w:tab w:val="num" w:pos="360"/>
        </w:tabs>
        <w:ind w:left="0" w:firstLine="0"/>
      </w:pPr>
      <w:rPr>
        <w:rFonts w:ascii="Times New Roman" w:hAnsi="Times New Roman" w:hint="default"/>
      </w:rPr>
    </w:lvl>
    <w:lvl w:ilvl="1" w:tplc="4EB2A9DE">
      <w:start w:val="1"/>
      <w:numFmt w:val="bullet"/>
      <w:lvlText w:val=""/>
      <w:lvlJc w:val="left"/>
      <w:pPr>
        <w:tabs>
          <w:tab w:val="num" w:pos="648"/>
        </w:tabs>
        <w:ind w:left="360" w:hanging="72"/>
      </w:pPr>
      <w:rPr>
        <w:rFonts w:ascii="Symbol" w:hAnsi="Symbol" w:hint="default"/>
      </w:rPr>
    </w:lvl>
    <w:lvl w:ilvl="2" w:tplc="7F1A24CE">
      <w:start w:val="1"/>
      <w:numFmt w:val="decimal"/>
      <w:lvlText w:val="%3."/>
      <w:lvlJc w:val="left"/>
      <w:pPr>
        <w:tabs>
          <w:tab w:val="num" w:pos="648"/>
        </w:tabs>
        <w:ind w:left="360" w:hanging="72"/>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8AC3CC6"/>
    <w:multiLevelType w:val="hybridMultilevel"/>
    <w:tmpl w:val="5762A6B6"/>
    <w:lvl w:ilvl="0" w:tplc="43E22C5C">
      <w:start w:val="1"/>
      <w:numFmt w:val="bullet"/>
      <w:lvlText w:val=""/>
      <w:lvlJc w:val="left"/>
      <w:pPr>
        <w:tabs>
          <w:tab w:val="num" w:pos="936"/>
        </w:tabs>
        <w:ind w:left="576" w:firstLine="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18" w15:restartNumberingAfterBreak="0">
    <w:nsid w:val="565D013B"/>
    <w:multiLevelType w:val="hybridMultilevel"/>
    <w:tmpl w:val="66F893C2"/>
    <w:lvl w:ilvl="0" w:tplc="AB140114">
      <w:start w:val="1"/>
      <w:numFmt w:val="upperLetter"/>
      <w:lvlText w:val="%1."/>
      <w:lvlJc w:val="left"/>
      <w:pPr>
        <w:tabs>
          <w:tab w:val="num" w:pos="360"/>
        </w:tabs>
        <w:ind w:left="0" w:firstLine="0"/>
      </w:pPr>
      <w:rPr>
        <w:rFonts w:ascii="Times New Roman" w:hAnsi="Times New Roman" w:hint="default"/>
      </w:rPr>
    </w:lvl>
    <w:lvl w:ilvl="1" w:tplc="43E22C5C">
      <w:start w:val="1"/>
      <w:numFmt w:val="bullet"/>
      <w:lvlText w:val=""/>
      <w:lvlJc w:val="left"/>
      <w:pPr>
        <w:tabs>
          <w:tab w:val="num" w:pos="648"/>
        </w:tabs>
        <w:ind w:left="288" w:firstLine="0"/>
      </w:pPr>
      <w:rPr>
        <w:rFonts w:ascii="Symbol" w:hAnsi="Symbol" w:hint="default"/>
      </w:rPr>
    </w:lvl>
    <w:lvl w:ilvl="2" w:tplc="7F1A24CE">
      <w:start w:val="1"/>
      <w:numFmt w:val="decimal"/>
      <w:lvlText w:val="%3."/>
      <w:lvlJc w:val="left"/>
      <w:pPr>
        <w:tabs>
          <w:tab w:val="num" w:pos="648"/>
        </w:tabs>
        <w:ind w:left="360" w:hanging="72"/>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5AA4124C"/>
    <w:multiLevelType w:val="hybridMultilevel"/>
    <w:tmpl w:val="51F45A5C"/>
    <w:lvl w:ilvl="0" w:tplc="04C0849E">
      <w:start w:val="1"/>
      <w:numFmt w:val="upperLetter"/>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6A79C4">
      <w:start w:val="1"/>
      <w:numFmt w:val="lowerLetter"/>
      <w:lvlText w:val="%2"/>
      <w:lvlJc w:val="left"/>
      <w:pPr>
        <w:ind w:left="3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5B42AFC">
      <w:start w:val="1"/>
      <w:numFmt w:val="lowerRoman"/>
      <w:lvlText w:val="%3"/>
      <w:lvlJc w:val="left"/>
      <w:pPr>
        <w:ind w:left="3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0368D88">
      <w:start w:val="1"/>
      <w:numFmt w:val="decimal"/>
      <w:lvlText w:val="%4"/>
      <w:lvlJc w:val="left"/>
      <w:pPr>
        <w:ind w:left="4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80A8D4">
      <w:start w:val="1"/>
      <w:numFmt w:val="lowerLetter"/>
      <w:lvlText w:val="%5"/>
      <w:lvlJc w:val="left"/>
      <w:pPr>
        <w:ind w:left="5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996DACE">
      <w:start w:val="1"/>
      <w:numFmt w:val="lowerRoman"/>
      <w:lvlText w:val="%6"/>
      <w:lvlJc w:val="left"/>
      <w:pPr>
        <w:ind w:left="6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DAC13E2">
      <w:start w:val="1"/>
      <w:numFmt w:val="decimal"/>
      <w:lvlText w:val="%7"/>
      <w:lvlJc w:val="left"/>
      <w:pPr>
        <w:ind w:left="6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4821736">
      <w:start w:val="1"/>
      <w:numFmt w:val="lowerLetter"/>
      <w:lvlText w:val="%8"/>
      <w:lvlJc w:val="left"/>
      <w:pPr>
        <w:ind w:left="7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3A6ACD8">
      <w:start w:val="1"/>
      <w:numFmt w:val="lowerRoman"/>
      <w:lvlText w:val="%9"/>
      <w:lvlJc w:val="left"/>
      <w:pPr>
        <w:ind w:left="8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160677B"/>
    <w:multiLevelType w:val="hybridMultilevel"/>
    <w:tmpl w:val="E9227B7C"/>
    <w:lvl w:ilvl="0" w:tplc="25221698">
      <w:start w:val="1"/>
      <w:numFmt w:val="decimal"/>
      <w:lvlText w:val="%1)"/>
      <w:lvlJc w:val="left"/>
      <w:pPr>
        <w:tabs>
          <w:tab w:val="num" w:pos="648"/>
        </w:tabs>
        <w:ind w:left="648" w:hanging="360"/>
      </w:pPr>
      <w:rPr>
        <w:rFonts w:hint="default"/>
      </w:rPr>
    </w:lvl>
    <w:lvl w:ilvl="1" w:tplc="04090019" w:tentative="1">
      <w:start w:val="1"/>
      <w:numFmt w:val="lowerLetter"/>
      <w:lvlText w:val="%2."/>
      <w:lvlJc w:val="left"/>
      <w:pPr>
        <w:tabs>
          <w:tab w:val="num" w:pos="1368"/>
        </w:tabs>
        <w:ind w:left="1368" w:hanging="360"/>
      </w:pPr>
    </w:lvl>
    <w:lvl w:ilvl="2" w:tplc="0409001B" w:tentative="1">
      <w:start w:val="1"/>
      <w:numFmt w:val="lowerRoman"/>
      <w:lvlText w:val="%3."/>
      <w:lvlJc w:val="right"/>
      <w:pPr>
        <w:tabs>
          <w:tab w:val="num" w:pos="2088"/>
        </w:tabs>
        <w:ind w:left="2088" w:hanging="180"/>
      </w:pPr>
    </w:lvl>
    <w:lvl w:ilvl="3" w:tplc="0409000F" w:tentative="1">
      <w:start w:val="1"/>
      <w:numFmt w:val="decimal"/>
      <w:lvlText w:val="%4."/>
      <w:lvlJc w:val="left"/>
      <w:pPr>
        <w:tabs>
          <w:tab w:val="num" w:pos="2808"/>
        </w:tabs>
        <w:ind w:left="2808" w:hanging="360"/>
      </w:pPr>
    </w:lvl>
    <w:lvl w:ilvl="4" w:tplc="04090019" w:tentative="1">
      <w:start w:val="1"/>
      <w:numFmt w:val="lowerLetter"/>
      <w:lvlText w:val="%5."/>
      <w:lvlJc w:val="left"/>
      <w:pPr>
        <w:tabs>
          <w:tab w:val="num" w:pos="3528"/>
        </w:tabs>
        <w:ind w:left="3528" w:hanging="360"/>
      </w:pPr>
    </w:lvl>
    <w:lvl w:ilvl="5" w:tplc="0409001B" w:tentative="1">
      <w:start w:val="1"/>
      <w:numFmt w:val="lowerRoman"/>
      <w:lvlText w:val="%6."/>
      <w:lvlJc w:val="right"/>
      <w:pPr>
        <w:tabs>
          <w:tab w:val="num" w:pos="4248"/>
        </w:tabs>
        <w:ind w:left="4248" w:hanging="180"/>
      </w:pPr>
    </w:lvl>
    <w:lvl w:ilvl="6" w:tplc="0409000F" w:tentative="1">
      <w:start w:val="1"/>
      <w:numFmt w:val="decimal"/>
      <w:lvlText w:val="%7."/>
      <w:lvlJc w:val="left"/>
      <w:pPr>
        <w:tabs>
          <w:tab w:val="num" w:pos="4968"/>
        </w:tabs>
        <w:ind w:left="4968" w:hanging="360"/>
      </w:pPr>
    </w:lvl>
    <w:lvl w:ilvl="7" w:tplc="04090019" w:tentative="1">
      <w:start w:val="1"/>
      <w:numFmt w:val="lowerLetter"/>
      <w:lvlText w:val="%8."/>
      <w:lvlJc w:val="left"/>
      <w:pPr>
        <w:tabs>
          <w:tab w:val="num" w:pos="5688"/>
        </w:tabs>
        <w:ind w:left="5688" w:hanging="360"/>
      </w:pPr>
    </w:lvl>
    <w:lvl w:ilvl="8" w:tplc="0409001B" w:tentative="1">
      <w:start w:val="1"/>
      <w:numFmt w:val="lowerRoman"/>
      <w:lvlText w:val="%9."/>
      <w:lvlJc w:val="right"/>
      <w:pPr>
        <w:tabs>
          <w:tab w:val="num" w:pos="6408"/>
        </w:tabs>
        <w:ind w:left="6408" w:hanging="180"/>
      </w:pPr>
    </w:lvl>
  </w:abstractNum>
  <w:abstractNum w:abstractNumId="21" w15:restartNumberingAfterBreak="0">
    <w:nsid w:val="6201068F"/>
    <w:multiLevelType w:val="hybridMultilevel"/>
    <w:tmpl w:val="AB183A2A"/>
    <w:lvl w:ilvl="0" w:tplc="1E9C550C">
      <w:start w:val="1"/>
      <w:numFmt w:val="decimal"/>
      <w:lvlText w:val="%1)"/>
      <w:lvlJc w:val="left"/>
      <w:pPr>
        <w:tabs>
          <w:tab w:val="num" w:pos="720"/>
        </w:tabs>
        <w:ind w:left="720"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63EF1209"/>
    <w:multiLevelType w:val="multilevel"/>
    <w:tmpl w:val="00290409"/>
    <w:lvl w:ilvl="0">
      <w:start w:val="1"/>
      <w:numFmt w:val="decimal"/>
      <w:suff w:val="space"/>
      <w:lvlText w:val="Chapter %1"/>
      <w:lvlJc w:val="left"/>
      <w:pPr>
        <w:ind w:left="0" w:firstLine="0"/>
      </w:pPr>
    </w:lvl>
    <w:lvl w:ilvl="1">
      <w:start w:val="1"/>
      <w:numFmt w:val="decimal"/>
      <w:lvlText w:val="%2)"/>
      <w:lvlJc w:val="left"/>
      <w:pPr>
        <w:tabs>
          <w:tab w:val="num" w:pos="648"/>
        </w:tabs>
        <w:ind w:left="576" w:hanging="288"/>
      </w:pPr>
      <w:rPr>
        <w:rFonts w:hint="default"/>
      </w:rPr>
    </w:lvl>
    <w:lvl w:ilvl="2">
      <w:start w:val="1"/>
      <w:numFmt w:val="none"/>
      <w:suff w:val="nothing"/>
      <w:lvlText w:val="%3."/>
      <w:lvlJc w:val="left"/>
      <w:pPr>
        <w:ind w:left="0" w:firstLine="0"/>
      </w:pPr>
    </w:lvl>
    <w:lvl w:ilvl="3">
      <w:start w:val="1"/>
      <w:numFmt w:val="none"/>
      <w:suff w:val="nothing"/>
      <w:lvlText w:val="%4)"/>
      <w:lvlJc w:val="left"/>
      <w:pPr>
        <w:ind w:left="0" w:firstLine="0"/>
      </w:pPr>
    </w:lvl>
    <w:lvl w:ilvl="4">
      <w:start w:val="1"/>
      <w:numFmt w:val="none"/>
      <w:suff w:val="nothing"/>
      <w:lvlText w:val="(%5)"/>
      <w:lvlJc w:val="left"/>
      <w:pPr>
        <w:ind w:left="0" w:firstLine="0"/>
      </w:pPr>
    </w:lvl>
    <w:lvl w:ilvl="5">
      <w:start w:val="1"/>
      <w:numFmt w:val="none"/>
      <w:suff w:val="nothing"/>
      <w:lvlText w:val="(%6)"/>
      <w:lvlJc w:val="left"/>
      <w:pPr>
        <w:ind w:left="0" w:firstLine="0"/>
      </w:pPr>
    </w:lvl>
    <w:lvl w:ilvl="6">
      <w:start w:val="1"/>
      <w:numFmt w:val="none"/>
      <w:suff w:val="nothing"/>
      <w:lvlText w:val="(%7)"/>
      <w:lvlJc w:val="left"/>
      <w:pPr>
        <w:ind w:left="0" w:firstLine="0"/>
      </w:pPr>
    </w:lvl>
    <w:lvl w:ilvl="7">
      <w:start w:val="1"/>
      <w:numFmt w:val="none"/>
      <w:suff w:val="nothing"/>
      <w:lvlText w:val="(%8)"/>
      <w:lvlJc w:val="left"/>
      <w:pPr>
        <w:ind w:left="0" w:firstLine="0"/>
      </w:pPr>
    </w:lvl>
    <w:lvl w:ilvl="8">
      <w:start w:val="1"/>
      <w:numFmt w:val="none"/>
      <w:suff w:val="nothing"/>
      <w:lvlText w:val="(%9)"/>
      <w:lvlJc w:val="left"/>
      <w:pPr>
        <w:ind w:left="0" w:firstLine="0"/>
      </w:pPr>
    </w:lvl>
  </w:abstractNum>
  <w:abstractNum w:abstractNumId="23" w15:restartNumberingAfterBreak="0">
    <w:nsid w:val="689B562C"/>
    <w:multiLevelType w:val="hybridMultilevel"/>
    <w:tmpl w:val="47D086BC"/>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69C737BE"/>
    <w:multiLevelType w:val="hybridMultilevel"/>
    <w:tmpl w:val="B66AA3A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6" w15:restartNumberingAfterBreak="0">
    <w:nsid w:val="740F41AC"/>
    <w:multiLevelType w:val="hybridMultilevel"/>
    <w:tmpl w:val="2B54A3C0"/>
    <w:lvl w:ilvl="0" w:tplc="43E22C5C">
      <w:start w:val="1"/>
      <w:numFmt w:val="bullet"/>
      <w:lvlText w:val=""/>
      <w:lvlJc w:val="left"/>
      <w:pPr>
        <w:tabs>
          <w:tab w:val="num" w:pos="936"/>
        </w:tabs>
        <w:ind w:left="576" w:firstLine="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27" w15:restartNumberingAfterBreak="0">
    <w:nsid w:val="75434DA0"/>
    <w:multiLevelType w:val="hybridMultilevel"/>
    <w:tmpl w:val="67524D10"/>
    <w:lvl w:ilvl="0" w:tplc="BB869A9A">
      <w:start w:val="2"/>
      <w:numFmt w:val="upperLetter"/>
      <w:lvlText w:val="%1."/>
      <w:lvlJc w:val="left"/>
      <w:pPr>
        <w:ind w:left="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DD2185C">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274FEC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1B08994">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570917E">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022CCF6">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6C8F8B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1506C4E">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1C63CB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79F46323"/>
    <w:multiLevelType w:val="multilevel"/>
    <w:tmpl w:val="ABCAF4A4"/>
    <w:lvl w:ilvl="0">
      <w:start w:val="1"/>
      <w:numFmt w:val="decimal"/>
      <w:lvlText w:val="%1)"/>
      <w:lvlJc w:val="left"/>
      <w:pPr>
        <w:tabs>
          <w:tab w:val="num" w:pos="720"/>
        </w:tabs>
        <w:ind w:left="720" w:hanging="432"/>
      </w:pPr>
      <w:rPr>
        <w:rFonts w:hint="default"/>
      </w:rPr>
    </w:lvl>
    <w:lvl w:ilvl="1">
      <w:start w:val="1"/>
      <w:numFmt w:val="lowerLetter"/>
      <w:lvlText w:val="%2)"/>
      <w:lvlJc w:val="left"/>
      <w:pPr>
        <w:tabs>
          <w:tab w:val="num" w:pos="1296"/>
        </w:tabs>
        <w:ind w:left="1296" w:hanging="360"/>
      </w:pPr>
      <w:rPr>
        <w:rFonts w:hint="default"/>
      </w:rPr>
    </w:lvl>
    <w:lvl w:ilvl="2">
      <w:start w:val="1"/>
      <w:numFmt w:val="lowerRoman"/>
      <w:lvlText w:val="%3)"/>
      <w:lvlJc w:val="left"/>
      <w:pPr>
        <w:tabs>
          <w:tab w:val="num" w:pos="2016"/>
        </w:tabs>
        <w:ind w:left="1656" w:hanging="360"/>
      </w:pPr>
      <w:rPr>
        <w:rFonts w:hint="default"/>
      </w:rPr>
    </w:lvl>
    <w:lvl w:ilvl="3">
      <w:start w:val="1"/>
      <w:numFmt w:val="decimal"/>
      <w:lvlText w:val="(%4)"/>
      <w:lvlJc w:val="left"/>
      <w:pPr>
        <w:tabs>
          <w:tab w:val="num" w:pos="2016"/>
        </w:tabs>
        <w:ind w:left="2016" w:hanging="360"/>
      </w:pPr>
      <w:rPr>
        <w:rFonts w:hint="default"/>
      </w:rPr>
    </w:lvl>
    <w:lvl w:ilvl="4">
      <w:start w:val="1"/>
      <w:numFmt w:val="lowerLetter"/>
      <w:lvlText w:val="(%5)"/>
      <w:lvlJc w:val="left"/>
      <w:pPr>
        <w:tabs>
          <w:tab w:val="num" w:pos="2376"/>
        </w:tabs>
        <w:ind w:left="2376" w:hanging="360"/>
      </w:pPr>
      <w:rPr>
        <w:rFonts w:hint="default"/>
      </w:rPr>
    </w:lvl>
    <w:lvl w:ilvl="5">
      <w:start w:val="1"/>
      <w:numFmt w:val="lowerRoman"/>
      <w:lvlText w:val="(%6)"/>
      <w:lvlJc w:val="left"/>
      <w:pPr>
        <w:tabs>
          <w:tab w:val="num" w:pos="2736"/>
        </w:tabs>
        <w:ind w:left="2736" w:hanging="360"/>
      </w:pPr>
      <w:rPr>
        <w:rFonts w:hint="default"/>
      </w:rPr>
    </w:lvl>
    <w:lvl w:ilvl="6">
      <w:start w:val="1"/>
      <w:numFmt w:val="decimal"/>
      <w:lvlText w:val="%7."/>
      <w:lvlJc w:val="left"/>
      <w:pPr>
        <w:tabs>
          <w:tab w:val="num" w:pos="3096"/>
        </w:tabs>
        <w:ind w:left="3096" w:hanging="360"/>
      </w:pPr>
      <w:rPr>
        <w:rFonts w:hint="default"/>
      </w:rPr>
    </w:lvl>
    <w:lvl w:ilvl="7">
      <w:start w:val="1"/>
      <w:numFmt w:val="lowerLetter"/>
      <w:lvlText w:val="%8."/>
      <w:lvlJc w:val="left"/>
      <w:pPr>
        <w:tabs>
          <w:tab w:val="num" w:pos="3456"/>
        </w:tabs>
        <w:ind w:left="3456" w:hanging="360"/>
      </w:pPr>
      <w:rPr>
        <w:rFonts w:hint="default"/>
      </w:rPr>
    </w:lvl>
    <w:lvl w:ilvl="8">
      <w:start w:val="1"/>
      <w:numFmt w:val="lowerRoman"/>
      <w:lvlText w:val="%9."/>
      <w:lvlJc w:val="left"/>
      <w:pPr>
        <w:tabs>
          <w:tab w:val="num" w:pos="3816"/>
        </w:tabs>
        <w:ind w:left="3816" w:hanging="360"/>
      </w:pPr>
      <w:rPr>
        <w:rFonts w:hint="default"/>
      </w:rPr>
    </w:lvl>
  </w:abstractNum>
  <w:abstractNum w:abstractNumId="29" w15:restartNumberingAfterBreak="0">
    <w:nsid w:val="7ADC0C8B"/>
    <w:multiLevelType w:val="hybridMultilevel"/>
    <w:tmpl w:val="A45CF8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7DF316BC"/>
    <w:multiLevelType w:val="hybridMultilevel"/>
    <w:tmpl w:val="5762A6B6"/>
    <w:lvl w:ilvl="0" w:tplc="237E1962">
      <w:start w:val="1"/>
      <w:numFmt w:val="bullet"/>
      <w:lvlText w:val=""/>
      <w:lvlJc w:val="left"/>
      <w:pPr>
        <w:tabs>
          <w:tab w:val="num" w:pos="720"/>
        </w:tabs>
        <w:ind w:left="720" w:hanging="432"/>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31" w15:restartNumberingAfterBreak="0">
    <w:nsid w:val="7F6646F6"/>
    <w:multiLevelType w:val="hybridMultilevel"/>
    <w:tmpl w:val="5762A6B6"/>
    <w:lvl w:ilvl="0" w:tplc="EDBC50CA">
      <w:start w:val="1"/>
      <w:numFmt w:val="bullet"/>
      <w:lvlText w:val=""/>
      <w:lvlJc w:val="left"/>
      <w:pPr>
        <w:tabs>
          <w:tab w:val="num" w:pos="648"/>
        </w:tabs>
        <w:ind w:left="576" w:hanging="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num w:numId="1">
    <w:abstractNumId w:val="11"/>
  </w:num>
  <w:num w:numId="2">
    <w:abstractNumId w:val="12"/>
  </w:num>
  <w:num w:numId="3">
    <w:abstractNumId w:val="4"/>
  </w:num>
  <w:num w:numId="4">
    <w:abstractNumId w:val="23"/>
  </w:num>
  <w:num w:numId="5">
    <w:abstractNumId w:val="4"/>
    <w:lvlOverride w:ilvl="0">
      <w:startOverride w:val="1"/>
    </w:lvlOverride>
  </w:num>
  <w:num w:numId="6">
    <w:abstractNumId w:val="16"/>
  </w:num>
  <w:num w:numId="7">
    <w:abstractNumId w:val="18"/>
  </w:num>
  <w:num w:numId="8">
    <w:abstractNumId w:val="22"/>
  </w:num>
  <w:num w:numId="9">
    <w:abstractNumId w:val="26"/>
  </w:num>
  <w:num w:numId="10">
    <w:abstractNumId w:val="17"/>
  </w:num>
  <w:num w:numId="11">
    <w:abstractNumId w:val="28"/>
  </w:num>
  <w:num w:numId="12">
    <w:abstractNumId w:val="2"/>
  </w:num>
  <w:num w:numId="13">
    <w:abstractNumId w:val="7"/>
  </w:num>
  <w:num w:numId="14">
    <w:abstractNumId w:val="30"/>
  </w:num>
  <w:num w:numId="15">
    <w:abstractNumId w:val="8"/>
  </w:num>
  <w:num w:numId="16">
    <w:abstractNumId w:val="31"/>
  </w:num>
  <w:num w:numId="17">
    <w:abstractNumId w:val="1"/>
  </w:num>
  <w:num w:numId="18">
    <w:abstractNumId w:val="4"/>
    <w:lvlOverride w:ilvl="0">
      <w:startOverride w:val="1"/>
    </w:lvlOverride>
  </w:num>
  <w:num w:numId="19">
    <w:abstractNumId w:val="4"/>
    <w:lvlOverride w:ilvl="0">
      <w:startOverride w:val="1"/>
    </w:lvlOverride>
  </w:num>
  <w:num w:numId="20">
    <w:abstractNumId w:val="4"/>
  </w:num>
  <w:num w:numId="21">
    <w:abstractNumId w:val="4"/>
    <w:lvlOverride w:ilvl="0">
      <w:startOverride w:val="1"/>
    </w:lvlOverride>
  </w:num>
  <w:num w:numId="22">
    <w:abstractNumId w:val="25"/>
  </w:num>
  <w:num w:numId="23">
    <w:abstractNumId w:val="6"/>
  </w:num>
  <w:num w:numId="24">
    <w:abstractNumId w:val="21"/>
  </w:num>
  <w:num w:numId="25">
    <w:abstractNumId w:val="20"/>
  </w:num>
  <w:num w:numId="26">
    <w:abstractNumId w:val="13"/>
  </w:num>
  <w:num w:numId="27">
    <w:abstractNumId w:val="29"/>
  </w:num>
  <w:num w:numId="28">
    <w:abstractNumId w:val="9"/>
  </w:num>
  <w:num w:numId="29">
    <w:abstractNumId w:val="27"/>
  </w:num>
  <w:num w:numId="30">
    <w:abstractNumId w:val="19"/>
  </w:num>
  <w:num w:numId="31">
    <w:abstractNumId w:val="14"/>
  </w:num>
  <w:num w:numId="32">
    <w:abstractNumId w:val="3"/>
  </w:num>
  <w:num w:numId="33">
    <w:abstractNumId w:val="5"/>
  </w:num>
  <w:num w:numId="34">
    <w:abstractNumId w:val="0"/>
  </w:num>
  <w:num w:numId="35">
    <w:abstractNumId w:val="10"/>
  </w:num>
  <w:num w:numId="36">
    <w:abstractNumId w:val="24"/>
  </w:num>
  <w:num w:numId="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288"/>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F7E"/>
    <w:rsid w:val="00007726"/>
    <w:rsid w:val="00023250"/>
    <w:rsid w:val="00024843"/>
    <w:rsid w:val="0003458B"/>
    <w:rsid w:val="0003792E"/>
    <w:rsid w:val="00044818"/>
    <w:rsid w:val="00080367"/>
    <w:rsid w:val="00082135"/>
    <w:rsid w:val="000837F5"/>
    <w:rsid w:val="00086AAF"/>
    <w:rsid w:val="00094B0F"/>
    <w:rsid w:val="000A2BBF"/>
    <w:rsid w:val="000A32CD"/>
    <w:rsid w:val="000C353C"/>
    <w:rsid w:val="000E7B82"/>
    <w:rsid w:val="000F2801"/>
    <w:rsid w:val="000F3AC0"/>
    <w:rsid w:val="001230FB"/>
    <w:rsid w:val="001401DA"/>
    <w:rsid w:val="00143CD2"/>
    <w:rsid w:val="001519A5"/>
    <w:rsid w:val="00174AB7"/>
    <w:rsid w:val="00187EBD"/>
    <w:rsid w:val="0019774A"/>
    <w:rsid w:val="001C1604"/>
    <w:rsid w:val="001C2823"/>
    <w:rsid w:val="001D364F"/>
    <w:rsid w:val="001D6DFF"/>
    <w:rsid w:val="001F56D5"/>
    <w:rsid w:val="001F721F"/>
    <w:rsid w:val="002121E3"/>
    <w:rsid w:val="0021563F"/>
    <w:rsid w:val="00223D1F"/>
    <w:rsid w:val="00224C00"/>
    <w:rsid w:val="0024175C"/>
    <w:rsid w:val="002450C7"/>
    <w:rsid w:val="00245359"/>
    <w:rsid w:val="00250218"/>
    <w:rsid w:val="002550ED"/>
    <w:rsid w:val="0029228A"/>
    <w:rsid w:val="002A2D43"/>
    <w:rsid w:val="002B61C0"/>
    <w:rsid w:val="002C5247"/>
    <w:rsid w:val="002D33F7"/>
    <w:rsid w:val="002F54F8"/>
    <w:rsid w:val="003204C9"/>
    <w:rsid w:val="00333ED6"/>
    <w:rsid w:val="00343E05"/>
    <w:rsid w:val="003639E4"/>
    <w:rsid w:val="003757F0"/>
    <w:rsid w:val="003A3AAD"/>
    <w:rsid w:val="003C01D6"/>
    <w:rsid w:val="003D2BE7"/>
    <w:rsid w:val="003F167B"/>
    <w:rsid w:val="003F49DC"/>
    <w:rsid w:val="003F54C3"/>
    <w:rsid w:val="00403A5D"/>
    <w:rsid w:val="00406242"/>
    <w:rsid w:val="00427E16"/>
    <w:rsid w:val="0044604D"/>
    <w:rsid w:val="00475ED5"/>
    <w:rsid w:val="0048661A"/>
    <w:rsid w:val="00490BF1"/>
    <w:rsid w:val="00493A6F"/>
    <w:rsid w:val="004C1C92"/>
    <w:rsid w:val="004C23C9"/>
    <w:rsid w:val="004D25CC"/>
    <w:rsid w:val="004D4CFC"/>
    <w:rsid w:val="004D63E1"/>
    <w:rsid w:val="004E0666"/>
    <w:rsid w:val="004E06E9"/>
    <w:rsid w:val="004E15B0"/>
    <w:rsid w:val="004F05D8"/>
    <w:rsid w:val="00501367"/>
    <w:rsid w:val="005119F8"/>
    <w:rsid w:val="00516FDA"/>
    <w:rsid w:val="00522BF1"/>
    <w:rsid w:val="00527F15"/>
    <w:rsid w:val="00535292"/>
    <w:rsid w:val="0055113E"/>
    <w:rsid w:val="0055657E"/>
    <w:rsid w:val="00577EB5"/>
    <w:rsid w:val="00582180"/>
    <w:rsid w:val="00594FA6"/>
    <w:rsid w:val="005A571C"/>
    <w:rsid w:val="005B5BE2"/>
    <w:rsid w:val="005C34B2"/>
    <w:rsid w:val="005D5F96"/>
    <w:rsid w:val="005E64BE"/>
    <w:rsid w:val="006027E0"/>
    <w:rsid w:val="0060495B"/>
    <w:rsid w:val="00610487"/>
    <w:rsid w:val="00625EC8"/>
    <w:rsid w:val="00635C7A"/>
    <w:rsid w:val="00642899"/>
    <w:rsid w:val="00643F9E"/>
    <w:rsid w:val="00646CCC"/>
    <w:rsid w:val="00647819"/>
    <w:rsid w:val="00695C90"/>
    <w:rsid w:val="006B42CE"/>
    <w:rsid w:val="006E091B"/>
    <w:rsid w:val="006E47D9"/>
    <w:rsid w:val="00702BAE"/>
    <w:rsid w:val="00712CB5"/>
    <w:rsid w:val="00727F41"/>
    <w:rsid w:val="007378C6"/>
    <w:rsid w:val="0074265B"/>
    <w:rsid w:val="00743D48"/>
    <w:rsid w:val="00750ED5"/>
    <w:rsid w:val="007626CF"/>
    <w:rsid w:val="00772382"/>
    <w:rsid w:val="00780BC0"/>
    <w:rsid w:val="0078368E"/>
    <w:rsid w:val="00793A46"/>
    <w:rsid w:val="00795FE9"/>
    <w:rsid w:val="007A169B"/>
    <w:rsid w:val="007B13FF"/>
    <w:rsid w:val="007B6661"/>
    <w:rsid w:val="007C5B35"/>
    <w:rsid w:val="007D7E34"/>
    <w:rsid w:val="007F7477"/>
    <w:rsid w:val="008231FD"/>
    <w:rsid w:val="00824F7E"/>
    <w:rsid w:val="00826986"/>
    <w:rsid w:val="00835AF5"/>
    <w:rsid w:val="0086727D"/>
    <w:rsid w:val="008C127C"/>
    <w:rsid w:val="008C5B8F"/>
    <w:rsid w:val="008C7D7F"/>
    <w:rsid w:val="008D3240"/>
    <w:rsid w:val="0092421F"/>
    <w:rsid w:val="0094306D"/>
    <w:rsid w:val="0095602A"/>
    <w:rsid w:val="00966F73"/>
    <w:rsid w:val="009702B4"/>
    <w:rsid w:val="00981523"/>
    <w:rsid w:val="009849A1"/>
    <w:rsid w:val="009B02C5"/>
    <w:rsid w:val="009E0D9B"/>
    <w:rsid w:val="009E20A9"/>
    <w:rsid w:val="009E62E1"/>
    <w:rsid w:val="009F0D7E"/>
    <w:rsid w:val="009F5456"/>
    <w:rsid w:val="00A1533D"/>
    <w:rsid w:val="00A25100"/>
    <w:rsid w:val="00A370B9"/>
    <w:rsid w:val="00A44C29"/>
    <w:rsid w:val="00A477FE"/>
    <w:rsid w:val="00A533E5"/>
    <w:rsid w:val="00A53FF9"/>
    <w:rsid w:val="00A60372"/>
    <w:rsid w:val="00A603D3"/>
    <w:rsid w:val="00A61C93"/>
    <w:rsid w:val="00A71665"/>
    <w:rsid w:val="00A91A9A"/>
    <w:rsid w:val="00AA1C43"/>
    <w:rsid w:val="00AA1E95"/>
    <w:rsid w:val="00AA77E8"/>
    <w:rsid w:val="00AD1E32"/>
    <w:rsid w:val="00AE1536"/>
    <w:rsid w:val="00AE39F4"/>
    <w:rsid w:val="00AE6E5D"/>
    <w:rsid w:val="00AF1AE6"/>
    <w:rsid w:val="00AF1B6C"/>
    <w:rsid w:val="00B01B84"/>
    <w:rsid w:val="00B636E4"/>
    <w:rsid w:val="00B6396F"/>
    <w:rsid w:val="00B906D9"/>
    <w:rsid w:val="00BA536E"/>
    <w:rsid w:val="00BA605E"/>
    <w:rsid w:val="00BF25DE"/>
    <w:rsid w:val="00BF7719"/>
    <w:rsid w:val="00C05933"/>
    <w:rsid w:val="00C06A96"/>
    <w:rsid w:val="00C168CC"/>
    <w:rsid w:val="00C23793"/>
    <w:rsid w:val="00C26155"/>
    <w:rsid w:val="00C267CE"/>
    <w:rsid w:val="00C275D2"/>
    <w:rsid w:val="00C3702E"/>
    <w:rsid w:val="00C37985"/>
    <w:rsid w:val="00C42827"/>
    <w:rsid w:val="00C46C80"/>
    <w:rsid w:val="00C54353"/>
    <w:rsid w:val="00C643D6"/>
    <w:rsid w:val="00C71CE7"/>
    <w:rsid w:val="00C723B9"/>
    <w:rsid w:val="00C81A5C"/>
    <w:rsid w:val="00C8562D"/>
    <w:rsid w:val="00C86782"/>
    <w:rsid w:val="00CC0DBE"/>
    <w:rsid w:val="00CD6E54"/>
    <w:rsid w:val="00CE0BE9"/>
    <w:rsid w:val="00CE140D"/>
    <w:rsid w:val="00CF2394"/>
    <w:rsid w:val="00CF46C1"/>
    <w:rsid w:val="00D16AC7"/>
    <w:rsid w:val="00D35B1F"/>
    <w:rsid w:val="00D85637"/>
    <w:rsid w:val="00DB143D"/>
    <w:rsid w:val="00DB54E9"/>
    <w:rsid w:val="00DC567D"/>
    <w:rsid w:val="00DD0B90"/>
    <w:rsid w:val="00DD2259"/>
    <w:rsid w:val="00E01E43"/>
    <w:rsid w:val="00E363D0"/>
    <w:rsid w:val="00E51300"/>
    <w:rsid w:val="00E54A63"/>
    <w:rsid w:val="00E60677"/>
    <w:rsid w:val="00E74621"/>
    <w:rsid w:val="00EA2B6C"/>
    <w:rsid w:val="00EB1693"/>
    <w:rsid w:val="00EC1A37"/>
    <w:rsid w:val="00EC547E"/>
    <w:rsid w:val="00ED0E7D"/>
    <w:rsid w:val="00ED621C"/>
    <w:rsid w:val="00F02E4F"/>
    <w:rsid w:val="00F15346"/>
    <w:rsid w:val="00F35C40"/>
    <w:rsid w:val="00F403F9"/>
    <w:rsid w:val="00F565BA"/>
    <w:rsid w:val="00FA228C"/>
    <w:rsid w:val="00FA629E"/>
    <w:rsid w:val="00FB3B5E"/>
    <w:rsid w:val="00FB5646"/>
    <w:rsid w:val="00FC5B09"/>
    <w:rsid w:val="00FD71C3"/>
    <w:rsid w:val="00FE76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f" fillcolor="white" stroke="f">
      <v:fill color="white" on="f"/>
      <v:stroke on="f"/>
    </o:shapedefaults>
    <o:shapelayout v:ext="edit">
      <o:idmap v:ext="edit" data="1"/>
    </o:shapelayout>
  </w:shapeDefaults>
  <w:doNotEmbedSmartTags/>
  <w:decimalSymbol w:val="."/>
  <w:listSeparator w:val=","/>
  <w14:docId w14:val="1FBCB472"/>
  <w15:chartTrackingRefBased/>
  <w15:docId w15:val="{CB0F53B8-D680-4369-844F-D43BF0085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style>
  <w:style w:type="paragraph" w:styleId="Heading1">
    <w:name w:val="heading 1"/>
    <w:basedOn w:val="Normal"/>
    <w:next w:val="Text"/>
    <w:qFormat/>
    <w:rsid w:val="00AE1536"/>
    <w:pPr>
      <w:keepNext/>
      <w:numPr>
        <w:numId w:val="2"/>
      </w:numPr>
      <w:tabs>
        <w:tab w:val="clear" w:pos="360"/>
        <w:tab w:val="num" w:pos="288"/>
      </w:tabs>
      <w:spacing w:before="240" w:after="240"/>
      <w:jc w:val="center"/>
      <w:outlineLvl w:val="0"/>
    </w:pPr>
    <w:rPr>
      <w:b/>
      <w:kern w:val="32"/>
      <w:sz w:val="22"/>
    </w:rPr>
  </w:style>
  <w:style w:type="paragraph" w:styleId="Heading2">
    <w:name w:val="heading 2"/>
    <w:basedOn w:val="Normal"/>
    <w:next w:val="Text"/>
    <w:qFormat/>
    <w:pPr>
      <w:numPr>
        <w:numId w:val="20"/>
      </w:numPr>
      <w:tabs>
        <w:tab w:val="left" w:pos="288"/>
      </w:tabs>
      <w:spacing w:before="240"/>
      <w:outlineLvl w:val="1"/>
    </w:pPr>
    <w:rPr>
      <w:b/>
    </w:rPr>
  </w:style>
  <w:style w:type="paragraph" w:styleId="Heading3">
    <w:name w:val="heading 3"/>
    <w:basedOn w:val="Normal"/>
    <w:next w:val="Text"/>
    <w:qFormat/>
    <w:pPr>
      <w:keepNext/>
      <w:numPr>
        <w:numId w:val="17"/>
      </w:numPr>
      <w:tabs>
        <w:tab w:val="clear" w:pos="648"/>
        <w:tab w:val="left" w:pos="288"/>
      </w:tabs>
      <w:ind w:left="0" w:firstLine="0"/>
      <w:outlineLvl w:val="2"/>
    </w:pPr>
    <w:rPr>
      <w:i/>
    </w:rPr>
  </w:style>
  <w:style w:type="paragraph" w:styleId="Heading4">
    <w:name w:val="heading 4"/>
    <w:basedOn w:val="Normal"/>
    <w:next w:val="Normal"/>
    <w:qFormat/>
    <w:pPr>
      <w:keepNext/>
      <w:jc w:val="cente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autoSpaceDE w:val="0"/>
      <w:autoSpaceDN w:val="0"/>
    </w:pPr>
  </w:style>
  <w:style w:type="paragraph" w:styleId="Title">
    <w:name w:val="Title"/>
    <w:basedOn w:val="Normal"/>
    <w:next w:val="AuthorNames"/>
    <w:qFormat/>
    <w:pPr>
      <w:spacing w:after="480"/>
      <w:jc w:val="center"/>
      <w:outlineLvl w:val="0"/>
    </w:pPr>
    <w:rPr>
      <w:b/>
      <w:kern w:val="28"/>
      <w:sz w:val="36"/>
    </w:rPr>
  </w:style>
  <w:style w:type="paragraph" w:customStyle="1" w:styleId="AuthorNames">
    <w:name w:val="Author Names"/>
    <w:basedOn w:val="Normal"/>
    <w:next w:val="AuthorAffiliations"/>
    <w:pPr>
      <w:jc w:val="center"/>
    </w:pPr>
  </w:style>
  <w:style w:type="paragraph" w:customStyle="1" w:styleId="Abstract">
    <w:name w:val="Abstract"/>
    <w:basedOn w:val="Normal"/>
    <w:next w:val="Heading1"/>
    <w:pPr>
      <w:spacing w:before="480" w:after="480"/>
      <w:ind w:left="720" w:right="720" w:firstLine="288"/>
    </w:pPr>
    <w:rPr>
      <w:b/>
    </w:rPr>
  </w:style>
  <w:style w:type="character" w:styleId="FootnoteReference">
    <w:name w:val="footnote reference"/>
    <w:rPr>
      <w:sz w:val="20"/>
      <w:vertAlign w:val="superscript"/>
    </w:rPr>
  </w:style>
  <w:style w:type="paragraph" w:customStyle="1" w:styleId="Nomenclature">
    <w:name w:val="Nomenclature"/>
    <w:basedOn w:val="Normal"/>
    <w:pPr>
      <w:widowControl w:val="0"/>
      <w:tabs>
        <w:tab w:val="left" w:pos="864"/>
        <w:tab w:val="left" w:pos="1152"/>
      </w:tabs>
    </w:pPr>
  </w:style>
  <w:style w:type="paragraph" w:customStyle="1" w:styleId="AuthorAffiliations">
    <w:name w:val="Author Affiliations"/>
    <w:basedOn w:val="Normal"/>
    <w:next w:val="AuthorNames"/>
    <w:pPr>
      <w:spacing w:after="240"/>
      <w:jc w:val="center"/>
    </w:pPr>
    <w:rPr>
      <w:i/>
    </w:rPr>
  </w:style>
  <w:style w:type="character" w:styleId="Hyperlink">
    <w:name w:val="Hyperlink"/>
    <w:rPr>
      <w:rFonts w:ascii="Times New Roman" w:hAnsi="Times New Roman"/>
      <w:color w:val="auto"/>
      <w:sz w:val="20"/>
      <w:u w:val="single"/>
    </w:rPr>
  </w:style>
  <w:style w:type="paragraph" w:customStyle="1" w:styleId="Text">
    <w:name w:val="Text"/>
    <w:basedOn w:val="Normal"/>
    <w:rsid w:val="0067476A"/>
    <w:pPr>
      <w:tabs>
        <w:tab w:val="left" w:pos="288"/>
      </w:tabs>
      <w:spacing w:line="480" w:lineRule="auto"/>
      <w:ind w:firstLine="288"/>
    </w:pPr>
  </w:style>
  <w:style w:type="paragraph" w:customStyle="1" w:styleId="Equation">
    <w:name w:val="Equation"/>
    <w:basedOn w:val="Normal"/>
    <w:next w:val="Text"/>
    <w:autoRedefine/>
    <w:pPr>
      <w:tabs>
        <w:tab w:val="center" w:pos="4680"/>
        <w:tab w:val="right" w:pos="9360"/>
      </w:tabs>
      <w:spacing w:before="240" w:after="240"/>
    </w:pPr>
  </w:style>
  <w:style w:type="paragraph" w:customStyle="1" w:styleId="BibliographicalReferenceNumbers">
    <w:name w:val="Bibliographical Reference Numbers"/>
    <w:basedOn w:val="Normal"/>
    <w:next w:val="Text"/>
    <w:rPr>
      <w:vertAlign w:val="superscript"/>
    </w:rPr>
  </w:style>
  <w:style w:type="paragraph" w:customStyle="1" w:styleId="Figure">
    <w:name w:val="Figure"/>
    <w:basedOn w:val="Normal"/>
    <w:next w:val="Text"/>
    <w:pPr>
      <w:framePr w:hSpace="187" w:vSpace="187" w:wrap="around" w:vAnchor="text" w:hAnchor="text" w:y="1"/>
      <w:jc w:val="center"/>
    </w:pPr>
    <w:rPr>
      <w:b/>
    </w:rPr>
  </w:style>
  <w:style w:type="paragraph" w:customStyle="1" w:styleId="References">
    <w:name w:val="References"/>
    <w:basedOn w:val="Normal"/>
    <w:pPr>
      <w:ind w:firstLine="288"/>
    </w:pPr>
    <w:rPr>
      <w:sz w:val="18"/>
    </w:rPr>
  </w:style>
  <w:style w:type="paragraph" w:styleId="FootnoteText">
    <w:name w:val="footnote text"/>
    <w:basedOn w:val="Normal"/>
  </w:style>
  <w:style w:type="paragraph" w:customStyle="1" w:styleId="Footnote">
    <w:name w:val="Footnote"/>
    <w:basedOn w:val="Normal"/>
  </w:style>
  <w:style w:type="character" w:styleId="PageNumber">
    <w:name w:val="page number"/>
    <w:basedOn w:val="DefaultParagraphFont"/>
  </w:style>
  <w:style w:type="paragraph" w:styleId="Header">
    <w:name w:val="header"/>
    <w:basedOn w:val="Normal"/>
    <w:pPr>
      <w:tabs>
        <w:tab w:val="center" w:pos="4320"/>
        <w:tab w:val="right" w:pos="8640"/>
      </w:tabs>
    </w:pPr>
  </w:style>
  <w:style w:type="character" w:styleId="FollowedHyperlink">
    <w:name w:val="FollowedHyperlink"/>
    <w:rPr>
      <w:color w:val="800080"/>
      <w:u w:val="single"/>
    </w:rPr>
  </w:style>
  <w:style w:type="paragraph" w:styleId="Caption">
    <w:name w:val="caption"/>
    <w:basedOn w:val="Normal"/>
    <w:next w:val="Normal"/>
    <w:qFormat/>
    <w:pPr>
      <w:spacing w:before="120" w:after="120"/>
    </w:pPr>
    <w:rPr>
      <w:b/>
    </w:rPr>
  </w:style>
  <w:style w:type="paragraph" w:customStyle="1" w:styleId="StyleAbstractLinespacingDouble">
    <w:name w:val="Style Abstract + Line spacing:  Double"/>
    <w:basedOn w:val="Abstract"/>
    <w:rsid w:val="00224C00"/>
    <w:pPr>
      <w:spacing w:before="240" w:after="240" w:line="480" w:lineRule="auto"/>
    </w:pPr>
    <w:rPr>
      <w:bCs/>
    </w:rPr>
  </w:style>
  <w:style w:type="paragraph" w:customStyle="1" w:styleId="StyleAbstractLinespacingDouble1">
    <w:name w:val="Style Abstract + Line spacing:  Double1"/>
    <w:basedOn w:val="Abstract"/>
    <w:rsid w:val="00224C00"/>
    <w:pPr>
      <w:spacing w:line="480" w:lineRule="auto"/>
    </w:pPr>
    <w:rPr>
      <w:bCs/>
    </w:rPr>
  </w:style>
  <w:style w:type="paragraph" w:styleId="BalloonText">
    <w:name w:val="Balloon Text"/>
    <w:basedOn w:val="Normal"/>
    <w:link w:val="BalloonTextChar"/>
    <w:uiPriority w:val="99"/>
    <w:semiHidden/>
    <w:unhideWhenUsed/>
    <w:rsid w:val="002121E3"/>
    <w:rPr>
      <w:rFonts w:ascii="Segoe UI" w:hAnsi="Segoe UI" w:cs="Segoe UI"/>
      <w:sz w:val="18"/>
      <w:szCs w:val="18"/>
    </w:rPr>
  </w:style>
  <w:style w:type="character" w:customStyle="1" w:styleId="BalloonTextChar">
    <w:name w:val="Balloon Text Char"/>
    <w:link w:val="BalloonText"/>
    <w:uiPriority w:val="99"/>
    <w:semiHidden/>
    <w:rsid w:val="002121E3"/>
    <w:rPr>
      <w:rFonts w:ascii="Segoe UI" w:hAnsi="Segoe UI" w:cs="Segoe UI"/>
      <w:sz w:val="18"/>
      <w:szCs w:val="18"/>
    </w:rPr>
  </w:style>
  <w:style w:type="character" w:styleId="CommentReference">
    <w:name w:val="annotation reference"/>
    <w:basedOn w:val="DefaultParagraphFont"/>
    <w:uiPriority w:val="99"/>
    <w:semiHidden/>
    <w:unhideWhenUsed/>
    <w:rsid w:val="00AF1B6C"/>
    <w:rPr>
      <w:sz w:val="16"/>
      <w:szCs w:val="16"/>
    </w:rPr>
  </w:style>
  <w:style w:type="paragraph" w:styleId="CommentText">
    <w:name w:val="annotation text"/>
    <w:basedOn w:val="Normal"/>
    <w:link w:val="CommentTextChar"/>
    <w:uiPriority w:val="99"/>
    <w:semiHidden/>
    <w:unhideWhenUsed/>
    <w:rsid w:val="00AF1B6C"/>
  </w:style>
  <w:style w:type="character" w:customStyle="1" w:styleId="CommentTextChar">
    <w:name w:val="Comment Text Char"/>
    <w:basedOn w:val="DefaultParagraphFont"/>
    <w:link w:val="CommentText"/>
    <w:uiPriority w:val="99"/>
    <w:semiHidden/>
    <w:rsid w:val="00AF1B6C"/>
  </w:style>
  <w:style w:type="paragraph" w:styleId="CommentSubject">
    <w:name w:val="annotation subject"/>
    <w:basedOn w:val="CommentText"/>
    <w:next w:val="CommentText"/>
    <w:link w:val="CommentSubjectChar"/>
    <w:uiPriority w:val="99"/>
    <w:semiHidden/>
    <w:unhideWhenUsed/>
    <w:rsid w:val="00AF1B6C"/>
    <w:rPr>
      <w:b/>
      <w:bCs/>
    </w:rPr>
  </w:style>
  <w:style w:type="character" w:customStyle="1" w:styleId="CommentSubjectChar">
    <w:name w:val="Comment Subject Char"/>
    <w:basedOn w:val="CommentTextChar"/>
    <w:link w:val="CommentSubject"/>
    <w:uiPriority w:val="99"/>
    <w:semiHidden/>
    <w:rsid w:val="00AF1B6C"/>
    <w:rPr>
      <w:b/>
      <w:bCs/>
    </w:rPr>
  </w:style>
  <w:style w:type="paragraph" w:styleId="ListParagraph">
    <w:name w:val="List Paragraph"/>
    <w:basedOn w:val="Normal"/>
    <w:uiPriority w:val="34"/>
    <w:qFormat/>
    <w:rsid w:val="00C71CE7"/>
    <w:pPr>
      <w:ind w:left="720"/>
      <w:jc w:val="left"/>
    </w:pPr>
    <w:rPr>
      <w:rFonts w:ascii="Calibri" w:eastAsiaTheme="minorHAnsi" w:hAnsi="Calibri"/>
      <w:sz w:val="22"/>
      <w:szCs w:val="22"/>
    </w:rPr>
  </w:style>
  <w:style w:type="character" w:customStyle="1" w:styleId="FooterChar">
    <w:name w:val="Footer Char"/>
    <w:basedOn w:val="DefaultParagraphFont"/>
    <w:link w:val="Footer"/>
    <w:uiPriority w:val="99"/>
    <w:rsid w:val="000C353C"/>
  </w:style>
  <w:style w:type="character" w:customStyle="1" w:styleId="UnresolvedMention1">
    <w:name w:val="Unresolved Mention1"/>
    <w:basedOn w:val="DefaultParagraphFont"/>
    <w:uiPriority w:val="99"/>
    <w:semiHidden/>
    <w:unhideWhenUsed/>
    <w:rsid w:val="00A1533D"/>
    <w:rPr>
      <w:color w:val="808080"/>
      <w:shd w:val="clear" w:color="auto" w:fill="E6E6E6"/>
    </w:rPr>
  </w:style>
  <w:style w:type="character" w:styleId="UnresolvedMention">
    <w:name w:val="Unresolved Mention"/>
    <w:basedOn w:val="DefaultParagraphFont"/>
    <w:uiPriority w:val="99"/>
    <w:semiHidden/>
    <w:unhideWhenUsed/>
    <w:rsid w:val="001F56D5"/>
    <w:rPr>
      <w:color w:val="605E5C"/>
      <w:shd w:val="clear" w:color="auto" w:fill="E1DFDD"/>
    </w:rPr>
  </w:style>
  <w:style w:type="character" w:styleId="PlaceholderText">
    <w:name w:val="Placeholder Text"/>
    <w:basedOn w:val="DefaultParagraphFont"/>
    <w:uiPriority w:val="99"/>
    <w:semiHidden/>
    <w:rsid w:val="001519A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0400431">
      <w:bodyDiv w:val="1"/>
      <w:marLeft w:val="0"/>
      <w:marRight w:val="0"/>
      <w:marTop w:val="0"/>
      <w:marBottom w:val="0"/>
      <w:divBdr>
        <w:top w:val="none" w:sz="0" w:space="0" w:color="auto"/>
        <w:left w:val="none" w:sz="0" w:space="0" w:color="auto"/>
        <w:bottom w:val="none" w:sz="0" w:space="0" w:color="auto"/>
        <w:right w:val="none" w:sz="0" w:space="0" w:color="auto"/>
      </w:divBdr>
    </w:div>
    <w:div w:id="363752892">
      <w:bodyDiv w:val="1"/>
      <w:marLeft w:val="0"/>
      <w:marRight w:val="0"/>
      <w:marTop w:val="0"/>
      <w:marBottom w:val="0"/>
      <w:divBdr>
        <w:top w:val="none" w:sz="0" w:space="0" w:color="auto"/>
        <w:left w:val="none" w:sz="0" w:space="0" w:color="auto"/>
        <w:bottom w:val="none" w:sz="0" w:space="0" w:color="auto"/>
        <w:right w:val="none" w:sz="0" w:space="0" w:color="auto"/>
      </w:divBdr>
    </w:div>
    <w:div w:id="1667785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package" Target="embeddings/Microsoft_Excel_Worksheet.xlsx"/><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oleObject" Target="file:///D:\Documents\Prop_2\prop2\project_2\ecxel\part%20a.xlsx"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thew\Documents\Custom%20Office%20Templates\preparation-of-papers-for-technical-conference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A71878-39AC-C542-9241-788A7B17A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preparation-of-papers-for-technical-conferences</Template>
  <TotalTime>868</TotalTime>
  <Pages>1</Pages>
  <Words>2010</Words>
  <Characters>11458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Preparation of Papers for AIAA Journals</vt:lpstr>
    </vt:vector>
  </TitlesOfParts>
  <Manager/>
  <Company>AIAA</Company>
  <LinksUpToDate>false</LinksUpToDate>
  <CharactersWithSpaces>13442</CharactersWithSpaces>
  <SharedDoc>false</SharedDoc>
  <HyperlinkBase/>
  <HLinks>
    <vt:vector size="60" baseType="variant">
      <vt:variant>
        <vt:i4>4718671</vt:i4>
      </vt:variant>
      <vt:variant>
        <vt:i4>33</vt:i4>
      </vt:variant>
      <vt:variant>
        <vt:i4>0</vt:i4>
      </vt:variant>
      <vt:variant>
        <vt:i4>5</vt:i4>
      </vt:variant>
      <vt:variant>
        <vt:lpwstr>http://www.geog.le.ac.uk/bgrg/lab.htm</vt:lpwstr>
      </vt:variant>
      <vt:variant>
        <vt:lpwstr/>
      </vt:variant>
      <vt:variant>
        <vt:i4>393284</vt:i4>
      </vt:variant>
      <vt:variant>
        <vt:i4>30</vt:i4>
      </vt:variant>
      <vt:variant>
        <vt:i4>0</vt:i4>
      </vt:variant>
      <vt:variant>
        <vt:i4>5</vt:i4>
      </vt:variant>
      <vt:variant>
        <vt:lpwstr>http://www.cp/umist.ac.uk/JCSE/vol1/vol1.html</vt:lpwstr>
      </vt:variant>
      <vt:variant>
        <vt:lpwstr/>
      </vt:variant>
      <vt:variant>
        <vt:i4>4325453</vt:i4>
      </vt:variant>
      <vt:variant>
        <vt:i4>27</vt:i4>
      </vt:variant>
      <vt:variant>
        <vt:i4>0</vt:i4>
      </vt:variant>
      <vt:variant>
        <vt:i4>5</vt:i4>
      </vt:variant>
      <vt:variant>
        <vt:lpwstr>http://www.crossref.org/</vt:lpwstr>
      </vt:variant>
      <vt:variant>
        <vt:lpwstr/>
      </vt:variant>
      <vt:variant>
        <vt:i4>3014755</vt:i4>
      </vt:variant>
      <vt:variant>
        <vt:i4>24</vt:i4>
      </vt:variant>
      <vt:variant>
        <vt:i4>0</vt:i4>
      </vt:variant>
      <vt:variant>
        <vt:i4>5</vt:i4>
      </vt:variant>
      <vt:variant>
        <vt:lpwstr>http://www.doi.org/</vt:lpwstr>
      </vt:variant>
      <vt:variant>
        <vt:lpwstr/>
      </vt:variant>
      <vt:variant>
        <vt:i4>5767243</vt:i4>
      </vt:variant>
      <vt:variant>
        <vt:i4>18</vt:i4>
      </vt:variant>
      <vt:variant>
        <vt:i4>0</vt:i4>
      </vt:variant>
      <vt:variant>
        <vt:i4>5</vt:i4>
      </vt:variant>
      <vt:variant>
        <vt:lpwstr>http://www.mathtype.com/</vt:lpwstr>
      </vt:variant>
      <vt:variant>
        <vt:lpwstr/>
      </vt:variant>
      <vt:variant>
        <vt:i4>5111819</vt:i4>
      </vt:variant>
      <vt:variant>
        <vt:i4>12</vt:i4>
      </vt:variant>
      <vt:variant>
        <vt:i4>0</vt:i4>
      </vt:variant>
      <vt:variant>
        <vt:i4>5</vt:i4>
      </vt:variant>
      <vt:variant>
        <vt:lpwstr>https://mchelp.manuscriptcentral.com/gethelpnow/</vt:lpwstr>
      </vt:variant>
      <vt:variant>
        <vt:lpwstr/>
      </vt:variant>
      <vt:variant>
        <vt:i4>589896</vt:i4>
      </vt:variant>
      <vt:variant>
        <vt:i4>9</vt:i4>
      </vt:variant>
      <vt:variant>
        <vt:i4>0</vt:i4>
      </vt:variant>
      <vt:variant>
        <vt:i4>5</vt:i4>
      </vt:variant>
      <vt:variant>
        <vt:lpwstr>mailto:ScholarOne</vt:lpwstr>
      </vt:variant>
      <vt:variant>
        <vt:lpwstr/>
      </vt:variant>
      <vt:variant>
        <vt:i4>2424882</vt:i4>
      </vt:variant>
      <vt:variant>
        <vt:i4>6</vt:i4>
      </vt:variant>
      <vt:variant>
        <vt:i4>0</vt:i4>
      </vt:variant>
      <vt:variant>
        <vt:i4>5</vt:i4>
      </vt:variant>
      <vt:variant>
        <vt:lpwstr>http://www.writetrack.net/</vt:lpwstr>
      </vt:variant>
      <vt:variant>
        <vt:lpwstr/>
      </vt:variant>
      <vt:variant>
        <vt:i4>2424882</vt:i4>
      </vt:variant>
      <vt:variant>
        <vt:i4>3</vt:i4>
      </vt:variant>
      <vt:variant>
        <vt:i4>0</vt:i4>
      </vt:variant>
      <vt:variant>
        <vt:i4>5</vt:i4>
      </vt:variant>
      <vt:variant>
        <vt:lpwstr>http://www.writetrack.net/</vt:lpwstr>
      </vt:variant>
      <vt:variant>
        <vt:lpwstr/>
      </vt:variant>
      <vt:variant>
        <vt:i4>3932215</vt:i4>
      </vt:variant>
      <vt:variant>
        <vt:i4>0</vt:i4>
      </vt:variant>
      <vt:variant>
        <vt:i4>0</vt:i4>
      </vt:variant>
      <vt:variant>
        <vt:i4>5</vt:i4>
      </vt:variant>
      <vt:variant>
        <vt:lpwstr>http://www.aiaa.org/content.cfm?pageid=167</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for AIAA Journals</dc:title>
  <dc:subject/>
  <dc:creator>Matthew</dc:creator>
  <cp:keywords>TP Template 2017</cp:keywords>
  <dc:description/>
  <cp:lastModifiedBy>Matt Pahayo</cp:lastModifiedBy>
  <cp:revision>23</cp:revision>
  <cp:lastPrinted>2021-03-29T13:39:00Z</cp:lastPrinted>
  <dcterms:created xsi:type="dcterms:W3CDTF">2021-03-28T05:46:00Z</dcterms:created>
  <dcterms:modified xsi:type="dcterms:W3CDTF">2021-03-30T02:33:00Z</dcterms:modified>
  <cp:category/>
</cp:coreProperties>
</file>